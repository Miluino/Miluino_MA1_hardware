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F025" w14:textId="496560B2" w:rsidR="001902EB" w:rsidRPr="00313EFB" w:rsidRDefault="001902EB" w:rsidP="001902EB">
      <w:pPr>
        <w:tabs>
          <w:tab w:val="left" w:pos="5760"/>
        </w:tabs>
        <w:spacing w:after="222"/>
        <w:ind w:right="-143"/>
        <w:rPr>
          <w:color w:val="000000" w:themeColor="text1"/>
        </w:rPr>
      </w:pPr>
      <w:r w:rsidRPr="00313EFB">
        <w:rPr>
          <w:color w:val="000000" w:themeColor="text1"/>
        </w:rPr>
        <w:t xml:space="preserve">КОД ОКП </w:t>
      </w:r>
      <w:r w:rsidR="00AC4922">
        <w:t>4</w:t>
      </w:r>
      <w:r w:rsidR="009B2920">
        <w:t>34519</w:t>
      </w:r>
      <w:r w:rsidRPr="00313EFB">
        <w:rPr>
          <w:color w:val="000000" w:themeColor="text1"/>
        </w:rPr>
        <w:tab/>
      </w:r>
      <w:r w:rsidRPr="00313EFB">
        <w:rPr>
          <w:color w:val="000000" w:themeColor="text1"/>
        </w:rPr>
        <w:tab/>
      </w:r>
      <w:r w:rsidRPr="00313EFB">
        <w:rPr>
          <w:color w:val="000000" w:themeColor="text1"/>
        </w:rPr>
        <w:tab/>
      </w:r>
      <w:r w:rsidRPr="00313EFB">
        <w:rPr>
          <w:color w:val="000000" w:themeColor="text1"/>
        </w:rPr>
        <w:tab/>
        <w:t xml:space="preserve">   </w:t>
      </w:r>
    </w:p>
    <w:p w14:paraId="46EEB69F" w14:textId="77777777" w:rsidR="001902EB" w:rsidRPr="00313EFB" w:rsidRDefault="001902EB" w:rsidP="001902EB">
      <w:pPr>
        <w:spacing w:line="312" w:lineRule="auto"/>
        <w:ind w:left="6237"/>
        <w:jc w:val="center"/>
        <w:rPr>
          <w:color w:val="000000" w:themeColor="text1"/>
        </w:rPr>
      </w:pPr>
      <w:r w:rsidRPr="00313EFB">
        <w:rPr>
          <w:b/>
          <w:color w:val="000000" w:themeColor="text1"/>
        </w:rPr>
        <w:t>«УТВЕРЖДАЮ»</w:t>
      </w:r>
    </w:p>
    <w:p w14:paraId="57B0E3A9" w14:textId="77777777" w:rsidR="00B343B5" w:rsidRPr="00B343B5" w:rsidRDefault="00B343B5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 w:rsidRPr="00B343B5">
        <w:rPr>
          <w:b/>
          <w:color w:val="000000" w:themeColor="text1"/>
        </w:rPr>
        <w:t>Генеральный директор</w:t>
      </w:r>
    </w:p>
    <w:p w14:paraId="381A9E17" w14:textId="5169934D" w:rsidR="00B343B5" w:rsidRPr="00B343B5" w:rsidRDefault="009B2920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АО</w:t>
      </w:r>
      <w:r w:rsidR="00B343B5" w:rsidRPr="00B343B5">
        <w:rPr>
          <w:b/>
          <w:color w:val="000000" w:themeColor="text1"/>
        </w:rPr>
        <w:t xml:space="preserve"> «</w:t>
      </w:r>
      <w:r>
        <w:rPr>
          <w:b/>
          <w:color w:val="000000" w:themeColor="text1"/>
        </w:rPr>
        <w:t>НПО КАДЕТЕК</w:t>
      </w:r>
      <w:r w:rsidR="00B343B5" w:rsidRPr="00B343B5">
        <w:rPr>
          <w:b/>
          <w:color w:val="000000" w:themeColor="text1"/>
        </w:rPr>
        <w:t>»</w:t>
      </w:r>
    </w:p>
    <w:p w14:paraId="702FAE12" w14:textId="457E48CE" w:rsidR="00B343B5" w:rsidRPr="00B343B5" w:rsidRDefault="00B343B5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 w:rsidRPr="00B343B5">
        <w:rPr>
          <w:b/>
          <w:color w:val="000000" w:themeColor="text1"/>
        </w:rPr>
        <w:t>___________</w:t>
      </w:r>
      <w:r w:rsidR="009B2920">
        <w:rPr>
          <w:b/>
          <w:color w:val="000000" w:themeColor="text1"/>
        </w:rPr>
        <w:t>В</w:t>
      </w:r>
      <w:r w:rsidRPr="00B343B5">
        <w:rPr>
          <w:b/>
          <w:color w:val="000000" w:themeColor="text1"/>
        </w:rPr>
        <w:t>.</w:t>
      </w:r>
      <w:r w:rsidR="009B2920">
        <w:rPr>
          <w:b/>
          <w:color w:val="000000" w:themeColor="text1"/>
        </w:rPr>
        <w:t>В</w:t>
      </w:r>
      <w:r w:rsidRPr="00B343B5">
        <w:rPr>
          <w:b/>
          <w:color w:val="000000" w:themeColor="text1"/>
        </w:rPr>
        <w:t>. Ф</w:t>
      </w:r>
      <w:r w:rsidR="009B2920">
        <w:rPr>
          <w:b/>
          <w:color w:val="000000" w:themeColor="text1"/>
        </w:rPr>
        <w:t>лоренцев</w:t>
      </w:r>
    </w:p>
    <w:p w14:paraId="6BEC942B" w14:textId="08B28939" w:rsidR="001902EB" w:rsidRPr="00313EFB" w:rsidRDefault="00B343B5" w:rsidP="00B343B5">
      <w:pPr>
        <w:spacing w:line="312" w:lineRule="auto"/>
        <w:ind w:left="6237"/>
        <w:jc w:val="center"/>
        <w:rPr>
          <w:b/>
          <w:color w:val="000000" w:themeColor="text1"/>
        </w:rPr>
      </w:pPr>
      <w:r w:rsidRPr="00B343B5">
        <w:rPr>
          <w:b/>
          <w:color w:val="000000" w:themeColor="text1"/>
        </w:rPr>
        <w:t>«</w:t>
      </w:r>
      <w:r w:rsidR="008A6FD0">
        <w:rPr>
          <w:b/>
          <w:color w:val="000000" w:themeColor="text1"/>
        </w:rPr>
        <w:t>0</w:t>
      </w:r>
      <w:r w:rsidR="00D92E34">
        <w:rPr>
          <w:b/>
          <w:color w:val="000000" w:themeColor="text1"/>
        </w:rPr>
        <w:t>5</w:t>
      </w:r>
      <w:r w:rsidRPr="00B343B5">
        <w:rPr>
          <w:b/>
          <w:color w:val="000000" w:themeColor="text1"/>
        </w:rPr>
        <w:t xml:space="preserve">» </w:t>
      </w:r>
      <w:r w:rsidR="00D92E34">
        <w:rPr>
          <w:b/>
          <w:color w:val="000000" w:themeColor="text1"/>
        </w:rPr>
        <w:t>августа</w:t>
      </w:r>
      <w:r w:rsidRPr="00B343B5">
        <w:rPr>
          <w:b/>
          <w:color w:val="000000" w:themeColor="text1"/>
        </w:rPr>
        <w:t xml:space="preserve"> 202</w:t>
      </w:r>
      <w:r w:rsidR="00D92E34">
        <w:rPr>
          <w:b/>
          <w:color w:val="000000" w:themeColor="text1"/>
        </w:rPr>
        <w:t>5</w:t>
      </w:r>
      <w:r w:rsidRPr="00B343B5">
        <w:rPr>
          <w:b/>
          <w:color w:val="000000" w:themeColor="text1"/>
        </w:rPr>
        <w:t xml:space="preserve"> г</w:t>
      </w:r>
      <w:r w:rsidR="001902EB" w:rsidRPr="00313EFB">
        <w:rPr>
          <w:b/>
          <w:color w:val="000000" w:themeColor="text1"/>
        </w:rPr>
        <w:t>.</w:t>
      </w:r>
    </w:p>
    <w:p w14:paraId="6DFD23B0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234F10B3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2B405CF3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5F3A9969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661C47C1" w14:textId="77777777" w:rsidR="001902EB" w:rsidRPr="00313EFB" w:rsidRDefault="001902EB" w:rsidP="001902EB">
      <w:pPr>
        <w:spacing w:before="120" w:line="312" w:lineRule="auto"/>
        <w:ind w:left="4400"/>
        <w:rPr>
          <w:b/>
          <w:color w:val="000000" w:themeColor="text1"/>
        </w:rPr>
      </w:pPr>
    </w:p>
    <w:p w14:paraId="65F9A58E" w14:textId="77777777" w:rsidR="001902EB" w:rsidRPr="00313EFB" w:rsidRDefault="001902EB" w:rsidP="001902EB">
      <w:pPr>
        <w:spacing w:before="120" w:line="312" w:lineRule="auto"/>
        <w:ind w:left="4400"/>
        <w:rPr>
          <w:color w:val="000000" w:themeColor="text1"/>
          <w:sz w:val="40"/>
        </w:rPr>
      </w:pPr>
    </w:p>
    <w:p w14:paraId="067B4063" w14:textId="648EA5A5" w:rsidR="00613FCA" w:rsidRDefault="00E85EA6" w:rsidP="00AF4742">
      <w:pPr>
        <w:spacing w:line="312" w:lineRule="auto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t>ДЕМОНСТРАЦИОННАЯ ПЛАТА</w:t>
      </w:r>
    </w:p>
    <w:p w14:paraId="11B353B7" w14:textId="25D386C5" w:rsidR="00E85EA6" w:rsidRPr="00F34FA2" w:rsidRDefault="00D92E34" w:rsidP="00E85EA6">
      <w:pPr>
        <w:spacing w:line="312" w:lineRule="auto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  <w:lang w:val="en-US"/>
        </w:rPr>
        <w:t>MDR</w:t>
      </w:r>
      <w:r w:rsidRPr="00D92E34">
        <w:rPr>
          <w:color w:val="000000" w:themeColor="text1"/>
          <w:sz w:val="40"/>
        </w:rPr>
        <w:t>1211</w:t>
      </w:r>
      <w:r>
        <w:rPr>
          <w:color w:val="000000" w:themeColor="text1"/>
          <w:sz w:val="40"/>
          <w:lang w:val="en-US"/>
        </w:rPr>
        <w:t>FI</w:t>
      </w:r>
      <w:r w:rsidR="00E85EA6" w:rsidRPr="00E85EA6">
        <w:rPr>
          <w:color w:val="000000" w:themeColor="text1"/>
          <w:sz w:val="40"/>
        </w:rPr>
        <w:t xml:space="preserve"> </w:t>
      </w:r>
      <w:r w:rsidR="00E85EA6">
        <w:rPr>
          <w:color w:val="000000" w:themeColor="text1"/>
          <w:sz w:val="40"/>
          <w:lang w:val="en-US"/>
        </w:rPr>
        <w:t>MILUINO</w:t>
      </w:r>
    </w:p>
    <w:p w14:paraId="71901705" w14:textId="30664E43" w:rsidR="00AD2A95" w:rsidRPr="00D92E34" w:rsidRDefault="00D92E34" w:rsidP="00AF4742">
      <w:pPr>
        <w:spacing w:line="312" w:lineRule="auto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t>(</w:t>
      </w:r>
      <w:r w:rsidR="00AD2A95">
        <w:rPr>
          <w:color w:val="000000" w:themeColor="text1"/>
          <w:sz w:val="40"/>
        </w:rPr>
        <w:t>К1986</w:t>
      </w:r>
      <w:r w:rsidR="00D759AE">
        <w:rPr>
          <w:color w:val="000000" w:themeColor="text1"/>
          <w:sz w:val="40"/>
        </w:rPr>
        <w:t>ВЕ92</w:t>
      </w:r>
      <w:r w:rsidR="008A6FD0">
        <w:rPr>
          <w:color w:val="000000" w:themeColor="text1"/>
          <w:sz w:val="40"/>
          <w:lang w:val="en-US"/>
        </w:rPr>
        <w:t>F</w:t>
      </w:r>
      <w:r w:rsidR="00D759AE">
        <w:rPr>
          <w:color w:val="000000" w:themeColor="text1"/>
          <w:sz w:val="40"/>
          <w:lang w:val="en-US"/>
        </w:rPr>
        <w:t>I</w:t>
      </w:r>
      <w:r>
        <w:rPr>
          <w:color w:val="000000" w:themeColor="text1"/>
          <w:sz w:val="40"/>
        </w:rPr>
        <w:t>)</w:t>
      </w:r>
    </w:p>
    <w:p w14:paraId="06E4B998" w14:textId="77777777" w:rsidR="00AF4742" w:rsidRPr="00313EFB" w:rsidRDefault="00AF4742" w:rsidP="00AF4742">
      <w:pPr>
        <w:spacing w:line="312" w:lineRule="auto"/>
        <w:jc w:val="center"/>
        <w:rPr>
          <w:color w:val="000000" w:themeColor="text1"/>
          <w:sz w:val="40"/>
        </w:rPr>
      </w:pPr>
    </w:p>
    <w:p w14:paraId="7C163AC3" w14:textId="10534134" w:rsidR="00444673" w:rsidRPr="00444673" w:rsidRDefault="00D92E34" w:rsidP="00444673">
      <w:pPr>
        <w:spacing w:after="222" w:line="312" w:lineRule="auto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Руководство по эксплуатации</w:t>
      </w:r>
    </w:p>
    <w:p w14:paraId="4A18750B" w14:textId="19F9B521" w:rsidR="00444673" w:rsidRPr="00444673" w:rsidRDefault="00444673" w:rsidP="00444673">
      <w:pPr>
        <w:spacing w:after="222" w:line="312" w:lineRule="auto"/>
        <w:jc w:val="center"/>
        <w:rPr>
          <w:bCs/>
          <w:color w:val="000000" w:themeColor="text1"/>
          <w:sz w:val="28"/>
        </w:rPr>
      </w:pPr>
      <w:r w:rsidRPr="00444673">
        <w:rPr>
          <w:bCs/>
          <w:color w:val="000000" w:themeColor="text1"/>
          <w:sz w:val="28"/>
        </w:rPr>
        <w:t>(ДФТВ.</w:t>
      </w:r>
      <w:r w:rsidR="00D759AE" w:rsidRPr="00D759AE">
        <w:rPr>
          <w:bCs/>
          <w:color w:val="000000" w:themeColor="text1"/>
          <w:sz w:val="28"/>
        </w:rPr>
        <w:t>434519</w:t>
      </w:r>
      <w:r w:rsidRPr="00444673">
        <w:rPr>
          <w:bCs/>
          <w:color w:val="000000" w:themeColor="text1"/>
          <w:sz w:val="28"/>
        </w:rPr>
        <w:t>.00</w:t>
      </w:r>
      <w:r w:rsidR="008A6FD0" w:rsidRPr="005B6850">
        <w:rPr>
          <w:bCs/>
          <w:color w:val="000000" w:themeColor="text1"/>
          <w:sz w:val="28"/>
        </w:rPr>
        <w:t>3</w:t>
      </w:r>
      <w:r w:rsidR="00D92E34">
        <w:rPr>
          <w:bCs/>
          <w:color w:val="000000" w:themeColor="text1"/>
          <w:sz w:val="28"/>
        </w:rPr>
        <w:t>РЭ</w:t>
      </w:r>
      <w:r w:rsidRPr="00444673">
        <w:rPr>
          <w:bCs/>
          <w:color w:val="000000" w:themeColor="text1"/>
          <w:sz w:val="28"/>
        </w:rPr>
        <w:t>)</w:t>
      </w:r>
    </w:p>
    <w:p w14:paraId="1C86C76D" w14:textId="77777777" w:rsidR="00444673" w:rsidRDefault="00444673" w:rsidP="00444673">
      <w:pPr>
        <w:spacing w:after="222" w:line="312" w:lineRule="auto"/>
        <w:jc w:val="center"/>
        <w:rPr>
          <w:b/>
          <w:color w:val="000000" w:themeColor="text1"/>
          <w:sz w:val="28"/>
        </w:rPr>
      </w:pPr>
    </w:p>
    <w:p w14:paraId="2FF48A55" w14:textId="77777777" w:rsidR="00E85EA6" w:rsidRDefault="00E85EA6" w:rsidP="00444673">
      <w:pPr>
        <w:spacing w:after="222" w:line="312" w:lineRule="auto"/>
        <w:jc w:val="center"/>
        <w:rPr>
          <w:b/>
          <w:color w:val="000000" w:themeColor="text1"/>
          <w:sz w:val="28"/>
        </w:rPr>
      </w:pPr>
    </w:p>
    <w:p w14:paraId="71A3A2B4" w14:textId="2D9732B3" w:rsidR="001902EB" w:rsidRPr="009A00E1" w:rsidRDefault="00E85EA6" w:rsidP="001902EB">
      <w:pPr>
        <w:spacing w:after="2886" w:line="312" w:lineRule="auto"/>
        <w:jc w:val="right"/>
        <w:rPr>
          <w:color w:val="000000" w:themeColor="text1"/>
          <w:u w:val="single"/>
        </w:rPr>
      </w:pPr>
      <w:r>
        <w:rPr>
          <w:color w:val="000000" w:themeColor="text1"/>
        </w:rPr>
        <w:t>Д</w:t>
      </w:r>
      <w:r w:rsidR="001902EB" w:rsidRPr="00313EFB">
        <w:rPr>
          <w:color w:val="000000" w:themeColor="text1"/>
        </w:rPr>
        <w:t>ата введения</w:t>
      </w:r>
      <w:r w:rsidR="009A00E1">
        <w:rPr>
          <w:color w:val="000000" w:themeColor="text1"/>
        </w:rPr>
        <w:t xml:space="preserve">  </w:t>
      </w:r>
      <w:r w:rsidR="009A00E1">
        <w:rPr>
          <w:color w:val="000000" w:themeColor="text1"/>
          <w:u w:val="single"/>
        </w:rPr>
        <w:tab/>
      </w:r>
      <w:r w:rsidR="009A00E1">
        <w:rPr>
          <w:color w:val="000000" w:themeColor="text1"/>
          <w:u w:val="single"/>
        </w:rPr>
        <w:tab/>
      </w:r>
    </w:p>
    <w:p w14:paraId="2DA5B759" w14:textId="77777777" w:rsidR="001902EB" w:rsidRPr="00313EFB" w:rsidRDefault="001902EB" w:rsidP="001902EB">
      <w:pPr>
        <w:ind w:left="142" w:hanging="142"/>
        <w:jc w:val="center"/>
        <w:rPr>
          <w:color w:val="000000" w:themeColor="text1"/>
        </w:rPr>
      </w:pPr>
      <w:r w:rsidRPr="00313EFB">
        <w:rPr>
          <w:b/>
          <w:color w:val="000000" w:themeColor="text1"/>
        </w:rPr>
        <w:t>Москва</w:t>
      </w:r>
    </w:p>
    <w:p w14:paraId="0AFAB62F" w14:textId="58D85EDC" w:rsidR="00BC12AA" w:rsidRPr="00313EFB" w:rsidRDefault="001902EB" w:rsidP="00444673">
      <w:pPr>
        <w:jc w:val="center"/>
        <w:rPr>
          <w:color w:val="000000" w:themeColor="text1"/>
        </w:rPr>
      </w:pPr>
      <w:r w:rsidRPr="00313EFB">
        <w:rPr>
          <w:b/>
          <w:color w:val="000000" w:themeColor="text1"/>
        </w:rPr>
        <w:t>202</w:t>
      </w:r>
      <w:r w:rsidR="00D92E34">
        <w:rPr>
          <w:b/>
          <w:color w:val="000000" w:themeColor="text1"/>
        </w:rPr>
        <w:t>5</w:t>
      </w:r>
      <w:r w:rsidRPr="00313EFB">
        <w:rPr>
          <w:b/>
          <w:color w:val="000000" w:themeColor="text1"/>
        </w:rPr>
        <w:t xml:space="preserve"> г.</w:t>
      </w:r>
    </w:p>
    <w:p w14:paraId="4F2BD4E8" w14:textId="77777777" w:rsidR="00BC12AA" w:rsidRPr="00313EFB" w:rsidRDefault="00BC12AA" w:rsidP="001902EB">
      <w:pPr>
        <w:pStyle w:val="a6"/>
        <w:ind w:firstLine="0"/>
        <w:rPr>
          <w:color w:val="000000" w:themeColor="text1"/>
        </w:rPr>
        <w:sectPr w:rsidR="00BC12AA" w:rsidRPr="00313EFB">
          <w:headerReference w:type="default" r:id="rId8"/>
          <w:type w:val="continuous"/>
          <w:pgSz w:w="11907" w:h="16840" w:code="9"/>
          <w:pgMar w:top="851" w:right="567" w:bottom="1134" w:left="1418" w:header="284" w:footer="284" w:gutter="0"/>
          <w:cols w:space="720"/>
        </w:sectPr>
      </w:pPr>
    </w:p>
    <w:p w14:paraId="5F93AC16" w14:textId="49C1A01F" w:rsidR="00E7200C" w:rsidRPr="00313EFB" w:rsidRDefault="00771AD5" w:rsidP="00771AD5">
      <w:pPr>
        <w:pStyle w:val="ab"/>
        <w:tabs>
          <w:tab w:val="center" w:pos="5244"/>
        </w:tabs>
        <w:jc w:val="both"/>
        <w:rPr>
          <w:color w:val="000000" w:themeColor="text1"/>
          <w:sz w:val="28"/>
        </w:rPr>
      </w:pPr>
      <w:bookmarkStart w:id="0" w:name="_Hlk65328588"/>
      <w:r>
        <w:rPr>
          <w:color w:val="000000" w:themeColor="text1"/>
          <w:sz w:val="28"/>
        </w:rPr>
        <w:lastRenderedPageBreak/>
        <w:tab/>
      </w:r>
      <w:r w:rsidR="00E7200C" w:rsidRPr="00313EFB">
        <w:rPr>
          <w:color w:val="000000" w:themeColor="text1"/>
          <w:sz w:val="28"/>
        </w:rPr>
        <w:t>Содержание</w:t>
      </w:r>
    </w:p>
    <w:bookmarkEnd w:id="0" w:displacedByCustomXml="next"/>
    <w:sdt>
      <w:sdtPr>
        <w:rPr>
          <w:b w:val="0"/>
          <w:szCs w:val="20"/>
        </w:rPr>
        <w:id w:val="-4745973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91F273" w14:textId="0297DCA5" w:rsidR="00313EFB" w:rsidRDefault="00313EFB" w:rsidP="00CE0340">
          <w:pPr>
            <w:pStyle w:val="ab"/>
            <w:ind w:left="0"/>
          </w:pPr>
        </w:p>
        <w:p w14:paraId="41A2756A" w14:textId="117FEC08" w:rsidR="00771AD5" w:rsidRDefault="00313EFB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70266" w:history="1">
            <w:r w:rsidR="00771AD5" w:rsidRPr="0084500D">
              <w:rPr>
                <w:rStyle w:val="aa"/>
                <w:noProof/>
              </w:rPr>
              <w:t>1.</w:t>
            </w:r>
            <w:r w:rsidR="00771AD5"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="00771AD5" w:rsidRPr="0084500D">
              <w:rPr>
                <w:rStyle w:val="aa"/>
                <w:noProof/>
              </w:rPr>
              <w:t>Основные сведения об изделии и технические данные</w:t>
            </w:r>
            <w:r w:rsidR="00771AD5">
              <w:rPr>
                <w:noProof/>
                <w:webHidden/>
              </w:rPr>
              <w:tab/>
            </w:r>
            <w:r w:rsidR="00771AD5">
              <w:rPr>
                <w:noProof/>
                <w:webHidden/>
              </w:rPr>
              <w:fldChar w:fldCharType="begin"/>
            </w:r>
            <w:r w:rsidR="00771AD5">
              <w:rPr>
                <w:noProof/>
                <w:webHidden/>
              </w:rPr>
              <w:instrText xml:space="preserve"> PAGEREF _Toc208770266 \h </w:instrText>
            </w:r>
            <w:r w:rsidR="00771AD5">
              <w:rPr>
                <w:noProof/>
                <w:webHidden/>
              </w:rPr>
            </w:r>
            <w:r w:rsidR="00771AD5"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3</w:t>
            </w:r>
            <w:r w:rsidR="00771AD5">
              <w:rPr>
                <w:noProof/>
                <w:webHidden/>
              </w:rPr>
              <w:fldChar w:fldCharType="end"/>
            </w:r>
          </w:hyperlink>
        </w:p>
        <w:p w14:paraId="107F3E66" w14:textId="4107634F" w:rsidR="00771AD5" w:rsidRDefault="00771AD5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hyperlink w:anchor="_Toc208770267" w:history="1">
            <w:r w:rsidRPr="0084500D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noProof/>
              </w:rPr>
              <w:t>Комплектность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8F31" w14:textId="7CD54E09" w:rsidR="00771AD5" w:rsidRDefault="00771AD5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hyperlink w:anchor="_Toc208770268" w:history="1">
            <w:r w:rsidRPr="0084500D">
              <w:rPr>
                <w:rStyle w:val="aa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bCs/>
                <w:noProof/>
              </w:rPr>
              <w:t>Сроки эксплуатации, хранения и гарантии изготовителя (поставщика)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3739" w14:textId="3EBB7C3A" w:rsidR="00771AD5" w:rsidRDefault="00771AD5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hyperlink w:anchor="_Toc208770269" w:history="1">
            <w:r w:rsidRPr="0084500D">
              <w:rPr>
                <w:rStyle w:val="aa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bCs/>
                <w:noProof/>
              </w:rPr>
              <w:t>Свидетельство об упаковывании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5940" w14:textId="53D4DF1A" w:rsidR="00771AD5" w:rsidRDefault="00771AD5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hyperlink w:anchor="_Toc208770270" w:history="1">
            <w:r w:rsidRPr="0084500D">
              <w:rPr>
                <w:rStyle w:val="aa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bCs/>
                <w:noProof/>
              </w:rPr>
              <w:t>Сведения о рекламациях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2DA65" w14:textId="48169EA6" w:rsidR="00771AD5" w:rsidRDefault="00771AD5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hyperlink w:anchor="_Toc208770271" w:history="1">
            <w:r w:rsidRPr="0084500D">
              <w:rPr>
                <w:rStyle w:val="aa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bCs/>
                <w:noProof/>
              </w:rPr>
              <w:t>Указания по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12F21" w14:textId="3FF61B2C" w:rsidR="00771AD5" w:rsidRDefault="00771AD5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hyperlink w:anchor="_Toc208770272" w:history="1">
            <w:r w:rsidRPr="0084500D">
              <w:rPr>
                <w:rStyle w:val="aa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bCs/>
                <w:noProof/>
              </w:rPr>
              <w:t xml:space="preserve">Запуск и настройка на ПК с использованием программного продукта </w:t>
            </w:r>
            <w:r w:rsidRPr="0084500D">
              <w:rPr>
                <w:rStyle w:val="aa"/>
                <w:bCs/>
                <w:noProof/>
                <w:lang w:val="en-US"/>
              </w:rPr>
              <w:t>FX</w:t>
            </w:r>
            <w:r w:rsidRPr="0084500D">
              <w:rPr>
                <w:rStyle w:val="aa"/>
                <w:bCs/>
                <w:noProof/>
              </w:rPr>
              <w:t>-</w:t>
            </w:r>
            <w:r w:rsidRPr="0084500D">
              <w:rPr>
                <w:rStyle w:val="aa"/>
                <w:bCs/>
                <w:noProof/>
                <w:lang w:val="en-US"/>
              </w:rPr>
              <w:t>Designer</w:t>
            </w:r>
            <w:r w:rsidRPr="0084500D">
              <w:rPr>
                <w:rStyle w:val="aa"/>
                <w:bCs/>
                <w:noProof/>
              </w:rPr>
              <w:t>™® от компании «ЭРЕМЕКС»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E80B" w14:textId="6557775D" w:rsidR="00771AD5" w:rsidRDefault="00771AD5">
          <w:pPr>
            <w:pStyle w:val="11"/>
            <w:tabs>
              <w:tab w:val="left" w:pos="480"/>
              <w:tab w:val="right" w:leader="dot" w:pos="977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ru-RU" w:bidi="hi-IN"/>
              <w14:ligatures w14:val="standardContextual"/>
            </w:rPr>
          </w:pPr>
          <w:hyperlink w:anchor="_Toc208770273" w:history="1">
            <w:r w:rsidRPr="0084500D">
              <w:rPr>
                <w:rStyle w:val="aa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bCs/>
                <w:noProof/>
              </w:rPr>
              <w:t xml:space="preserve">Запуск и настройка на ПК с использованием программного продукта </w:t>
            </w:r>
            <w:r w:rsidRPr="0084500D">
              <w:rPr>
                <w:rStyle w:val="aa"/>
                <w:bCs/>
                <w:noProof/>
                <w:lang w:val="en-US"/>
              </w:rPr>
              <w:t>KEIL</w:t>
            </w:r>
            <w:r w:rsidRPr="0084500D">
              <w:rPr>
                <w:rStyle w:val="aa"/>
                <w:bCs/>
                <w:noProof/>
              </w:rPr>
              <w:t xml:space="preserve"> </w:t>
            </w:r>
            <w:r w:rsidRPr="0084500D">
              <w:rPr>
                <w:rStyle w:val="aa"/>
                <w:bCs/>
                <w:noProof/>
                <w:lang w:val="en-US"/>
              </w:rPr>
              <w:t>uVision</w:t>
            </w:r>
            <w:r w:rsidRPr="0084500D">
              <w:rPr>
                <w:rStyle w:val="aa"/>
                <w:bCs/>
                <w:noProof/>
              </w:rPr>
              <w:t xml:space="preserve">™® </w:t>
            </w:r>
            <w:r w:rsidRPr="0084500D">
              <w:rPr>
                <w:rStyle w:val="aa"/>
                <w:bCs/>
                <w:noProof/>
                <w:lang w:val="en-US"/>
              </w:rPr>
              <w:t>MDK</w:t>
            </w:r>
            <w:r w:rsidRPr="0084500D">
              <w:rPr>
                <w:rStyle w:val="aa"/>
                <w:bCs/>
                <w:noProof/>
              </w:rPr>
              <w:t>-</w:t>
            </w:r>
            <w:r w:rsidRPr="0084500D">
              <w:rPr>
                <w:rStyle w:val="aa"/>
                <w:bCs/>
                <w:noProof/>
                <w:lang w:val="en-US"/>
              </w:rPr>
              <w:t>Arm</w:t>
            </w:r>
            <w:r w:rsidRPr="0084500D">
              <w:rPr>
                <w:rStyle w:val="aa"/>
                <w:bCs/>
                <w:noProof/>
              </w:rPr>
              <w:t>™®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CCC7" w14:textId="5CB5CEDB" w:rsidR="00771AD5" w:rsidRDefault="00771AD5">
          <w:pPr>
            <w:pStyle w:val="11"/>
            <w:tabs>
              <w:tab w:val="left" w:pos="720"/>
              <w:tab w:val="right" w:leader="dot" w:pos="9770"/>
            </w:tabs>
            <w:rPr>
              <w:rStyle w:val="aa"/>
              <w:noProof/>
            </w:rPr>
          </w:pPr>
          <w:hyperlink w:anchor="_Toc208770274" w:history="1">
            <w:r w:rsidRPr="0084500D">
              <w:rPr>
                <w:rStyle w:val="aa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1"/>
                <w:lang w:eastAsia="ru-RU" w:bidi="hi-IN"/>
                <w14:ligatures w14:val="standardContextual"/>
              </w:rPr>
              <w:tab/>
            </w:r>
            <w:r w:rsidRPr="0084500D">
              <w:rPr>
                <w:rStyle w:val="aa"/>
                <w:bCs/>
                <w:noProof/>
              </w:rPr>
              <w:t>Габаритные размеры и параметры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92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AADE" w14:textId="4F83ADCC" w:rsidR="00771AD5" w:rsidRPr="00771AD5" w:rsidRDefault="00771AD5" w:rsidP="00771AD5">
          <w:pPr>
            <w:rPr>
              <w:rFonts w:eastAsiaTheme="minorEastAsia"/>
              <w:lang w:eastAsia="en-US"/>
            </w:rPr>
          </w:pPr>
          <w:r>
            <w:rPr>
              <w:rFonts w:eastAsiaTheme="minorEastAsia"/>
              <w:lang w:eastAsia="en-US"/>
            </w:rPr>
            <w:t>Лист регистрации изменений…………………………………………………………</w:t>
          </w:r>
          <w:r w:rsidR="003702E1">
            <w:rPr>
              <w:rFonts w:eastAsiaTheme="minorEastAsia"/>
              <w:lang w:eastAsia="en-US"/>
            </w:rPr>
            <w:t>…</w:t>
          </w:r>
          <w:r>
            <w:rPr>
              <w:rFonts w:eastAsiaTheme="minorEastAsia"/>
              <w:lang w:eastAsia="en-US"/>
            </w:rPr>
            <w:t>……</w:t>
          </w:r>
          <w:proofErr w:type="gramStart"/>
          <w:r>
            <w:rPr>
              <w:rFonts w:eastAsiaTheme="minorEastAsia"/>
              <w:lang w:eastAsia="en-US"/>
            </w:rPr>
            <w:t>…….</w:t>
          </w:r>
          <w:proofErr w:type="gramEnd"/>
          <w:r w:rsidR="003702E1">
            <w:rPr>
              <w:noProof/>
              <w:webHidden/>
            </w:rPr>
            <w:t>2</w:t>
          </w:r>
          <w:r>
            <w:rPr>
              <w:noProof/>
              <w:webHidden/>
            </w:rPr>
            <w:t>7</w:t>
          </w:r>
        </w:p>
        <w:p w14:paraId="140F0730" w14:textId="68D7E5E0" w:rsidR="00313EFB" w:rsidRDefault="00313EFB">
          <w:r>
            <w:rPr>
              <w:b/>
              <w:bCs/>
            </w:rPr>
            <w:fldChar w:fldCharType="end"/>
          </w:r>
        </w:p>
      </w:sdtContent>
    </w:sdt>
    <w:p w14:paraId="4D896392" w14:textId="5DDED6FF" w:rsidR="001902EB" w:rsidRPr="00313EFB" w:rsidRDefault="00771AD5" w:rsidP="00771AD5">
      <w:pPr>
        <w:tabs>
          <w:tab w:val="left" w:pos="1290"/>
        </w:tabs>
        <w:rPr>
          <w:color w:val="000000" w:themeColor="text1"/>
        </w:rPr>
      </w:pPr>
      <w:r>
        <w:rPr>
          <w:color w:val="000000" w:themeColor="text1"/>
        </w:rPr>
        <w:tab/>
      </w:r>
    </w:p>
    <w:p w14:paraId="2ABDB999" w14:textId="77777777" w:rsidR="001902EB" w:rsidRPr="00313EFB" w:rsidRDefault="001902EB" w:rsidP="003702E1">
      <w:pPr>
        <w:ind w:firstLine="360"/>
        <w:jc w:val="center"/>
        <w:rPr>
          <w:color w:val="000000" w:themeColor="text1"/>
        </w:rPr>
      </w:pPr>
    </w:p>
    <w:p w14:paraId="4B85E917" w14:textId="09AF5DD4" w:rsidR="001902EB" w:rsidRPr="00F15998" w:rsidRDefault="003702E1" w:rsidP="003702E1">
      <w:pPr>
        <w:tabs>
          <w:tab w:val="center" w:pos="5070"/>
        </w:tabs>
        <w:jc w:val="left"/>
        <w:rPr>
          <w:color w:val="000000" w:themeColor="text1"/>
        </w:rPr>
        <w:sectPr w:rsidR="001902EB" w:rsidRPr="00F15998">
          <w:headerReference w:type="default" r:id="rId9"/>
          <w:pgSz w:w="11907" w:h="16840" w:code="9"/>
          <w:pgMar w:top="709" w:right="567" w:bottom="2835" w:left="1560" w:header="284" w:footer="284" w:gutter="0"/>
          <w:cols w:space="720"/>
        </w:sectPr>
      </w:pPr>
      <w:r>
        <w:rPr>
          <w:color w:val="000000" w:themeColor="text1"/>
        </w:rPr>
        <w:tab/>
      </w:r>
    </w:p>
    <w:p w14:paraId="6B4BEE45" w14:textId="07EE938D" w:rsidR="001902EB" w:rsidRPr="00313EFB" w:rsidRDefault="00E5199E" w:rsidP="006E38DC">
      <w:pPr>
        <w:pStyle w:val="ac"/>
        <w:numPr>
          <w:ilvl w:val="0"/>
          <w:numId w:val="21"/>
        </w:numPr>
        <w:rPr>
          <w:color w:val="000000" w:themeColor="text1"/>
        </w:rPr>
      </w:pPr>
      <w:bookmarkStart w:id="1" w:name="_Toc208770266"/>
      <w:r>
        <w:rPr>
          <w:color w:val="000000" w:themeColor="text1"/>
        </w:rPr>
        <w:lastRenderedPageBreak/>
        <w:t>Основные сведения об изделии и техни</w:t>
      </w:r>
      <w:r w:rsidR="00E9629A">
        <w:rPr>
          <w:color w:val="000000" w:themeColor="text1"/>
        </w:rPr>
        <w:t>ческие данные</w:t>
      </w:r>
      <w:bookmarkEnd w:id="1"/>
    </w:p>
    <w:p w14:paraId="23AC8906" w14:textId="4149CC45" w:rsidR="00302E1D" w:rsidRDefault="00EC63AD" w:rsidP="00EC63AD">
      <w:pPr>
        <w:pStyle w:val="ae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 Основные сведения об изделии</w:t>
      </w:r>
    </w:p>
    <w:p w14:paraId="5585BABF" w14:textId="4FBDE5BC" w:rsidR="00EC63AD" w:rsidRDefault="00EC63AD" w:rsidP="00EC63AD">
      <w:pPr>
        <w:rPr>
          <w:color w:val="000000" w:themeColor="text1"/>
        </w:rPr>
      </w:pPr>
      <w:r>
        <w:rPr>
          <w:color w:val="000000" w:themeColor="text1"/>
        </w:rPr>
        <w:t xml:space="preserve">Комплект отладочный </w:t>
      </w:r>
      <w:r w:rsidRPr="00EC63AD">
        <w:rPr>
          <w:color w:val="000000" w:themeColor="text1"/>
        </w:rPr>
        <w:t xml:space="preserve">для микросхемы </w:t>
      </w:r>
      <w:r w:rsidR="00BF50BF">
        <w:rPr>
          <w:color w:val="000000" w:themeColor="text1"/>
        </w:rPr>
        <w:t>К1986ВЕ92FI</w:t>
      </w:r>
      <w:r w:rsidR="00C600C0">
        <w:rPr>
          <w:color w:val="000000" w:themeColor="text1"/>
        </w:rPr>
        <w:t xml:space="preserve"> </w:t>
      </w:r>
      <w:r w:rsidR="00C600C0" w:rsidRPr="00C600C0">
        <w:rPr>
          <w:color w:val="000000" w:themeColor="text1"/>
        </w:rPr>
        <w:t>ТСКЯ.431000.00</w:t>
      </w:r>
      <w:r w:rsidR="00EF618A">
        <w:rPr>
          <w:color w:val="000000" w:themeColor="text1"/>
        </w:rPr>
        <w:t>3</w:t>
      </w:r>
      <w:r w:rsidR="00C600C0" w:rsidRPr="00C600C0">
        <w:rPr>
          <w:color w:val="000000" w:themeColor="text1"/>
        </w:rPr>
        <w:t xml:space="preserve"> ТУ</w:t>
      </w:r>
      <w:r w:rsidR="00C600C0">
        <w:rPr>
          <w:color w:val="000000" w:themeColor="text1"/>
        </w:rPr>
        <w:t xml:space="preserve"> </w:t>
      </w:r>
      <w:r w:rsidRPr="00EC63AD">
        <w:rPr>
          <w:color w:val="000000" w:themeColor="text1"/>
        </w:rPr>
        <w:t>(</w:t>
      </w:r>
      <w:r w:rsidR="00D92E34">
        <w:rPr>
          <w:color w:val="000000" w:themeColor="text1"/>
        </w:rPr>
        <w:t xml:space="preserve">Демонстрационная плата </w:t>
      </w:r>
      <w:r w:rsidRPr="00EC63AD">
        <w:rPr>
          <w:color w:val="000000" w:themeColor="text1"/>
        </w:rPr>
        <w:t>MDR</w:t>
      </w:r>
      <w:r w:rsidR="00D92E34">
        <w:rPr>
          <w:color w:val="000000" w:themeColor="text1"/>
        </w:rPr>
        <w:t>1211</w:t>
      </w:r>
      <w:r w:rsidR="00D92E34">
        <w:rPr>
          <w:color w:val="000000" w:themeColor="text1"/>
          <w:lang w:val="en-US"/>
        </w:rPr>
        <w:t>FI</w:t>
      </w:r>
      <w:r w:rsidRPr="00EC63AD">
        <w:rPr>
          <w:color w:val="000000" w:themeColor="text1"/>
        </w:rPr>
        <w:t xml:space="preserve"> MILUINO)</w:t>
      </w:r>
      <w:r>
        <w:rPr>
          <w:color w:val="000000" w:themeColor="text1"/>
        </w:rPr>
        <w:t xml:space="preserve"> (далее изделие) предназначен для ознакомления с работой микросхемы </w:t>
      </w:r>
      <w:r w:rsidR="00BF50BF">
        <w:rPr>
          <w:color w:val="000000" w:themeColor="text1"/>
        </w:rPr>
        <w:t>К1986ВЕ92FI</w:t>
      </w:r>
      <w:r w:rsidR="00C600C0" w:rsidRPr="00C600C0">
        <w:t xml:space="preserve"> </w:t>
      </w:r>
      <w:r w:rsidR="00C600C0" w:rsidRPr="00C600C0">
        <w:rPr>
          <w:color w:val="000000" w:themeColor="text1"/>
        </w:rPr>
        <w:t>ТСКЯ.431000.00</w:t>
      </w:r>
      <w:r w:rsidR="00EF618A">
        <w:rPr>
          <w:color w:val="000000" w:themeColor="text1"/>
        </w:rPr>
        <w:t>3</w:t>
      </w:r>
      <w:r w:rsidR="00C600C0" w:rsidRPr="00C600C0">
        <w:rPr>
          <w:color w:val="000000" w:themeColor="text1"/>
        </w:rPr>
        <w:t xml:space="preserve"> ТУ</w:t>
      </w:r>
      <w:r>
        <w:rPr>
          <w:color w:val="000000" w:themeColor="text1"/>
        </w:rPr>
        <w:t xml:space="preserve"> (далее микросхема), а также </w:t>
      </w:r>
      <w:r w:rsidR="007B4699">
        <w:rPr>
          <w:color w:val="000000" w:themeColor="text1"/>
        </w:rPr>
        <w:t>для разработки собственных проектов на её основе.</w:t>
      </w:r>
    </w:p>
    <w:p w14:paraId="26A4CDD6" w14:textId="7FC502B0" w:rsidR="007B4699" w:rsidRDefault="007B4699" w:rsidP="00EC63AD">
      <w:pPr>
        <w:rPr>
          <w:color w:val="000000" w:themeColor="text1"/>
        </w:rPr>
      </w:pPr>
      <w:r w:rsidRPr="007B4699">
        <w:rPr>
          <w:color w:val="000000" w:themeColor="text1"/>
        </w:rPr>
        <w:t>Внешний вид изделия приведен на рисунке 1</w:t>
      </w:r>
      <w:r>
        <w:rPr>
          <w:color w:val="000000" w:themeColor="text1"/>
        </w:rPr>
        <w:t>.</w:t>
      </w:r>
    </w:p>
    <w:p w14:paraId="5CD1CB80" w14:textId="45AFDBA4" w:rsidR="003F33EA" w:rsidRDefault="00D1240A" w:rsidP="0038621B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4CEF604" wp14:editId="14D8773D">
            <wp:extent cx="5321300" cy="3990975"/>
            <wp:effectExtent l="0" t="0" r="0" b="9525"/>
            <wp:docPr id="570754449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AE75" w14:textId="6D6E1ED7" w:rsidR="0038621B" w:rsidRDefault="0038621B" w:rsidP="0038621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1. – Внешний вид отладочного комплекта </w:t>
      </w:r>
      <w:r w:rsidRPr="0038621B">
        <w:rPr>
          <w:color w:val="000000" w:themeColor="text1"/>
        </w:rPr>
        <w:t xml:space="preserve">для микросхемы </w:t>
      </w:r>
      <w:r w:rsidR="00BF50BF">
        <w:rPr>
          <w:color w:val="000000" w:themeColor="text1"/>
        </w:rPr>
        <w:t>К1986ВЕ92FI</w:t>
      </w:r>
      <w:r w:rsidR="00C600C0">
        <w:rPr>
          <w:color w:val="000000" w:themeColor="text1"/>
        </w:rPr>
        <w:t xml:space="preserve"> </w:t>
      </w:r>
      <w:r w:rsidRPr="0038621B">
        <w:rPr>
          <w:color w:val="000000" w:themeColor="text1"/>
        </w:rPr>
        <w:t xml:space="preserve"> </w:t>
      </w:r>
    </w:p>
    <w:p w14:paraId="61B307BA" w14:textId="4064FB1C" w:rsidR="0038621B" w:rsidRPr="00EC63AD" w:rsidRDefault="0038621B" w:rsidP="0038621B">
      <w:pPr>
        <w:jc w:val="center"/>
        <w:rPr>
          <w:color w:val="000000" w:themeColor="text1"/>
        </w:rPr>
      </w:pPr>
      <w:r w:rsidRPr="0038621B">
        <w:rPr>
          <w:color w:val="000000" w:themeColor="text1"/>
        </w:rPr>
        <w:t>(</w:t>
      </w:r>
      <w:r w:rsidR="00D92E34">
        <w:rPr>
          <w:color w:val="000000" w:themeColor="text1"/>
        </w:rPr>
        <w:t xml:space="preserve">Демонстрационная плата </w:t>
      </w:r>
      <w:r w:rsidR="00D92E34" w:rsidRPr="00EC63AD">
        <w:rPr>
          <w:color w:val="000000" w:themeColor="text1"/>
        </w:rPr>
        <w:t>MDR</w:t>
      </w:r>
      <w:r w:rsidR="00D92E34">
        <w:rPr>
          <w:color w:val="000000" w:themeColor="text1"/>
        </w:rPr>
        <w:t>1211</w:t>
      </w:r>
      <w:r w:rsidR="00D92E34">
        <w:rPr>
          <w:color w:val="000000" w:themeColor="text1"/>
          <w:lang w:val="en-US"/>
        </w:rPr>
        <w:t>FI</w:t>
      </w:r>
      <w:r w:rsidR="00D92E34" w:rsidRPr="00EC63AD">
        <w:rPr>
          <w:color w:val="000000" w:themeColor="text1"/>
        </w:rPr>
        <w:t xml:space="preserve"> </w:t>
      </w:r>
      <w:proofErr w:type="gramStart"/>
      <w:r w:rsidR="00D92E34" w:rsidRPr="00EC63AD">
        <w:rPr>
          <w:color w:val="000000" w:themeColor="text1"/>
        </w:rPr>
        <w:t>MILUINO</w:t>
      </w:r>
      <w:r w:rsidRPr="0038621B">
        <w:rPr>
          <w:color w:val="000000" w:themeColor="text1"/>
        </w:rPr>
        <w:t>)</w:t>
      </w:r>
      <w:r w:rsidR="000D2AE0">
        <w:rPr>
          <w:color w:val="000000" w:themeColor="text1"/>
        </w:rPr>
        <w:t>*</w:t>
      </w:r>
      <w:proofErr w:type="gramEnd"/>
    </w:p>
    <w:p w14:paraId="713D0134" w14:textId="681E0EE4" w:rsidR="00E775E2" w:rsidRDefault="00E775E2" w:rsidP="00E775E2">
      <w:pPr>
        <w:pStyle w:val="ae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>Основные технические данные:</w:t>
      </w:r>
    </w:p>
    <w:p w14:paraId="5C429B65" w14:textId="3C9C3FBF" w:rsidR="00E775E2" w:rsidRDefault="00136E67" w:rsidP="00D81E60">
      <w:pPr>
        <w:pStyle w:val="ae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 xml:space="preserve">напряжение </w:t>
      </w:r>
      <w:r w:rsidR="00D81E60">
        <w:rPr>
          <w:color w:val="000000" w:themeColor="text1"/>
        </w:rPr>
        <w:t xml:space="preserve">питания </w:t>
      </w:r>
      <w:r>
        <w:rPr>
          <w:color w:val="000000" w:themeColor="text1"/>
        </w:rPr>
        <w:t xml:space="preserve">5В при питании от </w:t>
      </w:r>
      <w:r>
        <w:rPr>
          <w:color w:val="000000" w:themeColor="text1"/>
          <w:lang w:val="en-US"/>
        </w:rPr>
        <w:t>USB</w:t>
      </w:r>
      <w:r w:rsidR="00AB00CC">
        <w:rPr>
          <w:color w:val="000000" w:themeColor="text1"/>
        </w:rPr>
        <w:t xml:space="preserve"> и</w:t>
      </w:r>
      <w:r w:rsidRPr="00136E67">
        <w:rPr>
          <w:color w:val="000000" w:themeColor="text1"/>
        </w:rPr>
        <w:t xml:space="preserve"> </w:t>
      </w:r>
      <w:r>
        <w:rPr>
          <w:color w:val="000000" w:themeColor="text1"/>
        </w:rPr>
        <w:t>до 12 В при внешнем питании основно</w:t>
      </w:r>
      <w:r w:rsidR="00BB600E">
        <w:rPr>
          <w:color w:val="000000" w:themeColor="text1"/>
        </w:rPr>
        <w:t>го блока (без программатора);</w:t>
      </w:r>
    </w:p>
    <w:p w14:paraId="3C4DA205" w14:textId="77777777" w:rsidR="00C902ED" w:rsidRDefault="00951090" w:rsidP="00D81E60">
      <w:pPr>
        <w:pStyle w:val="ae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 xml:space="preserve">встроенный программатор отладчик </w:t>
      </w:r>
      <w:r>
        <w:rPr>
          <w:color w:val="000000" w:themeColor="text1"/>
          <w:lang w:val="en-US"/>
        </w:rPr>
        <w:t>SWD</w:t>
      </w:r>
      <w:r w:rsidR="004C0B88">
        <w:rPr>
          <w:color w:val="000000" w:themeColor="text1"/>
        </w:rPr>
        <w:t xml:space="preserve">, подключаемый к ПК посредством интерфейса </w:t>
      </w:r>
      <w:r w:rsidR="004C0B88">
        <w:rPr>
          <w:color w:val="000000" w:themeColor="text1"/>
          <w:lang w:val="en-US"/>
        </w:rPr>
        <w:t>USB</w:t>
      </w:r>
      <w:r w:rsidR="004C0B88">
        <w:rPr>
          <w:color w:val="000000" w:themeColor="text1"/>
        </w:rPr>
        <w:t>.</w:t>
      </w:r>
    </w:p>
    <w:p w14:paraId="12304B3C" w14:textId="77777777" w:rsidR="00685F9A" w:rsidRDefault="00C902ED" w:rsidP="00685F9A">
      <w:pPr>
        <w:pStyle w:val="ae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 Условия эксплуатации должны удовлетворять </w:t>
      </w:r>
      <w:r w:rsidR="00685F9A">
        <w:rPr>
          <w:color w:val="000000" w:themeColor="text1"/>
        </w:rPr>
        <w:t>следующим значениям климатических факторов:</w:t>
      </w:r>
    </w:p>
    <w:p w14:paraId="0E545BE7" w14:textId="0E7CE9C1" w:rsidR="00BB600E" w:rsidRDefault="000D2AE0" w:rsidP="00685F9A">
      <w:pPr>
        <w:pStyle w:val="ae"/>
        <w:numPr>
          <w:ilvl w:val="0"/>
          <w:numId w:val="24"/>
        </w:numPr>
        <w:rPr>
          <w:color w:val="000000" w:themeColor="text1"/>
        </w:rPr>
      </w:pPr>
      <w:r w:rsidRPr="000D2AE0">
        <w:rPr>
          <w:color w:val="000000" w:themeColor="text1"/>
        </w:rPr>
        <w:t>температура окружающей среды (25 ± 10) °С;</w:t>
      </w:r>
    </w:p>
    <w:p w14:paraId="16EE3B47" w14:textId="5E0BD7B6" w:rsidR="000D2AE0" w:rsidRDefault="000D2AE0" w:rsidP="00685F9A">
      <w:pPr>
        <w:pStyle w:val="ae"/>
        <w:numPr>
          <w:ilvl w:val="0"/>
          <w:numId w:val="24"/>
        </w:numPr>
        <w:rPr>
          <w:color w:val="000000" w:themeColor="text1"/>
        </w:rPr>
      </w:pPr>
      <w:r w:rsidRPr="000D2AE0">
        <w:rPr>
          <w:color w:val="000000" w:themeColor="text1"/>
        </w:rPr>
        <w:t>относительная влажность воздуха от 45 до 80 %;</w:t>
      </w:r>
    </w:p>
    <w:p w14:paraId="6DCF9EDE" w14:textId="3D823064" w:rsidR="000D2AE0" w:rsidRDefault="000D2AE0" w:rsidP="00685F9A">
      <w:pPr>
        <w:pStyle w:val="ae"/>
        <w:numPr>
          <w:ilvl w:val="0"/>
          <w:numId w:val="24"/>
        </w:numPr>
        <w:pBdr>
          <w:bottom w:val="single" w:sz="12" w:space="1" w:color="auto"/>
        </w:pBdr>
        <w:rPr>
          <w:color w:val="000000" w:themeColor="text1"/>
        </w:rPr>
      </w:pPr>
      <w:r w:rsidRPr="000D2AE0">
        <w:rPr>
          <w:color w:val="000000" w:themeColor="text1"/>
        </w:rPr>
        <w:t>атмосферное давление от 84,0 до 106,7 кПа (от 630 до 800 мм рт. ст.).</w:t>
      </w:r>
    </w:p>
    <w:p w14:paraId="4B3B9BF9" w14:textId="7EA70B9A" w:rsidR="000D2AE0" w:rsidRPr="00E217DA" w:rsidRDefault="00E217DA" w:rsidP="00E217DA">
      <w:pPr>
        <w:ind w:left="360"/>
        <w:rPr>
          <w:color w:val="000000" w:themeColor="text1"/>
        </w:rPr>
      </w:pPr>
      <w:r>
        <w:rPr>
          <w:color w:val="000000" w:themeColor="text1"/>
        </w:rPr>
        <w:t>*</w:t>
      </w:r>
      <w:r w:rsidRPr="00E217DA">
        <w:rPr>
          <w:color w:val="000000" w:themeColor="text1"/>
        </w:rPr>
        <w:t xml:space="preserve"> </w:t>
      </w:r>
      <w:r w:rsidR="002026D5" w:rsidRPr="00E217DA">
        <w:rPr>
          <w:color w:val="000000" w:themeColor="text1"/>
        </w:rPr>
        <w:t xml:space="preserve">Внешний вид </w:t>
      </w:r>
      <w:r w:rsidR="00166415">
        <w:rPr>
          <w:color w:val="000000" w:themeColor="text1"/>
        </w:rPr>
        <w:t xml:space="preserve">демонстрационной платы </w:t>
      </w:r>
      <w:r w:rsidR="00166415" w:rsidRPr="00EC63AD">
        <w:rPr>
          <w:color w:val="000000" w:themeColor="text1"/>
        </w:rPr>
        <w:t>MDR</w:t>
      </w:r>
      <w:r w:rsidR="00166415">
        <w:rPr>
          <w:color w:val="000000" w:themeColor="text1"/>
        </w:rPr>
        <w:t>1211</w:t>
      </w:r>
      <w:r w:rsidR="00166415">
        <w:rPr>
          <w:color w:val="000000" w:themeColor="text1"/>
          <w:lang w:val="en-US"/>
        </w:rPr>
        <w:t>FI</w:t>
      </w:r>
      <w:r w:rsidR="00166415" w:rsidRPr="00EC63AD">
        <w:rPr>
          <w:color w:val="000000" w:themeColor="text1"/>
        </w:rPr>
        <w:t xml:space="preserve"> MILUINO</w:t>
      </w:r>
      <w:r w:rsidR="002026D5" w:rsidRPr="00E217DA">
        <w:rPr>
          <w:color w:val="000000" w:themeColor="text1"/>
        </w:rPr>
        <w:t xml:space="preserve"> может отличаться</w:t>
      </w:r>
    </w:p>
    <w:p w14:paraId="2EC74AB7" w14:textId="64CF760B" w:rsidR="00900F4B" w:rsidRDefault="00EB79EB" w:rsidP="00EB79EB">
      <w:pPr>
        <w:pStyle w:val="ac"/>
        <w:numPr>
          <w:ilvl w:val="0"/>
          <w:numId w:val="21"/>
        </w:numPr>
        <w:rPr>
          <w:color w:val="000000" w:themeColor="text1"/>
        </w:rPr>
      </w:pPr>
      <w:bookmarkStart w:id="2" w:name="_Toc208770267"/>
      <w:r>
        <w:rPr>
          <w:color w:val="000000" w:themeColor="text1"/>
        </w:rPr>
        <w:lastRenderedPageBreak/>
        <w:t>Комплектность</w:t>
      </w:r>
      <w:bookmarkEnd w:id="2"/>
    </w:p>
    <w:p w14:paraId="0B4FCAB9" w14:textId="59519D00" w:rsidR="00EB79EB" w:rsidRDefault="00EB79EB" w:rsidP="00EB79EB">
      <w:pPr>
        <w:rPr>
          <w:lang w:eastAsia="en-US"/>
        </w:rPr>
      </w:pPr>
      <w:r w:rsidRPr="00EB79EB">
        <w:rPr>
          <w:lang w:eastAsia="en-US"/>
        </w:rPr>
        <w:t>Состав изделия должен соответствовать таблице</w:t>
      </w:r>
      <w:r>
        <w:rPr>
          <w:lang w:eastAsia="en-US"/>
        </w:rPr>
        <w:t xml:space="preserve"> 1.</w:t>
      </w:r>
    </w:p>
    <w:p w14:paraId="6071F114" w14:textId="40EFDE4D" w:rsidR="00EB79EB" w:rsidRDefault="00EB79EB" w:rsidP="00EB79EB">
      <w:pPr>
        <w:rPr>
          <w:lang w:eastAsia="en-US"/>
        </w:rPr>
      </w:pPr>
      <w:r>
        <w:rPr>
          <w:lang w:eastAsia="en-US"/>
        </w:rPr>
        <w:t>Таблица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42"/>
        <w:gridCol w:w="3507"/>
        <w:gridCol w:w="1378"/>
        <w:gridCol w:w="2443"/>
      </w:tblGrid>
      <w:tr w:rsidR="00EB79EB" w14:paraId="397D60DE" w14:textId="77777777" w:rsidTr="007A7074">
        <w:tc>
          <w:tcPr>
            <w:tcW w:w="2442" w:type="dxa"/>
          </w:tcPr>
          <w:p w14:paraId="6DBA6184" w14:textId="0D378478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ОБОЗНАЧЕНИЕ</w:t>
            </w:r>
          </w:p>
        </w:tc>
        <w:tc>
          <w:tcPr>
            <w:tcW w:w="3507" w:type="dxa"/>
          </w:tcPr>
          <w:p w14:paraId="223C036F" w14:textId="5EF15BEA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НАИМЕНОВАНИЕ</w:t>
            </w:r>
          </w:p>
        </w:tc>
        <w:tc>
          <w:tcPr>
            <w:tcW w:w="1378" w:type="dxa"/>
          </w:tcPr>
          <w:p w14:paraId="735C842D" w14:textId="7CDC7E0A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КОЛ</w:t>
            </w:r>
            <w:r w:rsidR="00FA0191">
              <w:rPr>
                <w:b/>
                <w:bCs/>
                <w:lang w:eastAsia="en-US"/>
              </w:rPr>
              <w:t>-</w:t>
            </w:r>
            <w:r w:rsidRPr="00EB79EB">
              <w:rPr>
                <w:b/>
                <w:bCs/>
                <w:lang w:eastAsia="en-US"/>
              </w:rPr>
              <w:t>ВО</w:t>
            </w:r>
          </w:p>
        </w:tc>
        <w:tc>
          <w:tcPr>
            <w:tcW w:w="2443" w:type="dxa"/>
          </w:tcPr>
          <w:p w14:paraId="3F479DCC" w14:textId="7BEE23C4" w:rsidR="00EB79EB" w:rsidRPr="00EB79EB" w:rsidRDefault="00EB79EB" w:rsidP="00EB79EB">
            <w:pPr>
              <w:jc w:val="center"/>
              <w:rPr>
                <w:b/>
                <w:bCs/>
                <w:lang w:eastAsia="en-US"/>
              </w:rPr>
            </w:pPr>
            <w:r w:rsidRPr="00EB79EB">
              <w:rPr>
                <w:b/>
                <w:bCs/>
                <w:lang w:eastAsia="en-US"/>
              </w:rPr>
              <w:t>ПРИМЕЧАНИЕ</w:t>
            </w:r>
          </w:p>
        </w:tc>
      </w:tr>
      <w:tr w:rsidR="00EB79EB" w14:paraId="1D7FA30C" w14:textId="77777777" w:rsidTr="007A7074">
        <w:tc>
          <w:tcPr>
            <w:tcW w:w="2442" w:type="dxa"/>
          </w:tcPr>
          <w:p w14:paraId="19FA029C" w14:textId="1004513B" w:rsidR="00EB79EB" w:rsidRPr="006D7B78" w:rsidRDefault="00FA0191" w:rsidP="00EB79EB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ДФТВ.</w:t>
            </w:r>
            <w:r w:rsidR="003547D3" w:rsidRPr="006D7B78">
              <w:rPr>
                <w:sz w:val="20"/>
                <w:szCs w:val="16"/>
                <w:lang w:eastAsia="en-US"/>
              </w:rPr>
              <w:t>43</w:t>
            </w:r>
            <w:r w:rsidR="008F5D48">
              <w:rPr>
                <w:sz w:val="20"/>
                <w:szCs w:val="16"/>
                <w:lang w:eastAsia="en-US"/>
              </w:rPr>
              <w:t>4519</w:t>
            </w:r>
            <w:r w:rsidR="003547D3" w:rsidRPr="006D7B78">
              <w:rPr>
                <w:sz w:val="20"/>
                <w:szCs w:val="16"/>
                <w:lang w:eastAsia="en-US"/>
              </w:rPr>
              <w:t>.00</w:t>
            </w:r>
            <w:r w:rsidR="008F5D48">
              <w:rPr>
                <w:sz w:val="20"/>
                <w:szCs w:val="16"/>
                <w:lang w:eastAsia="en-US"/>
              </w:rPr>
              <w:t>3</w:t>
            </w:r>
          </w:p>
        </w:tc>
        <w:tc>
          <w:tcPr>
            <w:tcW w:w="3507" w:type="dxa"/>
          </w:tcPr>
          <w:p w14:paraId="2742EBF9" w14:textId="226FF55E" w:rsidR="00EB79EB" w:rsidRPr="006D7B78" w:rsidRDefault="006D7B78" w:rsidP="00FA0191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 xml:space="preserve">Демонстрационная плата </w:t>
            </w:r>
            <w:r w:rsidRPr="006D7B78">
              <w:rPr>
                <w:sz w:val="20"/>
                <w:szCs w:val="16"/>
                <w:lang w:val="en-US" w:eastAsia="en-US"/>
              </w:rPr>
              <w:t>MDR</w:t>
            </w:r>
            <w:r w:rsidRPr="006D7B78">
              <w:rPr>
                <w:sz w:val="20"/>
                <w:szCs w:val="16"/>
                <w:lang w:eastAsia="en-US"/>
              </w:rPr>
              <w:t>1211</w:t>
            </w:r>
            <w:r w:rsidRPr="006D7B78">
              <w:rPr>
                <w:sz w:val="20"/>
                <w:szCs w:val="16"/>
                <w:lang w:val="en-US" w:eastAsia="en-US"/>
              </w:rPr>
              <w:t>FI</w:t>
            </w:r>
            <w:r w:rsidR="00D92E34" w:rsidRPr="00D92E34">
              <w:rPr>
                <w:sz w:val="20"/>
                <w:szCs w:val="16"/>
                <w:lang w:eastAsia="en-US"/>
              </w:rPr>
              <w:t xml:space="preserve"> </w:t>
            </w:r>
            <w:proofErr w:type="spellStart"/>
            <w:r w:rsidR="00D92E34">
              <w:rPr>
                <w:sz w:val="20"/>
                <w:szCs w:val="16"/>
                <w:lang w:val="en-US" w:eastAsia="en-US"/>
              </w:rPr>
              <w:t>Miluino</w:t>
            </w:r>
            <w:proofErr w:type="spellEnd"/>
            <w:r w:rsidRPr="006D7B78">
              <w:rPr>
                <w:sz w:val="20"/>
                <w:szCs w:val="16"/>
                <w:lang w:eastAsia="en-US"/>
              </w:rPr>
              <w:t xml:space="preserve"> (</w:t>
            </w:r>
            <w:r w:rsidR="00BF50BF" w:rsidRPr="006D7B78">
              <w:rPr>
                <w:sz w:val="20"/>
                <w:szCs w:val="16"/>
                <w:lang w:eastAsia="en-US"/>
              </w:rPr>
              <w:t>К1986ВЕ92FI</w:t>
            </w:r>
            <w:r w:rsidRPr="006D7B78">
              <w:rPr>
                <w:sz w:val="20"/>
                <w:szCs w:val="16"/>
                <w:lang w:eastAsia="en-US"/>
              </w:rPr>
              <w:t xml:space="preserve">) </w:t>
            </w:r>
          </w:p>
        </w:tc>
        <w:tc>
          <w:tcPr>
            <w:tcW w:w="1378" w:type="dxa"/>
          </w:tcPr>
          <w:p w14:paraId="4D636601" w14:textId="74DC55FF" w:rsidR="00EB79EB" w:rsidRPr="006D7B78" w:rsidRDefault="00FA0191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  <w:tc>
          <w:tcPr>
            <w:tcW w:w="2443" w:type="dxa"/>
          </w:tcPr>
          <w:p w14:paraId="794D1731" w14:textId="43DC1D75" w:rsidR="00EB79EB" w:rsidRPr="006D7B78" w:rsidRDefault="00FA0191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</w:tr>
      <w:tr w:rsidR="00EB79EB" w14:paraId="2FE36C99" w14:textId="77777777" w:rsidTr="007A7074">
        <w:tc>
          <w:tcPr>
            <w:tcW w:w="2442" w:type="dxa"/>
          </w:tcPr>
          <w:p w14:paraId="449EBABB" w14:textId="2AE78165" w:rsidR="00EB79EB" w:rsidRPr="006D7B78" w:rsidRDefault="00C04C1C" w:rsidP="00EB79EB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  <w:tc>
          <w:tcPr>
            <w:tcW w:w="3507" w:type="dxa"/>
          </w:tcPr>
          <w:p w14:paraId="186E7AB1" w14:textId="3DBE9ED7" w:rsidR="00EB79EB" w:rsidRPr="006D7B78" w:rsidRDefault="003547D3" w:rsidP="00EB79EB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 xml:space="preserve">Кабель USB (п-п) тип </w:t>
            </w:r>
            <w:r w:rsidR="00FE47A4" w:rsidRPr="006D7B78">
              <w:rPr>
                <w:sz w:val="20"/>
                <w:szCs w:val="16"/>
                <w:lang w:val="en-US" w:eastAsia="en-US"/>
              </w:rPr>
              <w:t>A</w:t>
            </w:r>
            <w:r w:rsidRPr="006D7B78">
              <w:rPr>
                <w:sz w:val="20"/>
                <w:szCs w:val="16"/>
                <w:lang w:eastAsia="en-US"/>
              </w:rPr>
              <w:t>-</w:t>
            </w:r>
            <w:r w:rsidR="00FE47A4" w:rsidRPr="006D7B78">
              <w:rPr>
                <w:sz w:val="20"/>
                <w:szCs w:val="16"/>
                <w:lang w:eastAsia="en-US"/>
              </w:rPr>
              <w:t xml:space="preserve"> </w:t>
            </w:r>
            <w:r w:rsidR="00C04C1C" w:rsidRPr="006D7B78">
              <w:rPr>
                <w:sz w:val="20"/>
                <w:szCs w:val="16"/>
                <w:lang w:eastAsia="en-US"/>
              </w:rPr>
              <w:t xml:space="preserve">тип В </w:t>
            </w:r>
            <w:r w:rsidR="00C04C1C" w:rsidRPr="006D7B78">
              <w:rPr>
                <w:sz w:val="20"/>
                <w:szCs w:val="16"/>
                <w:lang w:val="en-US" w:eastAsia="en-US"/>
              </w:rPr>
              <w:t>Mini</w:t>
            </w:r>
            <w:r w:rsidR="00C04C1C" w:rsidRPr="006D7B78">
              <w:rPr>
                <w:sz w:val="20"/>
                <w:szCs w:val="16"/>
                <w:lang w:eastAsia="en-US"/>
              </w:rPr>
              <w:t xml:space="preserve"> </w:t>
            </w:r>
            <w:r w:rsidR="00057DD0" w:rsidRPr="006D7B78">
              <w:rPr>
                <w:sz w:val="20"/>
                <w:szCs w:val="16"/>
                <w:lang w:eastAsia="en-US"/>
              </w:rPr>
              <w:t>0</w:t>
            </w:r>
            <w:r w:rsidRPr="006D7B78">
              <w:rPr>
                <w:sz w:val="20"/>
                <w:szCs w:val="16"/>
                <w:lang w:eastAsia="en-US"/>
              </w:rPr>
              <w:t>,5 м</w:t>
            </w:r>
          </w:p>
        </w:tc>
        <w:tc>
          <w:tcPr>
            <w:tcW w:w="1378" w:type="dxa"/>
          </w:tcPr>
          <w:p w14:paraId="61659B36" w14:textId="26A57EFC" w:rsidR="00EB79EB" w:rsidRPr="006D7B78" w:rsidRDefault="00C04C1C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  <w:r w:rsidR="000E66EE" w:rsidRPr="006D7B78">
              <w:rPr>
                <w:sz w:val="20"/>
                <w:szCs w:val="16"/>
                <w:lang w:eastAsia="en-US"/>
              </w:rPr>
              <w:t>*</w:t>
            </w:r>
          </w:p>
        </w:tc>
        <w:tc>
          <w:tcPr>
            <w:tcW w:w="2443" w:type="dxa"/>
          </w:tcPr>
          <w:p w14:paraId="7C255189" w14:textId="4087554D" w:rsidR="00EB79EB" w:rsidRPr="006D7B78" w:rsidRDefault="006D7B78" w:rsidP="00FA0191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*</w:t>
            </w:r>
          </w:p>
          <w:p w14:paraId="12004854" w14:textId="6541A91A" w:rsidR="00057DD0" w:rsidRPr="006D7B78" w:rsidRDefault="00057DD0" w:rsidP="00FA0191">
            <w:pPr>
              <w:jc w:val="center"/>
              <w:rPr>
                <w:sz w:val="20"/>
                <w:szCs w:val="16"/>
                <w:lang w:eastAsia="en-US"/>
              </w:rPr>
            </w:pPr>
          </w:p>
        </w:tc>
      </w:tr>
      <w:tr w:rsidR="007A7074" w14:paraId="568433E3" w14:textId="77777777" w:rsidTr="007A7074">
        <w:tc>
          <w:tcPr>
            <w:tcW w:w="2442" w:type="dxa"/>
          </w:tcPr>
          <w:p w14:paraId="42C9F842" w14:textId="4AF14009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  <w:tc>
          <w:tcPr>
            <w:tcW w:w="3507" w:type="dxa"/>
          </w:tcPr>
          <w:p w14:paraId="5945CB2D" w14:textId="53A3CE28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Этикетка ДФТВ.43</w:t>
            </w:r>
            <w:r w:rsidRPr="006D7B78">
              <w:rPr>
                <w:sz w:val="20"/>
                <w:szCs w:val="16"/>
                <w:lang w:val="en-US" w:eastAsia="en-US"/>
              </w:rPr>
              <w:t>4519</w:t>
            </w:r>
            <w:r w:rsidRPr="006D7B78">
              <w:rPr>
                <w:sz w:val="20"/>
                <w:szCs w:val="16"/>
                <w:lang w:eastAsia="en-US"/>
              </w:rPr>
              <w:t>.00</w:t>
            </w:r>
            <w:r w:rsidRPr="006D7B78">
              <w:rPr>
                <w:sz w:val="20"/>
                <w:szCs w:val="16"/>
                <w:lang w:val="en-US" w:eastAsia="en-US"/>
              </w:rPr>
              <w:t>3</w:t>
            </w:r>
            <w:r w:rsidRPr="006D7B78">
              <w:rPr>
                <w:sz w:val="20"/>
                <w:szCs w:val="16"/>
                <w:lang w:eastAsia="en-US"/>
              </w:rPr>
              <w:t>ЭТ</w:t>
            </w:r>
          </w:p>
        </w:tc>
        <w:tc>
          <w:tcPr>
            <w:tcW w:w="1378" w:type="dxa"/>
          </w:tcPr>
          <w:p w14:paraId="659056F6" w14:textId="0B691170" w:rsidR="007A7074" w:rsidRPr="006D7B78" w:rsidRDefault="007A7074" w:rsidP="007A7074">
            <w:pPr>
              <w:jc w:val="center"/>
              <w:rPr>
                <w:sz w:val="20"/>
                <w:szCs w:val="16"/>
                <w:lang w:val="en-US"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  <w:tc>
          <w:tcPr>
            <w:tcW w:w="2443" w:type="dxa"/>
          </w:tcPr>
          <w:p w14:paraId="6D64FE7F" w14:textId="02ED02E7" w:rsidR="007A7074" w:rsidRPr="006D7B78" w:rsidRDefault="00AD6706" w:rsidP="007A7074">
            <w:pPr>
              <w:jc w:val="center"/>
              <w:rPr>
                <w:sz w:val="20"/>
                <w:szCs w:val="16"/>
                <w:lang w:eastAsia="en-US"/>
              </w:rPr>
            </w:pPr>
            <w:r>
              <w:rPr>
                <w:sz w:val="20"/>
                <w:szCs w:val="16"/>
                <w:lang w:eastAsia="en-US"/>
              </w:rPr>
              <w:t>2</w:t>
            </w:r>
          </w:p>
        </w:tc>
      </w:tr>
      <w:tr w:rsidR="007A7074" w14:paraId="2DC1CC50" w14:textId="77777777" w:rsidTr="007A7074">
        <w:tc>
          <w:tcPr>
            <w:tcW w:w="2442" w:type="dxa"/>
          </w:tcPr>
          <w:p w14:paraId="28C77F15" w14:textId="06D418AD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  <w:tc>
          <w:tcPr>
            <w:tcW w:w="3507" w:type="dxa"/>
          </w:tcPr>
          <w:p w14:paraId="08630686" w14:textId="11C3685C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Паспорт ДФТВ.43</w:t>
            </w:r>
            <w:r w:rsidRPr="006D7B78">
              <w:rPr>
                <w:sz w:val="20"/>
                <w:szCs w:val="16"/>
                <w:lang w:val="en-US" w:eastAsia="en-US"/>
              </w:rPr>
              <w:t>4519</w:t>
            </w:r>
            <w:r w:rsidRPr="006D7B78">
              <w:rPr>
                <w:sz w:val="20"/>
                <w:szCs w:val="16"/>
                <w:lang w:eastAsia="en-US"/>
              </w:rPr>
              <w:t>.00</w:t>
            </w:r>
            <w:r w:rsidRPr="006D7B78">
              <w:rPr>
                <w:sz w:val="20"/>
                <w:szCs w:val="16"/>
                <w:lang w:val="en-US" w:eastAsia="en-US"/>
              </w:rPr>
              <w:t>3</w:t>
            </w:r>
            <w:r w:rsidRPr="006D7B78">
              <w:rPr>
                <w:sz w:val="20"/>
                <w:szCs w:val="16"/>
                <w:lang w:eastAsia="en-US"/>
              </w:rPr>
              <w:t>ПС</w:t>
            </w:r>
          </w:p>
        </w:tc>
        <w:tc>
          <w:tcPr>
            <w:tcW w:w="1378" w:type="dxa"/>
          </w:tcPr>
          <w:p w14:paraId="59FDF781" w14:textId="10875E27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1*</w:t>
            </w:r>
          </w:p>
        </w:tc>
        <w:tc>
          <w:tcPr>
            <w:tcW w:w="2443" w:type="dxa"/>
          </w:tcPr>
          <w:p w14:paraId="7F0CEBDF" w14:textId="3433B1A5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-</w:t>
            </w:r>
          </w:p>
        </w:tc>
      </w:tr>
      <w:tr w:rsidR="007A7074" w14:paraId="41038A74" w14:textId="77777777" w:rsidTr="007A7074">
        <w:tc>
          <w:tcPr>
            <w:tcW w:w="2442" w:type="dxa"/>
          </w:tcPr>
          <w:p w14:paraId="7EC7EE1A" w14:textId="584A502E" w:rsidR="007A7074" w:rsidRPr="006D7B78" w:rsidRDefault="006D7B78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ДФТВ.305646.001</w:t>
            </w:r>
          </w:p>
        </w:tc>
        <w:tc>
          <w:tcPr>
            <w:tcW w:w="3507" w:type="dxa"/>
          </w:tcPr>
          <w:p w14:paraId="3FACD86D" w14:textId="77777777" w:rsidR="007A7074" w:rsidRPr="006D7B78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Упаковка ДФТВ.305646.001</w:t>
            </w:r>
          </w:p>
          <w:p w14:paraId="2373DEF9" w14:textId="77777777" w:rsidR="007A7074" w:rsidRPr="00E530D0" w:rsidRDefault="007A7074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(тип 1)</w:t>
            </w:r>
          </w:p>
          <w:p w14:paraId="4C5C622D" w14:textId="230898A3" w:rsidR="006D7B78" w:rsidRPr="006D7B78" w:rsidRDefault="006D7B78" w:rsidP="007A7074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или</w:t>
            </w:r>
          </w:p>
          <w:p w14:paraId="2F3DC98E" w14:textId="40EEA6AF" w:rsidR="006D7B78" w:rsidRPr="00E530D0" w:rsidRDefault="006D7B78" w:rsidP="006D7B78">
            <w:pPr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Упаковка ДФТВ.305646.00</w:t>
            </w:r>
            <w:r w:rsidRPr="00E530D0">
              <w:rPr>
                <w:sz w:val="20"/>
                <w:szCs w:val="16"/>
                <w:lang w:eastAsia="en-US"/>
              </w:rPr>
              <w:t>2</w:t>
            </w:r>
          </w:p>
          <w:p w14:paraId="570661DE" w14:textId="0889C702" w:rsidR="006D7B78" w:rsidRPr="006D7B78" w:rsidRDefault="006D7B78" w:rsidP="006D7B78">
            <w:pPr>
              <w:rPr>
                <w:sz w:val="20"/>
                <w:szCs w:val="16"/>
                <w:lang w:val="en-US"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 xml:space="preserve">(тип </w:t>
            </w:r>
            <w:r w:rsidRPr="006D7B78">
              <w:rPr>
                <w:sz w:val="20"/>
                <w:szCs w:val="16"/>
                <w:lang w:val="en-US" w:eastAsia="en-US"/>
              </w:rPr>
              <w:t>2</w:t>
            </w:r>
            <w:r w:rsidRPr="006D7B78">
              <w:rPr>
                <w:sz w:val="20"/>
                <w:szCs w:val="16"/>
                <w:lang w:eastAsia="en-US"/>
              </w:rPr>
              <w:t>)</w:t>
            </w:r>
          </w:p>
        </w:tc>
        <w:tc>
          <w:tcPr>
            <w:tcW w:w="1378" w:type="dxa"/>
          </w:tcPr>
          <w:p w14:paraId="2AE55665" w14:textId="0A21B969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  <w:tc>
          <w:tcPr>
            <w:tcW w:w="2443" w:type="dxa"/>
          </w:tcPr>
          <w:p w14:paraId="3B3024E0" w14:textId="4AD296C2" w:rsidR="007A7074" w:rsidRPr="006D7B78" w:rsidRDefault="007A7074" w:rsidP="007A7074">
            <w:pPr>
              <w:jc w:val="center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1</w:t>
            </w:r>
          </w:p>
        </w:tc>
      </w:tr>
      <w:tr w:rsidR="007A7074" w14:paraId="02A89E7D" w14:textId="77777777" w:rsidTr="0059167E">
        <w:tc>
          <w:tcPr>
            <w:tcW w:w="9770" w:type="dxa"/>
            <w:gridSpan w:val="4"/>
          </w:tcPr>
          <w:p w14:paraId="716B310D" w14:textId="77777777" w:rsidR="007A7074" w:rsidRPr="006D7B78" w:rsidRDefault="007A7074" w:rsidP="007A7074">
            <w:pPr>
              <w:jc w:val="left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  <w:lang w:eastAsia="en-US"/>
              </w:rPr>
              <w:t>Примечания</w:t>
            </w:r>
          </w:p>
          <w:p w14:paraId="6012B4E9" w14:textId="77777777" w:rsidR="007A7074" w:rsidRPr="006D7B78" w:rsidRDefault="007A7074" w:rsidP="007A7074">
            <w:pPr>
              <w:pStyle w:val="ae"/>
              <w:numPr>
                <w:ilvl w:val="0"/>
                <w:numId w:val="26"/>
              </w:numPr>
              <w:jc w:val="left"/>
              <w:rPr>
                <w:sz w:val="20"/>
                <w:szCs w:val="16"/>
              </w:rPr>
            </w:pPr>
            <w:r w:rsidRPr="006D7B78">
              <w:rPr>
                <w:sz w:val="20"/>
                <w:szCs w:val="16"/>
              </w:rPr>
              <w:t>Допускается замена без уведомления заказчика.</w:t>
            </w:r>
          </w:p>
          <w:p w14:paraId="44C498AD" w14:textId="2802BC94" w:rsidR="007A7074" w:rsidRPr="006D7B78" w:rsidRDefault="007A7074" w:rsidP="007A7074">
            <w:pPr>
              <w:pStyle w:val="ae"/>
              <w:numPr>
                <w:ilvl w:val="0"/>
                <w:numId w:val="26"/>
              </w:numPr>
              <w:jc w:val="left"/>
              <w:rPr>
                <w:sz w:val="20"/>
                <w:szCs w:val="16"/>
              </w:rPr>
            </w:pPr>
            <w:r w:rsidRPr="006D7B78">
              <w:rPr>
                <w:sz w:val="20"/>
                <w:szCs w:val="16"/>
              </w:rPr>
              <w:t>Входят в состав модуля отладочного для микросхемы К1986ВЕ92FI: одна часть перемычек установлена на модуле отладочном.</w:t>
            </w:r>
          </w:p>
          <w:p w14:paraId="59EA0AAE" w14:textId="2162339C" w:rsidR="007A7074" w:rsidRPr="006D7B78" w:rsidRDefault="007A7074" w:rsidP="007A7074">
            <w:pPr>
              <w:ind w:left="360"/>
              <w:jc w:val="left"/>
              <w:rPr>
                <w:sz w:val="20"/>
                <w:szCs w:val="16"/>
                <w:lang w:eastAsia="en-US"/>
              </w:rPr>
            </w:pPr>
            <w:r w:rsidRPr="006D7B78">
              <w:rPr>
                <w:sz w:val="20"/>
                <w:szCs w:val="16"/>
              </w:rPr>
              <w:t>* Поставляется по отдельному запросу.</w:t>
            </w:r>
          </w:p>
        </w:tc>
      </w:tr>
    </w:tbl>
    <w:p w14:paraId="036DE865" w14:textId="1BD34C4F" w:rsidR="00003C33" w:rsidRDefault="00003C33" w:rsidP="00003C33">
      <w:pPr>
        <w:rPr>
          <w:lang w:eastAsia="en-US"/>
        </w:rPr>
      </w:pPr>
      <w:r>
        <w:rPr>
          <w:lang w:eastAsia="en-US"/>
        </w:rPr>
        <w:t>Для работы с изделием дополнительно могут поставляться следующие модули, адаптеры и программное обеспечение:</w:t>
      </w:r>
    </w:p>
    <w:p w14:paraId="596467E7" w14:textId="7C5C51FC" w:rsidR="00DA7EB1" w:rsidRDefault="00DA7EB1" w:rsidP="00DA7EB1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Pr="00DA7EB1">
        <w:rPr>
          <w:lang w:val="en-US"/>
        </w:rPr>
        <w:t>MILUINO</w:t>
      </w:r>
      <w:r w:rsidRPr="00DA7EB1">
        <w:t xml:space="preserve"> </w:t>
      </w:r>
      <w:r w:rsidRPr="00DA7EB1">
        <w:rPr>
          <w:lang w:val="en-US"/>
        </w:rPr>
        <w:t>SHIELD</w:t>
      </w:r>
      <w:r>
        <w:t xml:space="preserve"> </w:t>
      </w:r>
      <w:proofErr w:type="spellStart"/>
      <w:r>
        <w:rPr>
          <w:lang w:val="en-US"/>
        </w:rPr>
        <w:t>IndicatorSevenLED</w:t>
      </w:r>
      <w:proofErr w:type="spellEnd"/>
      <w:r w:rsidRPr="00C42383">
        <w:t xml:space="preserve"> </w:t>
      </w:r>
      <w:r>
        <w:t>ДФТВ</w:t>
      </w:r>
      <w:r w:rsidRPr="00C42383">
        <w:t>.46</w:t>
      </w:r>
      <w:r>
        <w:t>7</w:t>
      </w:r>
      <w:r w:rsidRPr="00C42383">
        <w:t>9</w:t>
      </w:r>
      <w:r>
        <w:t>88</w:t>
      </w:r>
      <w:r w:rsidRPr="00C42383">
        <w:t>.00</w:t>
      </w:r>
      <w:r>
        <w:t xml:space="preserve">1 (модуль четырехразрядного семи-сегментного индикатора) – плата расширения 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41651F48" w14:textId="56CC6DB8" w:rsidR="00DA7EB1" w:rsidRDefault="00DA7EB1" w:rsidP="00DA7EB1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Pr="00DA7EB1">
        <w:rPr>
          <w:lang w:val="en-US"/>
        </w:rPr>
        <w:t>MILUINO</w:t>
      </w:r>
      <w:r w:rsidRPr="00DA7EB1">
        <w:t xml:space="preserve"> </w:t>
      </w:r>
      <w:r w:rsidRPr="00DA7EB1">
        <w:rPr>
          <w:lang w:val="en-US"/>
        </w:rPr>
        <w:t>SHIELD</w:t>
      </w:r>
      <w:r w:rsidRPr="00DA7EB1">
        <w:t xml:space="preserve"> </w:t>
      </w:r>
      <w:r w:rsidRPr="00DA7EB1">
        <w:rPr>
          <w:lang w:val="en-US"/>
        </w:rPr>
        <w:t>RS</w:t>
      </w:r>
      <w:r w:rsidRPr="00DA7EB1">
        <w:t>-485</w:t>
      </w:r>
      <w:r>
        <w:t xml:space="preserve"> ДФТВ</w:t>
      </w:r>
      <w:r w:rsidRPr="00C42383">
        <w:t>.46</w:t>
      </w:r>
      <w:r>
        <w:t>7</w:t>
      </w:r>
      <w:r w:rsidRPr="00C42383">
        <w:t>9</w:t>
      </w:r>
      <w:r>
        <w:t>88</w:t>
      </w:r>
      <w:r w:rsidRPr="00C42383">
        <w:t>.00</w:t>
      </w:r>
      <w:r>
        <w:t xml:space="preserve">2 (интерфейс связи </w:t>
      </w:r>
      <w:r>
        <w:rPr>
          <w:lang w:val="en-US"/>
        </w:rPr>
        <w:t>RS</w:t>
      </w:r>
      <w:r w:rsidRPr="00181DBD">
        <w:t>-485</w:t>
      </w:r>
      <w:r w:rsidRPr="001E3236">
        <w:t xml:space="preserve"> </w:t>
      </w:r>
      <w:r>
        <w:t xml:space="preserve">в </w:t>
      </w:r>
      <w:r>
        <w:rPr>
          <w:lang w:val="en-US"/>
        </w:rPr>
        <w:t>TTL</w:t>
      </w:r>
      <w:r>
        <w:t xml:space="preserve">) – плата расширения 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69273F54" w14:textId="5F7AE1C4" w:rsidR="00DA7EB1" w:rsidRDefault="00DA7EB1" w:rsidP="00DA7EB1">
      <w:pPr>
        <w:pStyle w:val="ae"/>
        <w:numPr>
          <w:ilvl w:val="0"/>
          <w:numId w:val="27"/>
        </w:numPr>
      </w:pPr>
      <w:r w:rsidRPr="00D25D11">
        <w:t xml:space="preserve">демонстрационная плата </w:t>
      </w:r>
      <w:r w:rsidRPr="00DA7EB1">
        <w:t xml:space="preserve">MILUINO SHIELD LCD_16x2_MELT </w:t>
      </w:r>
      <w:r>
        <w:t>ДФТВ</w:t>
      </w:r>
      <w:r w:rsidRPr="00C42383">
        <w:t>.46</w:t>
      </w:r>
      <w:r>
        <w:t>7</w:t>
      </w:r>
      <w:r w:rsidRPr="00C42383">
        <w:t>9</w:t>
      </w:r>
      <w:r>
        <w:t>88</w:t>
      </w:r>
      <w:r w:rsidRPr="00C42383">
        <w:t>.00</w:t>
      </w:r>
      <w:r>
        <w:t>4</w:t>
      </w:r>
      <w:r w:rsidRPr="00D25D11">
        <w:t xml:space="preserve"> (модуль жидкокристаллического индикатора) </w:t>
      </w:r>
      <w:r>
        <w:t>плата расширения</w:t>
      </w:r>
      <w:r w:rsidRPr="00D25D11">
        <w:t xml:space="preserve"> стандарта </w:t>
      </w:r>
      <w:proofErr w:type="spellStart"/>
      <w:r w:rsidRPr="00D25D11">
        <w:t>Arduino</w:t>
      </w:r>
      <w:proofErr w:type="spellEnd"/>
      <w:r w:rsidRPr="00D25D11">
        <w:t xml:space="preserve"> ® ™;</w:t>
      </w:r>
    </w:p>
    <w:p w14:paraId="575B86D7" w14:textId="25724FB7" w:rsidR="00C12070" w:rsidRDefault="00C12070" w:rsidP="00E5595E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="00DA7EB1" w:rsidRPr="00DA7EB1">
        <w:rPr>
          <w:lang w:val="en-US"/>
        </w:rPr>
        <w:t>MILUINO</w:t>
      </w:r>
      <w:r w:rsidR="00DA7EB1" w:rsidRPr="00DA7EB1">
        <w:t xml:space="preserve"> </w:t>
      </w:r>
      <w:r w:rsidR="00DA7EB1" w:rsidRPr="00DA7EB1">
        <w:rPr>
          <w:lang w:val="en-US"/>
        </w:rPr>
        <w:t>SHIELD</w:t>
      </w:r>
      <w:r w:rsidR="00DA7EB1" w:rsidRPr="00DA7EB1">
        <w:t xml:space="preserve"> </w:t>
      </w:r>
      <w:r w:rsidR="009952DA">
        <w:rPr>
          <w:lang w:val="en-US"/>
        </w:rPr>
        <w:t>CAN</w:t>
      </w:r>
      <w:r w:rsidRPr="00C42383">
        <w:t xml:space="preserve"> </w:t>
      </w:r>
      <w:r w:rsidR="00DA7EB1">
        <w:t>ДФТВ</w:t>
      </w:r>
      <w:r w:rsidR="00DA7EB1" w:rsidRPr="00C42383">
        <w:t>.46</w:t>
      </w:r>
      <w:r w:rsidR="00DA7EB1">
        <w:t>7</w:t>
      </w:r>
      <w:r w:rsidR="00DA7EB1" w:rsidRPr="00C42383">
        <w:t>9</w:t>
      </w:r>
      <w:r w:rsidR="00DA7EB1">
        <w:t>88</w:t>
      </w:r>
      <w:r w:rsidR="00DA7EB1" w:rsidRPr="00C42383">
        <w:t>.00</w:t>
      </w:r>
      <w:r w:rsidR="00DA7EB1">
        <w:t xml:space="preserve">5 </w:t>
      </w:r>
      <w:r>
        <w:t xml:space="preserve">(интерфейс связи </w:t>
      </w:r>
      <w:r w:rsidR="009952DA">
        <w:rPr>
          <w:lang w:val="en-US"/>
        </w:rPr>
        <w:t>CAN</w:t>
      </w:r>
      <w:r w:rsidRPr="001E3236">
        <w:t xml:space="preserve"> </w:t>
      </w:r>
      <w:r>
        <w:t xml:space="preserve">в </w:t>
      </w:r>
      <w:r>
        <w:rPr>
          <w:lang w:val="en-US"/>
        </w:rPr>
        <w:t>TTL</w:t>
      </w:r>
      <w:r>
        <w:t xml:space="preserve">) – </w:t>
      </w:r>
      <w:r w:rsidR="00DA7EB1">
        <w:t xml:space="preserve">плата расширения </w:t>
      </w:r>
      <w:r>
        <w:t xml:space="preserve">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4010F3F0" w14:textId="7B2D3465" w:rsidR="001E2C81" w:rsidRDefault="00B73583" w:rsidP="00E5595E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="00DA7EB1" w:rsidRPr="00DA7EB1">
        <w:rPr>
          <w:lang w:val="en-US"/>
        </w:rPr>
        <w:t>MILUINO</w:t>
      </w:r>
      <w:r w:rsidR="00DA7EB1" w:rsidRPr="00DA7EB1">
        <w:t xml:space="preserve"> </w:t>
      </w:r>
      <w:r w:rsidR="00DA7EB1" w:rsidRPr="00DA7EB1">
        <w:rPr>
          <w:lang w:val="en-US"/>
        </w:rPr>
        <w:t>SHIELD</w:t>
      </w:r>
      <w:r w:rsidR="00DA7EB1">
        <w:t xml:space="preserve"> </w:t>
      </w:r>
      <w:r w:rsidR="00DA7EB1" w:rsidRPr="00DA7EB1">
        <w:t>7__</w:t>
      </w:r>
      <w:r w:rsidR="00DA7EB1" w:rsidRPr="00DA7EB1">
        <w:rPr>
          <w:lang w:val="en-US"/>
        </w:rPr>
        <w:t>LCD</w:t>
      </w:r>
      <w:r w:rsidR="00DA7EB1" w:rsidRPr="00DA7EB1">
        <w:t>_</w:t>
      </w:r>
      <w:r w:rsidR="00DA7EB1" w:rsidRPr="00DA7EB1">
        <w:rPr>
          <w:lang w:val="en-US"/>
        </w:rPr>
        <w:t>MELT</w:t>
      </w:r>
      <w:r w:rsidRPr="00C42383">
        <w:t xml:space="preserve"> </w:t>
      </w:r>
      <w:r w:rsidR="00DA7EB1">
        <w:t>ДФТВ</w:t>
      </w:r>
      <w:r w:rsidR="00DA7EB1" w:rsidRPr="00C42383">
        <w:t>.46</w:t>
      </w:r>
      <w:r w:rsidR="00DA7EB1">
        <w:t>7</w:t>
      </w:r>
      <w:r w:rsidR="00DA7EB1" w:rsidRPr="00C42383">
        <w:t>9</w:t>
      </w:r>
      <w:r w:rsidR="00DA7EB1">
        <w:t>88</w:t>
      </w:r>
      <w:r w:rsidR="00DA7EB1" w:rsidRPr="00C42383">
        <w:t>.00</w:t>
      </w:r>
      <w:r w:rsidR="00DA7EB1">
        <w:t xml:space="preserve">7 </w:t>
      </w:r>
      <w:r>
        <w:t xml:space="preserve">(модуль жидкокристаллического семи-сегментного индикатора) – </w:t>
      </w:r>
      <w:r w:rsidR="00DA7EB1">
        <w:t xml:space="preserve">плата расширения </w:t>
      </w:r>
      <w:r>
        <w:t xml:space="preserve">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0BE10D9D" w14:textId="4A0ED26B" w:rsidR="00D25D11" w:rsidRDefault="00D25D11" w:rsidP="00D25D11">
      <w:pPr>
        <w:pStyle w:val="ae"/>
        <w:numPr>
          <w:ilvl w:val="0"/>
          <w:numId w:val="27"/>
        </w:numPr>
      </w:pPr>
      <w:r>
        <w:t xml:space="preserve">демонстрационная плата </w:t>
      </w:r>
      <w:r w:rsidR="00DA7EB1" w:rsidRPr="00DA7EB1">
        <w:rPr>
          <w:lang w:val="en-US"/>
        </w:rPr>
        <w:t>MILUINO</w:t>
      </w:r>
      <w:r w:rsidR="00DA7EB1" w:rsidRPr="00DA7EB1">
        <w:t xml:space="preserve"> </w:t>
      </w:r>
      <w:r w:rsidR="00DA7EB1" w:rsidRPr="00DA7EB1">
        <w:rPr>
          <w:lang w:val="en-US"/>
        </w:rPr>
        <w:t>SHIELD</w:t>
      </w:r>
      <w:r w:rsidR="00DA7EB1" w:rsidRPr="00DA7EB1">
        <w:t xml:space="preserve"> </w:t>
      </w:r>
      <w:r w:rsidR="00DA7EB1" w:rsidRPr="00DA7EB1">
        <w:rPr>
          <w:lang w:val="en-US"/>
        </w:rPr>
        <w:t>ADC</w:t>
      </w:r>
      <w:r w:rsidR="00DA7EB1" w:rsidRPr="00DA7EB1">
        <w:t xml:space="preserve"> </w:t>
      </w:r>
      <w:r w:rsidR="00DA7EB1">
        <w:t>ДФТВ</w:t>
      </w:r>
      <w:r w:rsidR="00DA7EB1" w:rsidRPr="00C42383">
        <w:t>.46</w:t>
      </w:r>
      <w:r w:rsidR="00DA7EB1">
        <w:t>7</w:t>
      </w:r>
      <w:r w:rsidR="00DA7EB1" w:rsidRPr="00C42383">
        <w:t>9</w:t>
      </w:r>
      <w:r w:rsidR="00DA7EB1">
        <w:t>88</w:t>
      </w:r>
      <w:r w:rsidR="00DA7EB1" w:rsidRPr="00C42383">
        <w:t>.00</w:t>
      </w:r>
      <w:r w:rsidR="00DA7EB1">
        <w:t xml:space="preserve">8 </w:t>
      </w:r>
      <w:r>
        <w:t xml:space="preserve">(модуль </w:t>
      </w:r>
      <w:r w:rsidR="00E83A74">
        <w:rPr>
          <w:lang w:val="en-US"/>
        </w:rPr>
        <w:t>c</w:t>
      </w:r>
      <w:r w:rsidR="00E83A74" w:rsidRPr="00E83A74">
        <w:t xml:space="preserve"> </w:t>
      </w:r>
      <w:r w:rsidR="00E83A74">
        <w:t>аналоговым потенциометром для АЦП</w:t>
      </w:r>
      <w:r>
        <w:t xml:space="preserve">) – </w:t>
      </w:r>
      <w:r w:rsidR="0047613E">
        <w:t xml:space="preserve">плата расширения </w:t>
      </w:r>
      <w:r>
        <w:t xml:space="preserve">стандарта </w:t>
      </w:r>
      <w:r>
        <w:rPr>
          <w:lang w:val="en-US"/>
        </w:rPr>
        <w:t>Arduino</w:t>
      </w:r>
      <w:r w:rsidRPr="00C12070">
        <w:t xml:space="preserve"> ® ™</w:t>
      </w:r>
      <w:r>
        <w:t>;</w:t>
      </w:r>
    </w:p>
    <w:p w14:paraId="425587C4" w14:textId="5A558761" w:rsidR="00D25D11" w:rsidRPr="00D92E34" w:rsidRDefault="00E83A74" w:rsidP="00E5595E">
      <w:pPr>
        <w:pStyle w:val="ae"/>
        <w:numPr>
          <w:ilvl w:val="0"/>
          <w:numId w:val="27"/>
        </w:numPr>
      </w:pPr>
      <w:r>
        <w:t>программное обеспечение</w:t>
      </w:r>
      <w:r w:rsidR="00D92E34" w:rsidRPr="00D92E34">
        <w:t xml:space="preserve"> </w:t>
      </w:r>
      <w:r w:rsidR="00D92E34">
        <w:rPr>
          <w:lang w:val="en-US"/>
        </w:rPr>
        <w:t>FX</w:t>
      </w:r>
      <w:r w:rsidR="00D92E34" w:rsidRPr="00D92E34">
        <w:t>-</w:t>
      </w:r>
      <w:r w:rsidR="00D92E34">
        <w:rPr>
          <w:lang w:val="en-US"/>
        </w:rPr>
        <w:t>DESIGNER</w:t>
      </w:r>
      <w:r w:rsidR="00D92E34">
        <w:t xml:space="preserve"> </w:t>
      </w:r>
      <w:r w:rsidR="00D92E34" w:rsidRPr="00C12070">
        <w:t>® ™</w:t>
      </w:r>
      <w:r w:rsidR="00D92E34">
        <w:t xml:space="preserve"> </w:t>
      </w:r>
      <w:r w:rsidR="00D92E34" w:rsidRPr="00D92E34">
        <w:t>АО "ЭРЕМЕКС"</w:t>
      </w:r>
      <w:r w:rsidR="00D92E34">
        <w:t>,</w:t>
      </w:r>
      <w:r>
        <w:t xml:space="preserve"> </w:t>
      </w:r>
      <w:r>
        <w:rPr>
          <w:lang w:val="en-US"/>
        </w:rPr>
        <w:t>Keil</w:t>
      </w:r>
      <w:r w:rsidR="00080031" w:rsidRPr="00D92E34">
        <w:t xml:space="preserve"> </w:t>
      </w:r>
      <w:proofErr w:type="spellStart"/>
      <w:r w:rsidR="00080031">
        <w:rPr>
          <w:lang w:val="en-US"/>
        </w:rPr>
        <w:t>uVision</w:t>
      </w:r>
      <w:proofErr w:type="spellEnd"/>
      <w:r w:rsidR="00080031" w:rsidRPr="00D92E34">
        <w:t xml:space="preserve"> </w:t>
      </w:r>
      <w:r w:rsidR="00080031">
        <w:rPr>
          <w:lang w:val="en-US"/>
        </w:rPr>
        <w:t>MDK</w:t>
      </w:r>
      <w:r w:rsidR="00080031" w:rsidRPr="00D92E34">
        <w:t>-</w:t>
      </w:r>
      <w:r w:rsidR="00080031">
        <w:rPr>
          <w:lang w:val="en-US"/>
        </w:rPr>
        <w:t>ARM</w:t>
      </w:r>
      <w:r w:rsidR="00080031" w:rsidRPr="00D92E34">
        <w:t xml:space="preserve"> ® ™</w:t>
      </w:r>
      <w:r w:rsidR="00D92E34" w:rsidRPr="00D92E34">
        <w:t xml:space="preserve">, </w:t>
      </w:r>
      <w:r w:rsidR="00D92E34">
        <w:rPr>
          <w:lang w:val="en-US"/>
        </w:rPr>
        <w:t>IDE</w:t>
      </w:r>
      <w:r w:rsidR="00D92E34" w:rsidRPr="00D92E34">
        <w:t xml:space="preserve"> </w:t>
      </w:r>
      <w:r w:rsidR="00D92E34">
        <w:rPr>
          <w:lang w:val="en-US"/>
        </w:rPr>
        <w:t>IAR</w:t>
      </w:r>
      <w:r w:rsidR="00D92E34" w:rsidRPr="00D92E34">
        <w:t xml:space="preserve"> ® ™</w:t>
      </w:r>
      <w:r w:rsidR="00080031" w:rsidRPr="00D92E34">
        <w:t>.</w:t>
      </w:r>
    </w:p>
    <w:p w14:paraId="4822EFA1" w14:textId="78AC69E6" w:rsidR="00382007" w:rsidRPr="00D92E34" w:rsidRDefault="00382007">
      <w:pPr>
        <w:spacing w:line="240" w:lineRule="auto"/>
        <w:jc w:val="left"/>
        <w:rPr>
          <w:color w:val="000000" w:themeColor="text1"/>
        </w:rPr>
      </w:pPr>
      <w:r w:rsidRPr="00D92E34">
        <w:rPr>
          <w:color w:val="000000" w:themeColor="text1"/>
        </w:rPr>
        <w:br w:type="page"/>
      </w:r>
    </w:p>
    <w:p w14:paraId="76AC511A" w14:textId="763298F0" w:rsidR="004661B5" w:rsidRPr="00C56348" w:rsidRDefault="00E13CE3" w:rsidP="00E13CE3">
      <w:pPr>
        <w:pStyle w:val="1"/>
        <w:keepNext w:val="0"/>
        <w:numPr>
          <w:ilvl w:val="0"/>
          <w:numId w:val="21"/>
        </w:numPr>
        <w:spacing w:before="0" w:after="0"/>
        <w:jc w:val="center"/>
        <w:rPr>
          <w:bCs/>
          <w:sz w:val="28"/>
          <w:szCs w:val="22"/>
        </w:rPr>
      </w:pPr>
      <w:bookmarkStart w:id="3" w:name="_Toc208770268"/>
      <w:r w:rsidRPr="00C56348">
        <w:rPr>
          <w:bCs/>
          <w:sz w:val="28"/>
          <w:szCs w:val="22"/>
        </w:rPr>
        <w:lastRenderedPageBreak/>
        <w:t>Сроки эксплуатации, хранения и гарантии изготовителя (поставщика)</w:t>
      </w:r>
      <w:bookmarkEnd w:id="3"/>
    </w:p>
    <w:p w14:paraId="306FA23D" w14:textId="77777777" w:rsidR="004661B5" w:rsidRPr="004661B5" w:rsidRDefault="004661B5" w:rsidP="004661B5"/>
    <w:p w14:paraId="0C88F2E9" w14:textId="77777777" w:rsidR="00E13CE3" w:rsidRDefault="00E13CE3" w:rsidP="00E13CE3">
      <w:pPr>
        <w:ind w:firstLine="360"/>
      </w:pPr>
      <w:r w:rsidRPr="00E13CE3">
        <w:t xml:space="preserve">Гарантийный срок эксплуатации, в пределах гарантийного срока хранения, не менее 6 месяцев. </w:t>
      </w:r>
    </w:p>
    <w:p w14:paraId="76B67A4B" w14:textId="1AA3457B" w:rsidR="00E13CE3" w:rsidRDefault="00E13CE3" w:rsidP="00E13CE3">
      <w:pPr>
        <w:ind w:left="360"/>
      </w:pPr>
      <w:r w:rsidRPr="00E13CE3">
        <w:t>Гарантийный срок хранения комплекта отладочного – 12 месяцев.</w:t>
      </w:r>
    </w:p>
    <w:p w14:paraId="5A3D2474" w14:textId="0B2A7426" w:rsidR="004661B5" w:rsidRPr="00E13CE3" w:rsidRDefault="00E13CE3" w:rsidP="00E13CE3">
      <w:pPr>
        <w:ind w:firstLine="360"/>
      </w:pPr>
      <w:r w:rsidRPr="00E13CE3">
        <w:t>Предприятие – изготовитель (поставщик) гарантирует качество и соответствие изделия всем требованиям конструкторской документации при соблюдении потребителем правил эксплуатации, транспортирования и хранения, установленных конструкторской (эксплуатационной) документацией, в течение гарантийного срока.</w:t>
      </w:r>
    </w:p>
    <w:p w14:paraId="3E3F1BAF" w14:textId="5D948429" w:rsidR="00E52928" w:rsidRPr="00C56348" w:rsidRDefault="003A65D7" w:rsidP="00552207">
      <w:pPr>
        <w:pStyle w:val="1"/>
        <w:numPr>
          <w:ilvl w:val="0"/>
          <w:numId w:val="21"/>
        </w:numPr>
        <w:spacing w:before="0" w:after="0"/>
        <w:ind w:right="-1"/>
        <w:jc w:val="center"/>
        <w:rPr>
          <w:bCs/>
          <w:sz w:val="28"/>
          <w:szCs w:val="22"/>
        </w:rPr>
      </w:pPr>
      <w:bookmarkStart w:id="4" w:name="_Toc208770269"/>
      <w:r w:rsidRPr="00C56348">
        <w:rPr>
          <w:bCs/>
          <w:sz w:val="28"/>
          <w:szCs w:val="22"/>
        </w:rPr>
        <w:lastRenderedPageBreak/>
        <w:t>Свидетельство об упаковывании</w:t>
      </w:r>
      <w:bookmarkEnd w:id="4"/>
    </w:p>
    <w:p w14:paraId="1615E6C3" w14:textId="77777777" w:rsidR="00E52928" w:rsidRDefault="00E52928" w:rsidP="00E52928"/>
    <w:p w14:paraId="43631B27" w14:textId="4657CB4D" w:rsidR="008200AE" w:rsidRDefault="00D92E34" w:rsidP="00917137">
      <w:r>
        <w:rPr>
          <w:color w:val="000000" w:themeColor="text1"/>
        </w:rPr>
        <w:t xml:space="preserve">Демонстрационная плата </w:t>
      </w:r>
      <w:r w:rsidRPr="00EC63AD">
        <w:rPr>
          <w:color w:val="000000" w:themeColor="text1"/>
        </w:rPr>
        <w:t>MDR</w:t>
      </w:r>
      <w:r>
        <w:rPr>
          <w:color w:val="000000" w:themeColor="text1"/>
        </w:rPr>
        <w:t>1211</w:t>
      </w:r>
      <w:r>
        <w:rPr>
          <w:color w:val="000000" w:themeColor="text1"/>
          <w:lang w:val="en-US"/>
        </w:rPr>
        <w:t>FI</w:t>
      </w:r>
      <w:r w:rsidRPr="00EC63AD">
        <w:rPr>
          <w:color w:val="000000" w:themeColor="text1"/>
        </w:rPr>
        <w:t xml:space="preserve"> MILUINO</w:t>
      </w:r>
      <w:r w:rsidR="00917137">
        <w:t xml:space="preserve"> </w:t>
      </w:r>
      <w:r w:rsidR="00917137" w:rsidRPr="00917137">
        <w:t>ДФТВ.43</w:t>
      </w:r>
      <w:r w:rsidR="008F5D48">
        <w:t>4519</w:t>
      </w:r>
      <w:r w:rsidR="00917137" w:rsidRPr="00917137">
        <w:t>.00</w:t>
      </w:r>
      <w:r w:rsidR="00E96316">
        <w:t>3</w:t>
      </w:r>
    </w:p>
    <w:p w14:paraId="3549A6D3" w14:textId="77777777" w:rsidR="00B65780" w:rsidRDefault="00B65780" w:rsidP="00917137"/>
    <w:p w14:paraId="23958BAA" w14:textId="3B85CCA5" w:rsidR="00B65780" w:rsidRDefault="00B65780" w:rsidP="00B65780">
      <w:pPr>
        <w:spacing w:line="240" w:lineRule="auto"/>
      </w:pPr>
      <w:r>
        <w:t>№   ____________________________________________________________________________</w:t>
      </w:r>
    </w:p>
    <w:p w14:paraId="442C933E" w14:textId="57AF5044" w:rsidR="00B65780" w:rsidRDefault="00B65780" w:rsidP="00B65780">
      <w:pPr>
        <w:spacing w:line="240" w:lineRule="auto"/>
        <w:jc w:val="center"/>
        <w:rPr>
          <w:vertAlign w:val="superscript"/>
        </w:rPr>
      </w:pPr>
      <w:r>
        <w:rPr>
          <w:vertAlign w:val="superscript"/>
        </w:rPr>
        <w:t>(заводской номер)</w:t>
      </w:r>
    </w:p>
    <w:p w14:paraId="75EC00B9" w14:textId="5773B095" w:rsidR="00B65780" w:rsidRDefault="00B65780" w:rsidP="00B65780">
      <w:pPr>
        <w:spacing w:line="240" w:lineRule="auto"/>
        <w:jc w:val="center"/>
        <w:rPr>
          <w:vertAlign w:val="superscript"/>
        </w:rPr>
      </w:pPr>
    </w:p>
    <w:p w14:paraId="561CE94D" w14:textId="25515903" w:rsidR="00B65780" w:rsidRDefault="00B65780" w:rsidP="00B65780">
      <w:pPr>
        <w:spacing w:line="240" w:lineRule="auto"/>
      </w:pPr>
      <w:r>
        <w:t>УПАКОВАН АО «НПО КАДЕТЕК» согласно требованиям, предусмотренным в действующей технической документации.</w:t>
      </w:r>
    </w:p>
    <w:p w14:paraId="056C8DA9" w14:textId="77777777" w:rsidR="00CE1C8A" w:rsidRDefault="00CE1C8A" w:rsidP="00B65780">
      <w:pPr>
        <w:spacing w:line="240" w:lineRule="auto"/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57"/>
        <w:gridCol w:w="3257"/>
      </w:tblGrid>
      <w:tr w:rsidR="00CE1C8A" w14:paraId="4986740C" w14:textId="77777777" w:rsidTr="00844CA1">
        <w:tc>
          <w:tcPr>
            <w:tcW w:w="3256" w:type="dxa"/>
          </w:tcPr>
          <w:p w14:paraId="4CB1592B" w14:textId="462D6A28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29FC25E2" w14:textId="07947B5A" w:rsidR="00CE1C8A" w:rsidRPr="00CE1C8A" w:rsidRDefault="00CE1C8A" w:rsidP="00CE1C8A">
            <w:pPr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(должность)</w:t>
            </w:r>
          </w:p>
        </w:tc>
        <w:tc>
          <w:tcPr>
            <w:tcW w:w="3257" w:type="dxa"/>
          </w:tcPr>
          <w:p w14:paraId="74C964EF" w14:textId="77777777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494626EB" w14:textId="4F9B0E79" w:rsidR="00CE1C8A" w:rsidRDefault="00CE1C8A" w:rsidP="00CE1C8A">
            <w:pPr>
              <w:spacing w:line="240" w:lineRule="auto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57" w:type="dxa"/>
          </w:tcPr>
          <w:p w14:paraId="0932506B" w14:textId="77777777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234FDAB7" w14:textId="668D0107" w:rsidR="00CE1C8A" w:rsidRDefault="00CE1C8A" w:rsidP="00CE1C8A">
            <w:pPr>
              <w:spacing w:line="240" w:lineRule="auto"/>
              <w:jc w:val="center"/>
            </w:pPr>
            <w:r>
              <w:rPr>
                <w:vertAlign w:val="superscript"/>
              </w:rPr>
              <w:t>(расшифровка подписи)</w:t>
            </w:r>
          </w:p>
        </w:tc>
      </w:tr>
      <w:tr w:rsidR="00CE1C8A" w14:paraId="2AF5939D" w14:textId="77777777" w:rsidTr="00844CA1">
        <w:tc>
          <w:tcPr>
            <w:tcW w:w="3256" w:type="dxa"/>
          </w:tcPr>
          <w:p w14:paraId="3D67A408" w14:textId="6F58880E" w:rsidR="00CE1C8A" w:rsidRDefault="00CE1C8A" w:rsidP="00CE1C8A">
            <w:pPr>
              <w:spacing w:line="240" w:lineRule="auto"/>
              <w:jc w:val="center"/>
            </w:pPr>
          </w:p>
          <w:p w14:paraId="629F1F59" w14:textId="35A684DA" w:rsidR="00CE1C8A" w:rsidRDefault="00CE1C8A" w:rsidP="00CE1C8A">
            <w:pPr>
              <w:spacing w:line="240" w:lineRule="auto"/>
              <w:jc w:val="center"/>
            </w:pPr>
            <w:r>
              <w:t>____________________</w:t>
            </w:r>
          </w:p>
          <w:p w14:paraId="461EDAD5" w14:textId="2EFA4BC6" w:rsidR="00CE1C8A" w:rsidRDefault="00CE1C8A" w:rsidP="00CE1C8A">
            <w:pPr>
              <w:spacing w:line="240" w:lineRule="auto"/>
              <w:jc w:val="center"/>
            </w:pPr>
            <w:r>
              <w:rPr>
                <w:vertAlign w:val="superscript"/>
              </w:rPr>
              <w:t>(</w:t>
            </w:r>
            <w:r w:rsidR="00454C0E">
              <w:rPr>
                <w:vertAlign w:val="superscript"/>
              </w:rPr>
              <w:t>число, месяц, год</w:t>
            </w:r>
            <w:r>
              <w:rPr>
                <w:vertAlign w:val="superscript"/>
              </w:rPr>
              <w:t>)</w:t>
            </w:r>
          </w:p>
        </w:tc>
        <w:tc>
          <w:tcPr>
            <w:tcW w:w="3257" w:type="dxa"/>
          </w:tcPr>
          <w:p w14:paraId="28BDFB7E" w14:textId="77777777" w:rsidR="00CE1C8A" w:rsidRDefault="00CE1C8A" w:rsidP="00B65780">
            <w:pPr>
              <w:spacing w:line="240" w:lineRule="auto"/>
            </w:pPr>
          </w:p>
        </w:tc>
        <w:tc>
          <w:tcPr>
            <w:tcW w:w="3257" w:type="dxa"/>
          </w:tcPr>
          <w:p w14:paraId="1B65C9A6" w14:textId="77777777" w:rsidR="00CE1C8A" w:rsidRDefault="00CE1C8A" w:rsidP="00B65780">
            <w:pPr>
              <w:spacing w:line="240" w:lineRule="auto"/>
            </w:pPr>
          </w:p>
        </w:tc>
      </w:tr>
    </w:tbl>
    <w:p w14:paraId="4F743C8A" w14:textId="34399841" w:rsidR="00CE1C8A" w:rsidRDefault="00CE1C8A" w:rsidP="00B65780">
      <w:pPr>
        <w:spacing w:line="240" w:lineRule="auto"/>
      </w:pPr>
    </w:p>
    <w:p w14:paraId="22ED1E3C" w14:textId="6F82872D" w:rsidR="00454C0E" w:rsidRDefault="00454C0E" w:rsidP="00B65780">
      <w:pPr>
        <w:spacing w:line="240" w:lineRule="auto"/>
      </w:pPr>
    </w:p>
    <w:p w14:paraId="64A743CB" w14:textId="41837C48" w:rsidR="00E52928" w:rsidRPr="00C56348" w:rsidRDefault="00391FB8" w:rsidP="00391FB8">
      <w:pPr>
        <w:pStyle w:val="ae"/>
        <w:numPr>
          <w:ilvl w:val="0"/>
          <w:numId w:val="21"/>
        </w:numPr>
        <w:jc w:val="center"/>
        <w:rPr>
          <w:b/>
          <w:bCs/>
          <w:sz w:val="28"/>
          <w:szCs w:val="24"/>
        </w:rPr>
      </w:pPr>
      <w:r w:rsidRPr="00C56348">
        <w:rPr>
          <w:b/>
          <w:bCs/>
          <w:sz w:val="28"/>
          <w:szCs w:val="24"/>
        </w:rPr>
        <w:t>Свидетельство о приемке</w:t>
      </w:r>
    </w:p>
    <w:p w14:paraId="7CFA0D57" w14:textId="77777777" w:rsidR="00391FB8" w:rsidRPr="00F46C06" w:rsidRDefault="00391FB8" w:rsidP="00893A1F"/>
    <w:p w14:paraId="4B87E54E" w14:textId="09DE9C72" w:rsidR="00E52928" w:rsidRDefault="00D92E34" w:rsidP="00F46C06">
      <w:pPr>
        <w:pStyle w:val="a6"/>
        <w:ind w:firstLine="0"/>
      </w:pPr>
      <w:r>
        <w:rPr>
          <w:color w:val="000000" w:themeColor="text1"/>
        </w:rPr>
        <w:t xml:space="preserve">Демонстрационная плата </w:t>
      </w:r>
      <w:r w:rsidRPr="00EC63AD">
        <w:rPr>
          <w:color w:val="000000" w:themeColor="text1"/>
        </w:rPr>
        <w:t>MDR</w:t>
      </w:r>
      <w:r>
        <w:rPr>
          <w:color w:val="000000" w:themeColor="text1"/>
        </w:rPr>
        <w:t>1211</w:t>
      </w:r>
      <w:r>
        <w:rPr>
          <w:color w:val="000000" w:themeColor="text1"/>
          <w:lang w:val="en-US"/>
        </w:rPr>
        <w:t>FI</w:t>
      </w:r>
      <w:r w:rsidRPr="00EC63AD">
        <w:rPr>
          <w:color w:val="000000" w:themeColor="text1"/>
        </w:rPr>
        <w:t xml:space="preserve"> MILUINO</w:t>
      </w:r>
      <w:r w:rsidR="00F46C06" w:rsidRPr="00F46C06">
        <w:t xml:space="preserve"> ДФТВ.434519.00</w:t>
      </w:r>
      <w:r w:rsidR="00E96316">
        <w:t>3</w:t>
      </w:r>
    </w:p>
    <w:p w14:paraId="1A23913B" w14:textId="77777777" w:rsidR="00893A1F" w:rsidRDefault="00893A1F" w:rsidP="00F46C06">
      <w:pPr>
        <w:pStyle w:val="a6"/>
        <w:ind w:firstLine="0"/>
      </w:pPr>
    </w:p>
    <w:p w14:paraId="243F354A" w14:textId="77777777" w:rsidR="00893A1F" w:rsidRDefault="00893A1F" w:rsidP="00893A1F">
      <w:pPr>
        <w:spacing w:line="240" w:lineRule="auto"/>
      </w:pPr>
      <w:r>
        <w:t>№   ____________________________________________________________________________</w:t>
      </w:r>
    </w:p>
    <w:p w14:paraId="27EC0AC3" w14:textId="77777777" w:rsidR="00893A1F" w:rsidRDefault="00893A1F" w:rsidP="00893A1F">
      <w:pPr>
        <w:spacing w:line="240" w:lineRule="auto"/>
        <w:jc w:val="center"/>
        <w:rPr>
          <w:vertAlign w:val="superscript"/>
        </w:rPr>
      </w:pPr>
      <w:r>
        <w:rPr>
          <w:vertAlign w:val="superscript"/>
        </w:rPr>
        <w:t>(заводской номер)</w:t>
      </w:r>
    </w:p>
    <w:p w14:paraId="1C6D0C53" w14:textId="158957C2" w:rsidR="00893A1F" w:rsidRDefault="00844CA1" w:rsidP="00844CA1">
      <w:pPr>
        <w:pStyle w:val="a6"/>
      </w:pPr>
      <w:r>
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документацией и признан годным для эксплуатации.</w:t>
      </w:r>
    </w:p>
    <w:p w14:paraId="62AF4DB1" w14:textId="77777777" w:rsidR="00844CA1" w:rsidRPr="00C56348" w:rsidRDefault="00844CA1" w:rsidP="00844CA1">
      <w:pPr>
        <w:pStyle w:val="a6"/>
        <w:rPr>
          <w:sz w:val="28"/>
          <w:szCs w:val="22"/>
        </w:rPr>
      </w:pPr>
    </w:p>
    <w:p w14:paraId="3131E721" w14:textId="59C4125F" w:rsidR="00844CA1" w:rsidRPr="00C56348" w:rsidRDefault="00844CA1" w:rsidP="00844CA1">
      <w:pPr>
        <w:pStyle w:val="a6"/>
        <w:jc w:val="center"/>
        <w:rPr>
          <w:b/>
          <w:bCs/>
          <w:sz w:val="28"/>
          <w:szCs w:val="22"/>
        </w:rPr>
      </w:pPr>
      <w:r w:rsidRPr="00C56348">
        <w:rPr>
          <w:b/>
          <w:bCs/>
          <w:sz w:val="28"/>
          <w:szCs w:val="22"/>
        </w:rPr>
        <w:t>ОТК</w:t>
      </w:r>
    </w:p>
    <w:p w14:paraId="3AC99971" w14:textId="77777777" w:rsidR="00691D77" w:rsidRPr="00844CA1" w:rsidRDefault="00691D77" w:rsidP="00844CA1">
      <w:pPr>
        <w:pStyle w:val="a6"/>
        <w:jc w:val="center"/>
        <w:rPr>
          <w:b/>
          <w:bCs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57"/>
        <w:gridCol w:w="3257"/>
      </w:tblGrid>
      <w:tr w:rsidR="00844CA1" w14:paraId="1B12FF95" w14:textId="77777777" w:rsidTr="00844CA1">
        <w:tc>
          <w:tcPr>
            <w:tcW w:w="3256" w:type="dxa"/>
          </w:tcPr>
          <w:p w14:paraId="58A7A5EF" w14:textId="64B27C9F" w:rsidR="00844CA1" w:rsidRPr="00844CA1" w:rsidRDefault="00844CA1" w:rsidP="000204C1">
            <w:pPr>
              <w:spacing w:line="240" w:lineRule="auto"/>
              <w:jc w:val="center"/>
            </w:pPr>
            <w:r w:rsidRPr="00844CA1">
              <w:rPr>
                <w:sz w:val="28"/>
                <w:szCs w:val="22"/>
              </w:rPr>
              <w:t>МП</w:t>
            </w:r>
          </w:p>
        </w:tc>
        <w:tc>
          <w:tcPr>
            <w:tcW w:w="3257" w:type="dxa"/>
          </w:tcPr>
          <w:p w14:paraId="3295A0C2" w14:textId="77777777" w:rsidR="00844CA1" w:rsidRDefault="00844CA1" w:rsidP="000204C1">
            <w:pPr>
              <w:spacing w:line="240" w:lineRule="auto"/>
              <w:jc w:val="center"/>
            </w:pPr>
            <w:r>
              <w:t>____________________</w:t>
            </w:r>
          </w:p>
          <w:p w14:paraId="314511A3" w14:textId="77777777" w:rsidR="00844CA1" w:rsidRDefault="00844CA1" w:rsidP="000204C1">
            <w:pPr>
              <w:spacing w:line="240" w:lineRule="auto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57" w:type="dxa"/>
          </w:tcPr>
          <w:p w14:paraId="41C267EA" w14:textId="77777777" w:rsidR="00844CA1" w:rsidRDefault="00844CA1" w:rsidP="000204C1">
            <w:pPr>
              <w:spacing w:line="240" w:lineRule="auto"/>
              <w:jc w:val="center"/>
            </w:pPr>
            <w:r>
              <w:t>____________________</w:t>
            </w:r>
          </w:p>
          <w:p w14:paraId="5A1963B5" w14:textId="77777777" w:rsidR="00844CA1" w:rsidRDefault="00844CA1" w:rsidP="000204C1">
            <w:pPr>
              <w:spacing w:line="240" w:lineRule="auto"/>
              <w:jc w:val="center"/>
            </w:pPr>
            <w:r>
              <w:rPr>
                <w:vertAlign w:val="superscript"/>
              </w:rPr>
              <w:t>(расшифровка подписи)</w:t>
            </w:r>
          </w:p>
        </w:tc>
      </w:tr>
      <w:tr w:rsidR="00844CA1" w14:paraId="7B5625FA" w14:textId="77777777" w:rsidTr="00844CA1">
        <w:tc>
          <w:tcPr>
            <w:tcW w:w="3256" w:type="dxa"/>
          </w:tcPr>
          <w:p w14:paraId="2A695720" w14:textId="08D2E8C7" w:rsidR="00844CA1" w:rsidRDefault="00844CA1" w:rsidP="000204C1">
            <w:pPr>
              <w:spacing w:line="240" w:lineRule="auto"/>
              <w:jc w:val="center"/>
            </w:pPr>
          </w:p>
        </w:tc>
        <w:tc>
          <w:tcPr>
            <w:tcW w:w="3257" w:type="dxa"/>
          </w:tcPr>
          <w:p w14:paraId="03BC55EF" w14:textId="77777777" w:rsidR="00844CA1" w:rsidRDefault="00844CA1" w:rsidP="000204C1">
            <w:pPr>
              <w:spacing w:line="240" w:lineRule="auto"/>
            </w:pPr>
          </w:p>
          <w:p w14:paraId="6B395A5C" w14:textId="77777777" w:rsidR="00844CA1" w:rsidRDefault="00844CA1" w:rsidP="00844CA1">
            <w:pPr>
              <w:spacing w:line="240" w:lineRule="auto"/>
              <w:jc w:val="center"/>
            </w:pPr>
            <w:r>
              <w:t>____________________</w:t>
            </w:r>
          </w:p>
          <w:p w14:paraId="26402498" w14:textId="124C5F87" w:rsidR="00844CA1" w:rsidRDefault="00844CA1" w:rsidP="00844CA1">
            <w:pPr>
              <w:spacing w:line="240" w:lineRule="auto"/>
              <w:jc w:val="center"/>
            </w:pPr>
            <w:r>
              <w:rPr>
                <w:vertAlign w:val="superscript"/>
              </w:rPr>
              <w:t>(число, месяц, год)</w:t>
            </w:r>
          </w:p>
        </w:tc>
        <w:tc>
          <w:tcPr>
            <w:tcW w:w="3257" w:type="dxa"/>
          </w:tcPr>
          <w:p w14:paraId="05C89704" w14:textId="77777777" w:rsidR="00844CA1" w:rsidRDefault="00844CA1" w:rsidP="000204C1">
            <w:pPr>
              <w:spacing w:line="240" w:lineRule="auto"/>
            </w:pPr>
          </w:p>
        </w:tc>
      </w:tr>
    </w:tbl>
    <w:p w14:paraId="27FD99FE" w14:textId="77777777" w:rsidR="00844CA1" w:rsidRPr="00695CC5" w:rsidRDefault="00844CA1" w:rsidP="00844CA1">
      <w:pPr>
        <w:pStyle w:val="a6"/>
        <w:jc w:val="center"/>
      </w:pPr>
    </w:p>
    <w:p w14:paraId="3A00CF29" w14:textId="4CF0DB42" w:rsidR="00E52928" w:rsidRPr="00C56348" w:rsidRDefault="00C56348" w:rsidP="00552207">
      <w:pPr>
        <w:pStyle w:val="1"/>
        <w:numPr>
          <w:ilvl w:val="0"/>
          <w:numId w:val="21"/>
        </w:numPr>
        <w:spacing w:before="0" w:after="0"/>
        <w:ind w:left="142" w:right="-1" w:hanging="22"/>
        <w:jc w:val="center"/>
        <w:rPr>
          <w:bCs/>
          <w:sz w:val="28"/>
          <w:szCs w:val="22"/>
        </w:rPr>
      </w:pPr>
      <w:bookmarkStart w:id="5" w:name="_Toc208770270"/>
      <w:r w:rsidRPr="00C56348">
        <w:rPr>
          <w:bCs/>
          <w:sz w:val="28"/>
          <w:szCs w:val="22"/>
        </w:rPr>
        <w:lastRenderedPageBreak/>
        <w:t>Сведения о рекламациях</w:t>
      </w:r>
      <w:bookmarkEnd w:id="5"/>
    </w:p>
    <w:p w14:paraId="4C181A6E" w14:textId="77777777" w:rsidR="00E52928" w:rsidRPr="006D5DAA" w:rsidRDefault="00E52928" w:rsidP="00E52928"/>
    <w:p w14:paraId="5DC66B1B" w14:textId="77777777" w:rsidR="00135A41" w:rsidRDefault="00135A41" w:rsidP="005D12F5">
      <w:pPr>
        <w:spacing w:line="276" w:lineRule="auto"/>
        <w:rPr>
          <w:color w:val="000000" w:themeColor="text1"/>
        </w:rPr>
      </w:pPr>
      <w:r w:rsidRPr="00135A41">
        <w:rPr>
          <w:color w:val="000000" w:themeColor="text1"/>
        </w:rPr>
        <w:t>Изделие подлежит рекламации качества и комплектности в период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гарантийных обязательств, независимо от того, в какой составной части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изделия обнаружено несоответствие качества и комплектности, упаковки,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консервации и маркировки, условиям договора, а также сопроводительных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документов,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удостоверяющих</w:t>
      </w:r>
      <w:r>
        <w:rPr>
          <w:color w:val="000000" w:themeColor="text1"/>
        </w:rPr>
        <w:t xml:space="preserve"> к</w:t>
      </w:r>
      <w:r w:rsidRPr="00135A41">
        <w:rPr>
          <w:color w:val="000000" w:themeColor="text1"/>
        </w:rPr>
        <w:t>ачество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и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комплектность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проверяемой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продукции при приеме и подготовке ее к монтажу, в процессе монтажа,</w:t>
      </w:r>
      <w:r>
        <w:rPr>
          <w:color w:val="000000" w:themeColor="text1"/>
        </w:rPr>
        <w:t xml:space="preserve"> </w:t>
      </w:r>
      <w:r w:rsidRPr="00135A41">
        <w:rPr>
          <w:color w:val="000000" w:themeColor="text1"/>
        </w:rPr>
        <w:t>наладки, испытаний, эксплуатации, хранения и транспортирования.</w:t>
      </w:r>
      <w:r>
        <w:rPr>
          <w:color w:val="000000" w:themeColor="text1"/>
        </w:rPr>
        <w:t xml:space="preserve"> </w:t>
      </w:r>
    </w:p>
    <w:p w14:paraId="7998E484" w14:textId="64A58AC2" w:rsidR="00135A41" w:rsidRDefault="00135A41" w:rsidP="00135A41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 xml:space="preserve">Рекламации предъявляют в форме рекламационного акта см. таблицу </w:t>
      </w:r>
      <w:r>
        <w:rPr>
          <w:color w:val="000000" w:themeColor="text1"/>
        </w:rPr>
        <w:t>2</w:t>
      </w:r>
    </w:p>
    <w:p w14:paraId="6AC02B56" w14:textId="77777777" w:rsidR="00135A41" w:rsidRPr="00135A41" w:rsidRDefault="00135A41" w:rsidP="00135A41">
      <w:pPr>
        <w:spacing w:line="240" w:lineRule="auto"/>
        <w:jc w:val="left"/>
        <w:rPr>
          <w:color w:val="000000" w:themeColor="text1"/>
        </w:rPr>
      </w:pPr>
    </w:p>
    <w:p w14:paraId="79839FC0" w14:textId="77777777" w:rsidR="00135A41" w:rsidRPr="00135A41" w:rsidRDefault="00135A41" w:rsidP="00135A41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>Уведомление о вызове представителя поставщика направлять по адресу:</w:t>
      </w:r>
    </w:p>
    <w:p w14:paraId="1F8A1D6B" w14:textId="77777777" w:rsidR="002C1D04" w:rsidRDefault="00135A41" w:rsidP="002C1D04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>АО «</w:t>
      </w:r>
      <w:r>
        <w:rPr>
          <w:color w:val="000000" w:themeColor="text1"/>
        </w:rPr>
        <w:t>НПО КАДЕТЕК</w:t>
      </w:r>
      <w:r w:rsidRPr="00135A41">
        <w:rPr>
          <w:color w:val="000000" w:themeColor="text1"/>
        </w:rPr>
        <w:t xml:space="preserve">», </w:t>
      </w:r>
      <w:r w:rsidR="002C1D04" w:rsidRPr="002C1D04">
        <w:rPr>
          <w:color w:val="000000" w:themeColor="text1"/>
        </w:rPr>
        <w:t xml:space="preserve">142703, Московская </w:t>
      </w:r>
      <w:proofErr w:type="spellStart"/>
      <w:r w:rsidR="002C1D04" w:rsidRPr="002C1D04">
        <w:rPr>
          <w:color w:val="000000" w:themeColor="text1"/>
        </w:rPr>
        <w:t>обл</w:t>
      </w:r>
      <w:proofErr w:type="spellEnd"/>
      <w:r w:rsidR="002C1D04" w:rsidRPr="002C1D04">
        <w:rPr>
          <w:color w:val="000000" w:themeColor="text1"/>
        </w:rPr>
        <w:t>, г. Видное, ул. 8 Линия, д. 13а ЛИТЕРА Б2, этаж 3/офис4</w:t>
      </w:r>
      <w:r w:rsidRPr="00135A41">
        <w:rPr>
          <w:color w:val="000000" w:themeColor="text1"/>
        </w:rPr>
        <w:t xml:space="preserve"> </w:t>
      </w:r>
    </w:p>
    <w:p w14:paraId="5F826AFA" w14:textId="7BA79BE6" w:rsidR="00135A41" w:rsidRPr="002C1D04" w:rsidRDefault="002C1D04" w:rsidP="002C1D04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Тел.</w:t>
      </w:r>
      <w:r w:rsidR="00135A41" w:rsidRPr="00135A41">
        <w:rPr>
          <w:color w:val="000000" w:themeColor="text1"/>
        </w:rPr>
        <w:t xml:space="preserve">: 8 (495) </w:t>
      </w:r>
      <w:r w:rsidR="00E96316">
        <w:rPr>
          <w:color w:val="000000" w:themeColor="text1"/>
        </w:rPr>
        <w:t>781</w:t>
      </w:r>
      <w:r w:rsidR="00135A41" w:rsidRPr="00135A41">
        <w:rPr>
          <w:color w:val="000000" w:themeColor="text1"/>
        </w:rPr>
        <w:t>-</w:t>
      </w:r>
      <w:r w:rsidR="00E96316">
        <w:rPr>
          <w:color w:val="000000" w:themeColor="text1"/>
        </w:rPr>
        <w:t>97</w:t>
      </w:r>
      <w:r w:rsidR="00135A41" w:rsidRPr="00135A41">
        <w:rPr>
          <w:color w:val="000000" w:themeColor="text1"/>
        </w:rPr>
        <w:t>-</w:t>
      </w:r>
      <w:r w:rsidR="00E96316">
        <w:rPr>
          <w:color w:val="000000" w:themeColor="text1"/>
        </w:rPr>
        <w:t>74</w:t>
      </w:r>
    </w:p>
    <w:p w14:paraId="294EDBE1" w14:textId="77777777" w:rsidR="00135A41" w:rsidRPr="00135A41" w:rsidRDefault="00135A41" w:rsidP="00135A41">
      <w:pPr>
        <w:spacing w:line="240" w:lineRule="auto"/>
        <w:jc w:val="left"/>
        <w:rPr>
          <w:color w:val="000000" w:themeColor="text1"/>
        </w:rPr>
      </w:pPr>
      <w:r w:rsidRPr="00135A41">
        <w:rPr>
          <w:color w:val="000000" w:themeColor="text1"/>
        </w:rPr>
        <w:t>Дополнительно запрос должен быть продублирован на электронный адрес:</w:t>
      </w:r>
    </w:p>
    <w:p w14:paraId="5BCAE848" w14:textId="310CA21A" w:rsidR="00135A41" w:rsidRDefault="00641A2B" w:rsidP="00135A41">
      <w:pPr>
        <w:spacing w:line="240" w:lineRule="auto"/>
        <w:jc w:val="left"/>
        <w:rPr>
          <w:color w:val="000000" w:themeColor="text1"/>
        </w:rPr>
      </w:pPr>
      <w:hyperlink r:id="rId12" w:history="1">
        <w:r w:rsidRPr="00483516">
          <w:rPr>
            <w:rStyle w:val="aa"/>
          </w:rPr>
          <w:t>support@</w:t>
        </w:r>
        <w:r w:rsidRPr="00483516">
          <w:rPr>
            <w:rStyle w:val="aa"/>
            <w:lang w:val="en-US"/>
          </w:rPr>
          <w:t>cadetech</w:t>
        </w:r>
        <w:r w:rsidRPr="00483516">
          <w:rPr>
            <w:rStyle w:val="aa"/>
          </w:rPr>
          <w:t>.</w:t>
        </w:r>
        <w:proofErr w:type="spellStart"/>
        <w:r w:rsidRPr="00483516">
          <w:rPr>
            <w:rStyle w:val="aa"/>
          </w:rPr>
          <w:t>ru</w:t>
        </w:r>
        <w:proofErr w:type="spellEnd"/>
      </w:hyperlink>
      <w:r w:rsidR="00135A41" w:rsidRPr="00135A41">
        <w:rPr>
          <w:color w:val="000000" w:themeColor="text1"/>
        </w:rPr>
        <w:t>.</w:t>
      </w:r>
    </w:p>
    <w:p w14:paraId="489663F9" w14:textId="77777777" w:rsidR="00641A2B" w:rsidRDefault="00641A2B" w:rsidP="00135A41">
      <w:pPr>
        <w:spacing w:line="240" w:lineRule="auto"/>
        <w:jc w:val="left"/>
        <w:rPr>
          <w:color w:val="000000" w:themeColor="text1"/>
        </w:rPr>
      </w:pPr>
    </w:p>
    <w:p w14:paraId="68C11D3E" w14:textId="77777777" w:rsidR="00807161" w:rsidRDefault="00807161" w:rsidP="00135A41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Таблица 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15"/>
        <w:gridCol w:w="1602"/>
        <w:gridCol w:w="1616"/>
        <w:gridCol w:w="1621"/>
        <w:gridCol w:w="1599"/>
        <w:gridCol w:w="1617"/>
      </w:tblGrid>
      <w:tr w:rsidR="00807161" w14:paraId="1DC73DD8" w14:textId="77777777" w:rsidTr="00807161">
        <w:tc>
          <w:tcPr>
            <w:tcW w:w="1628" w:type="dxa"/>
          </w:tcPr>
          <w:p w14:paraId="5FA63B67" w14:textId="12BD292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 xml:space="preserve">Наименование </w:t>
            </w:r>
          </w:p>
          <w:p w14:paraId="0741B62A" w14:textId="7DE07A4E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 xml:space="preserve">и обозначение </w:t>
            </w:r>
          </w:p>
          <w:p w14:paraId="7EF61144" w14:textId="7777777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изделия</w:t>
            </w:r>
          </w:p>
          <w:p w14:paraId="41015DC1" w14:textId="7777777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(составной</w:t>
            </w:r>
          </w:p>
          <w:p w14:paraId="6C769F49" w14:textId="77777777" w:rsidR="00807161" w:rsidRP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части</w:t>
            </w:r>
          </w:p>
          <w:p w14:paraId="2CF3913E" w14:textId="1DC99C1F" w:rsidR="00807161" w:rsidRDefault="00807161" w:rsidP="00807161">
            <w:pPr>
              <w:spacing w:line="240" w:lineRule="auto"/>
              <w:jc w:val="left"/>
              <w:rPr>
                <w:color w:val="000000" w:themeColor="text1"/>
              </w:rPr>
            </w:pPr>
            <w:r w:rsidRPr="00807161">
              <w:rPr>
                <w:color w:val="000000" w:themeColor="text1"/>
              </w:rPr>
              <w:t>изделия)</w:t>
            </w:r>
          </w:p>
        </w:tc>
        <w:tc>
          <w:tcPr>
            <w:tcW w:w="1628" w:type="dxa"/>
          </w:tcPr>
          <w:p w14:paraId="470365EA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Дата и</w:t>
            </w:r>
          </w:p>
          <w:p w14:paraId="6869945A" w14:textId="40E9585C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и номер</w:t>
            </w:r>
          </w:p>
          <w:p w14:paraId="356D3270" w14:textId="52EFA214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реклама</w:t>
            </w:r>
          </w:p>
          <w:p w14:paraId="3934C230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A06C0C">
              <w:rPr>
                <w:color w:val="000000" w:themeColor="text1"/>
              </w:rPr>
              <w:t>ционного</w:t>
            </w:r>
            <w:proofErr w:type="spellEnd"/>
          </w:p>
          <w:p w14:paraId="1717B4BE" w14:textId="380A7A90" w:rsidR="00807161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акта</w:t>
            </w:r>
          </w:p>
        </w:tc>
        <w:tc>
          <w:tcPr>
            <w:tcW w:w="1628" w:type="dxa"/>
          </w:tcPr>
          <w:p w14:paraId="7CF6FA0D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Краткое</w:t>
            </w:r>
          </w:p>
          <w:p w14:paraId="29E3B8F0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содержание</w:t>
            </w:r>
          </w:p>
          <w:p w14:paraId="037D9FDD" w14:textId="203A9E8A" w:rsidR="00807161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рекламации</w:t>
            </w:r>
          </w:p>
        </w:tc>
        <w:tc>
          <w:tcPr>
            <w:tcW w:w="1628" w:type="dxa"/>
          </w:tcPr>
          <w:p w14:paraId="480E7E35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 xml:space="preserve">Дата </w:t>
            </w:r>
            <w:proofErr w:type="spellStart"/>
            <w:r w:rsidRPr="00A06C0C">
              <w:rPr>
                <w:color w:val="000000" w:themeColor="text1"/>
              </w:rPr>
              <w:t>вос</w:t>
            </w:r>
            <w:proofErr w:type="spellEnd"/>
            <w:r w:rsidRPr="00A06C0C">
              <w:rPr>
                <w:color w:val="000000" w:themeColor="text1"/>
              </w:rPr>
              <w:t>-</w:t>
            </w:r>
          </w:p>
          <w:p w14:paraId="6F0C98F5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становления</w:t>
            </w:r>
          </w:p>
          <w:p w14:paraId="5154E9D0" w14:textId="77777777" w:rsidR="00A06C0C" w:rsidRPr="00A06C0C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исправности</w:t>
            </w:r>
          </w:p>
          <w:p w14:paraId="056A95AA" w14:textId="419A9F50" w:rsidR="00807161" w:rsidRDefault="00A06C0C" w:rsidP="00A06C0C">
            <w:pPr>
              <w:spacing w:line="240" w:lineRule="auto"/>
              <w:jc w:val="left"/>
              <w:rPr>
                <w:color w:val="000000" w:themeColor="text1"/>
              </w:rPr>
            </w:pPr>
            <w:r w:rsidRPr="00A06C0C">
              <w:rPr>
                <w:color w:val="000000" w:themeColor="text1"/>
              </w:rPr>
              <w:t>изделия</w:t>
            </w:r>
          </w:p>
        </w:tc>
        <w:tc>
          <w:tcPr>
            <w:tcW w:w="1629" w:type="dxa"/>
          </w:tcPr>
          <w:p w14:paraId="3F9C133A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Дата и</w:t>
            </w:r>
          </w:p>
          <w:p w14:paraId="619A69F7" w14:textId="60FF6134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 xml:space="preserve">номер акта </w:t>
            </w:r>
          </w:p>
          <w:p w14:paraId="7BE01706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B0387E">
              <w:rPr>
                <w:color w:val="000000" w:themeColor="text1"/>
              </w:rPr>
              <w:t>исследо</w:t>
            </w:r>
            <w:proofErr w:type="spellEnd"/>
            <w:r w:rsidRPr="00B0387E">
              <w:rPr>
                <w:color w:val="000000" w:themeColor="text1"/>
              </w:rPr>
              <w:t>-</w:t>
            </w:r>
          </w:p>
          <w:p w14:paraId="64FC4CF5" w14:textId="5EE02967" w:rsidR="00807161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B0387E">
              <w:rPr>
                <w:color w:val="000000" w:themeColor="text1"/>
              </w:rPr>
              <w:t>вания</w:t>
            </w:r>
            <w:proofErr w:type="spellEnd"/>
          </w:p>
        </w:tc>
        <w:tc>
          <w:tcPr>
            <w:tcW w:w="1629" w:type="dxa"/>
          </w:tcPr>
          <w:p w14:paraId="1B605752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Должность,</w:t>
            </w:r>
          </w:p>
          <w:p w14:paraId="5A029737" w14:textId="2D01A691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фамилия и</w:t>
            </w:r>
          </w:p>
          <w:p w14:paraId="306FFC30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подпись</w:t>
            </w:r>
          </w:p>
          <w:p w14:paraId="532A83CB" w14:textId="77777777" w:rsidR="00B0387E" w:rsidRPr="00B0387E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r w:rsidRPr="00B0387E">
              <w:rPr>
                <w:color w:val="000000" w:themeColor="text1"/>
              </w:rPr>
              <w:t>ответствен-</w:t>
            </w:r>
          </w:p>
          <w:p w14:paraId="3E2147AB" w14:textId="210EF217" w:rsidR="00807161" w:rsidRDefault="00B0387E" w:rsidP="00B0387E">
            <w:pPr>
              <w:spacing w:line="240" w:lineRule="auto"/>
              <w:jc w:val="left"/>
              <w:rPr>
                <w:color w:val="000000" w:themeColor="text1"/>
              </w:rPr>
            </w:pPr>
            <w:proofErr w:type="spellStart"/>
            <w:r w:rsidRPr="00B0387E">
              <w:rPr>
                <w:color w:val="000000" w:themeColor="text1"/>
              </w:rPr>
              <w:t>ного</w:t>
            </w:r>
            <w:proofErr w:type="spellEnd"/>
            <w:r w:rsidRPr="00B0387E">
              <w:rPr>
                <w:color w:val="000000" w:themeColor="text1"/>
              </w:rPr>
              <w:t xml:space="preserve"> лица</w:t>
            </w:r>
          </w:p>
        </w:tc>
      </w:tr>
      <w:tr w:rsidR="00807161" w14:paraId="5D0142A1" w14:textId="77777777" w:rsidTr="00807161">
        <w:tc>
          <w:tcPr>
            <w:tcW w:w="1628" w:type="dxa"/>
          </w:tcPr>
          <w:p w14:paraId="6E72A276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7D36B6E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CBAAD51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58EEABE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A304636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671B4AF4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27B4991C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BC5BB72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2E69FE3A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55CAA882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6E80BF3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4B537F1B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7FB1F647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26478EE2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B586AC1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F63632C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1345119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87F96B6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F25386B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13533A59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33A07734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484C8379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0C16B22F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6AACD2B0" w14:textId="77777777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  <w:p w14:paraId="7F9C4F52" w14:textId="5DBE5AC3" w:rsidR="00D1762D" w:rsidRDefault="00D1762D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8" w:type="dxa"/>
          </w:tcPr>
          <w:p w14:paraId="2A9C0469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8" w:type="dxa"/>
          </w:tcPr>
          <w:p w14:paraId="3E62014B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8" w:type="dxa"/>
          </w:tcPr>
          <w:p w14:paraId="50D86938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9" w:type="dxa"/>
          </w:tcPr>
          <w:p w14:paraId="1949746B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  <w:tc>
          <w:tcPr>
            <w:tcW w:w="1629" w:type="dxa"/>
          </w:tcPr>
          <w:p w14:paraId="3203F601" w14:textId="77777777" w:rsidR="00807161" w:rsidRDefault="00807161" w:rsidP="00135A41">
            <w:pPr>
              <w:spacing w:line="240" w:lineRule="auto"/>
              <w:jc w:val="left"/>
              <w:rPr>
                <w:color w:val="000000" w:themeColor="text1"/>
              </w:rPr>
            </w:pPr>
          </w:p>
        </w:tc>
      </w:tr>
    </w:tbl>
    <w:p w14:paraId="08DC5005" w14:textId="358C7714" w:rsidR="00641A2B" w:rsidRDefault="00641A2B" w:rsidP="00135A41">
      <w:pPr>
        <w:spacing w:line="240" w:lineRule="auto"/>
        <w:jc w:val="left"/>
        <w:rPr>
          <w:color w:val="000000" w:themeColor="text1"/>
        </w:rPr>
      </w:pPr>
    </w:p>
    <w:p w14:paraId="710E53B4" w14:textId="1897AA92" w:rsidR="00A55AF0" w:rsidRDefault="00A55AF0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CA65D5C" w14:textId="19ADABCA" w:rsidR="00A60857" w:rsidRPr="00C56348" w:rsidRDefault="00A60857" w:rsidP="00A60857">
      <w:pPr>
        <w:pStyle w:val="1"/>
        <w:numPr>
          <w:ilvl w:val="0"/>
          <w:numId w:val="21"/>
        </w:numPr>
        <w:spacing w:before="0" w:after="0"/>
        <w:ind w:right="-1"/>
        <w:jc w:val="center"/>
        <w:rPr>
          <w:bCs/>
          <w:sz w:val="28"/>
          <w:szCs w:val="22"/>
        </w:rPr>
      </w:pPr>
      <w:bookmarkStart w:id="6" w:name="_Toc208770271"/>
      <w:r>
        <w:rPr>
          <w:bCs/>
          <w:sz w:val="28"/>
          <w:szCs w:val="22"/>
        </w:rPr>
        <w:lastRenderedPageBreak/>
        <w:t>Указания по эксплуатации</w:t>
      </w:r>
      <w:bookmarkEnd w:id="6"/>
    </w:p>
    <w:p w14:paraId="1ED6F5B0" w14:textId="77777777" w:rsidR="00A60857" w:rsidRDefault="00A60857">
      <w:pPr>
        <w:spacing w:line="240" w:lineRule="auto"/>
        <w:jc w:val="left"/>
        <w:rPr>
          <w:color w:val="000000" w:themeColor="text1"/>
        </w:rPr>
      </w:pPr>
    </w:p>
    <w:p w14:paraId="0D7751A6" w14:textId="370D9341" w:rsidR="00135A41" w:rsidRDefault="00A60857">
      <w:pPr>
        <w:spacing w:line="240" w:lineRule="auto"/>
        <w:jc w:val="left"/>
        <w:rPr>
          <w:color w:val="000000" w:themeColor="text1"/>
        </w:rPr>
      </w:pPr>
      <w:r w:rsidRPr="00A60857">
        <w:rPr>
          <w:color w:val="000000" w:themeColor="text1"/>
        </w:rPr>
        <w:t>Перед началом работы внимательно ознакомьтесь с данным разделом.</w:t>
      </w:r>
    </w:p>
    <w:p w14:paraId="279C6CFB" w14:textId="77777777" w:rsidR="00A60857" w:rsidRDefault="00A60857">
      <w:pPr>
        <w:spacing w:line="240" w:lineRule="auto"/>
        <w:jc w:val="left"/>
        <w:rPr>
          <w:color w:val="000000" w:themeColor="text1"/>
        </w:rPr>
      </w:pPr>
    </w:p>
    <w:p w14:paraId="7CDB94BE" w14:textId="0981D434" w:rsidR="00A60857" w:rsidRDefault="00390DBE" w:rsidP="00766A0E">
      <w:pPr>
        <w:pStyle w:val="ae"/>
        <w:numPr>
          <w:ilvl w:val="1"/>
          <w:numId w:val="27"/>
        </w:numPr>
        <w:spacing w:line="276" w:lineRule="auto"/>
        <w:rPr>
          <w:color w:val="000000" w:themeColor="text1"/>
        </w:rPr>
      </w:pPr>
      <w:r w:rsidRPr="00766A0E">
        <w:rPr>
          <w:color w:val="000000" w:themeColor="text1"/>
        </w:rPr>
        <w:t xml:space="preserve">Элементы управления и коммутации, установленные на модуле отладочном для микросхемы </w:t>
      </w:r>
      <w:r w:rsidR="00BF50BF">
        <w:rPr>
          <w:color w:val="000000" w:themeColor="text1"/>
        </w:rPr>
        <w:t>К1986ВЕ92FI</w:t>
      </w:r>
      <w:r w:rsidRPr="00766A0E">
        <w:rPr>
          <w:color w:val="000000" w:themeColor="text1"/>
        </w:rPr>
        <w:t xml:space="preserve"> (</w:t>
      </w:r>
      <w:r w:rsidR="003E19B5">
        <w:rPr>
          <w:color w:val="000000" w:themeColor="text1"/>
        </w:rPr>
        <w:t xml:space="preserve">Демонстрационная плата </w:t>
      </w:r>
      <w:r w:rsidR="003E19B5" w:rsidRPr="00EC63AD">
        <w:rPr>
          <w:color w:val="000000" w:themeColor="text1"/>
        </w:rPr>
        <w:t>MDR</w:t>
      </w:r>
      <w:r w:rsidR="003E19B5">
        <w:rPr>
          <w:color w:val="000000" w:themeColor="text1"/>
        </w:rPr>
        <w:t>1211</w:t>
      </w:r>
      <w:r w:rsidR="003E19B5">
        <w:rPr>
          <w:color w:val="000000" w:themeColor="text1"/>
          <w:lang w:val="en-US"/>
        </w:rPr>
        <w:t>FI</w:t>
      </w:r>
      <w:r w:rsidR="003E19B5" w:rsidRPr="00EC63AD">
        <w:rPr>
          <w:color w:val="000000" w:themeColor="text1"/>
        </w:rPr>
        <w:t xml:space="preserve"> MILUINO</w:t>
      </w:r>
      <w:r w:rsidRPr="00766A0E">
        <w:rPr>
          <w:color w:val="000000" w:themeColor="text1"/>
        </w:rPr>
        <w:t>) (далее – модуль отладочный), показаны на рисунк</w:t>
      </w:r>
      <w:r w:rsidR="00C473A2">
        <w:rPr>
          <w:color w:val="000000" w:themeColor="text1"/>
        </w:rPr>
        <w:t>ах</w:t>
      </w:r>
      <w:r w:rsidRPr="00766A0E">
        <w:rPr>
          <w:color w:val="000000" w:themeColor="text1"/>
        </w:rPr>
        <w:t xml:space="preserve"> 2</w:t>
      </w:r>
      <w:r w:rsidR="00C473A2">
        <w:rPr>
          <w:color w:val="000000" w:themeColor="text1"/>
        </w:rPr>
        <w:t xml:space="preserve"> и 3</w:t>
      </w:r>
      <w:r w:rsidRPr="00766A0E">
        <w:rPr>
          <w:color w:val="000000" w:themeColor="text1"/>
        </w:rPr>
        <w:t>, их</w:t>
      </w:r>
      <w:r w:rsidR="005D12F5" w:rsidRPr="00766A0E">
        <w:rPr>
          <w:color w:val="000000" w:themeColor="text1"/>
        </w:rPr>
        <w:t xml:space="preserve"> </w:t>
      </w:r>
      <w:r w:rsidRPr="00766A0E">
        <w:rPr>
          <w:color w:val="000000" w:themeColor="text1"/>
        </w:rPr>
        <w:t>описание содержится в таблице 3</w:t>
      </w:r>
      <w:r w:rsidR="00963812">
        <w:rPr>
          <w:color w:val="000000" w:themeColor="text1"/>
        </w:rPr>
        <w:t>.</w:t>
      </w:r>
    </w:p>
    <w:p w14:paraId="3E279D0C" w14:textId="06CDFBFA" w:rsidR="00BD1D86" w:rsidRDefault="008B5EDB" w:rsidP="003B3A24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3119464" wp14:editId="0A4F1C93">
            <wp:extent cx="6205855" cy="5477510"/>
            <wp:effectExtent l="0" t="0" r="4445" b="8890"/>
            <wp:docPr id="1212252909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8961" w14:textId="680D4FA7" w:rsidR="00BD1D86" w:rsidRDefault="00C57548" w:rsidP="00C57548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625781" w:rsidRPr="00625781">
        <w:rPr>
          <w:color w:val="000000" w:themeColor="text1"/>
        </w:rPr>
        <w:t>2</w:t>
      </w:r>
      <w:r>
        <w:rPr>
          <w:color w:val="000000" w:themeColor="text1"/>
        </w:rPr>
        <w:t xml:space="preserve">. – </w:t>
      </w:r>
      <w:r w:rsidR="00F525AE">
        <w:rPr>
          <w:color w:val="000000" w:themeColor="text1"/>
        </w:rPr>
        <w:t xml:space="preserve">Расположение элементов </w:t>
      </w:r>
      <w:proofErr w:type="gramStart"/>
      <w:r w:rsidR="00F525AE">
        <w:rPr>
          <w:color w:val="000000" w:themeColor="text1"/>
        </w:rPr>
        <w:t>коммутации</w:t>
      </w:r>
      <w:proofErr w:type="gramEnd"/>
      <w:r w:rsidR="00F525AE">
        <w:rPr>
          <w:color w:val="000000" w:themeColor="text1"/>
        </w:rPr>
        <w:t xml:space="preserve"> </w:t>
      </w:r>
      <w:r w:rsidR="00F525AE" w:rsidRPr="00F525AE">
        <w:rPr>
          <w:color w:val="000000" w:themeColor="text1"/>
        </w:rPr>
        <w:t>установленны</w:t>
      </w:r>
      <w:r w:rsidR="001D030D">
        <w:rPr>
          <w:color w:val="000000" w:themeColor="text1"/>
        </w:rPr>
        <w:t>х</w:t>
      </w:r>
      <w:r w:rsidR="00F525AE" w:rsidRPr="00F525AE">
        <w:rPr>
          <w:color w:val="000000" w:themeColor="text1"/>
        </w:rPr>
        <w:t xml:space="preserve"> на </w:t>
      </w:r>
      <w:r w:rsidR="003E19B5">
        <w:rPr>
          <w:color w:val="000000" w:themeColor="text1"/>
        </w:rPr>
        <w:t xml:space="preserve">демонстрационной плате </w:t>
      </w:r>
      <w:r w:rsidR="003E19B5" w:rsidRPr="00EC63AD">
        <w:rPr>
          <w:color w:val="000000" w:themeColor="text1"/>
        </w:rPr>
        <w:t>MDR</w:t>
      </w:r>
      <w:r w:rsidR="003E19B5">
        <w:rPr>
          <w:color w:val="000000" w:themeColor="text1"/>
        </w:rPr>
        <w:t>1211</w:t>
      </w:r>
      <w:r w:rsidR="003E19B5">
        <w:rPr>
          <w:color w:val="000000" w:themeColor="text1"/>
          <w:lang w:val="en-US"/>
        </w:rPr>
        <w:t>FI</w:t>
      </w:r>
      <w:r w:rsidR="003E19B5" w:rsidRPr="00EC63AD">
        <w:rPr>
          <w:color w:val="000000" w:themeColor="text1"/>
        </w:rPr>
        <w:t xml:space="preserve"> MILUINO</w:t>
      </w:r>
    </w:p>
    <w:p w14:paraId="114FACB7" w14:textId="543AC9B6" w:rsidR="001D030D" w:rsidRDefault="001D030D" w:rsidP="00C57548">
      <w:pPr>
        <w:spacing w:line="276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9595FF0" wp14:editId="6E593883">
            <wp:extent cx="6210300" cy="5525135"/>
            <wp:effectExtent l="0" t="0" r="0" b="0"/>
            <wp:docPr id="1317395283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5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F2A3" w14:textId="6CDD80C9" w:rsidR="001D030D" w:rsidRPr="00BD1D86" w:rsidRDefault="001D030D" w:rsidP="001D030D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3. – Расположение элементов управления, индикации и </w:t>
      </w:r>
      <w:proofErr w:type="gramStart"/>
      <w:r>
        <w:rPr>
          <w:color w:val="000000" w:themeColor="text1"/>
        </w:rPr>
        <w:t>основных компонентов</w:t>
      </w:r>
      <w:proofErr w:type="gramEnd"/>
      <w:r>
        <w:rPr>
          <w:color w:val="000000" w:themeColor="text1"/>
        </w:rPr>
        <w:t xml:space="preserve"> </w:t>
      </w:r>
      <w:r w:rsidRPr="00F525AE">
        <w:rPr>
          <w:color w:val="000000" w:themeColor="text1"/>
        </w:rPr>
        <w:t>установленны</w:t>
      </w:r>
      <w:r>
        <w:rPr>
          <w:color w:val="000000" w:themeColor="text1"/>
        </w:rPr>
        <w:t>х</w:t>
      </w:r>
      <w:r w:rsidRPr="00F525AE">
        <w:rPr>
          <w:color w:val="000000" w:themeColor="text1"/>
        </w:rPr>
        <w:t xml:space="preserve"> на </w:t>
      </w:r>
      <w:r>
        <w:rPr>
          <w:color w:val="000000" w:themeColor="text1"/>
        </w:rPr>
        <w:t xml:space="preserve">демонстрационной плате </w:t>
      </w:r>
      <w:r w:rsidRPr="00EC63AD">
        <w:rPr>
          <w:color w:val="000000" w:themeColor="text1"/>
        </w:rPr>
        <w:t>MDR</w:t>
      </w:r>
      <w:r>
        <w:rPr>
          <w:color w:val="000000" w:themeColor="text1"/>
        </w:rPr>
        <w:t>1211</w:t>
      </w:r>
      <w:r>
        <w:rPr>
          <w:color w:val="000000" w:themeColor="text1"/>
          <w:lang w:val="en-US"/>
        </w:rPr>
        <w:t>FI</w:t>
      </w:r>
      <w:r w:rsidRPr="00EC63AD">
        <w:rPr>
          <w:color w:val="000000" w:themeColor="text1"/>
        </w:rPr>
        <w:t xml:space="preserve"> MILUINO</w:t>
      </w:r>
    </w:p>
    <w:p w14:paraId="2D6F9A94" w14:textId="77777777" w:rsidR="001D030D" w:rsidRPr="00BD1D86" w:rsidRDefault="001D030D" w:rsidP="00C57548">
      <w:pPr>
        <w:spacing w:line="276" w:lineRule="auto"/>
        <w:jc w:val="center"/>
        <w:rPr>
          <w:color w:val="000000" w:themeColor="text1"/>
        </w:rPr>
      </w:pPr>
    </w:p>
    <w:p w14:paraId="7E89E467" w14:textId="1F365C12" w:rsidR="00EC3E61" w:rsidRDefault="00EC3E61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Таблица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96"/>
        <w:gridCol w:w="4962"/>
        <w:gridCol w:w="1417"/>
        <w:gridCol w:w="1695"/>
      </w:tblGrid>
      <w:tr w:rsidR="00EC3E61" w14:paraId="075A5736" w14:textId="77777777" w:rsidTr="00EC3E61">
        <w:tc>
          <w:tcPr>
            <w:tcW w:w="1696" w:type="dxa"/>
          </w:tcPr>
          <w:p w14:paraId="722E9FA9" w14:textId="421E941C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Обозначение</w:t>
            </w:r>
          </w:p>
        </w:tc>
        <w:tc>
          <w:tcPr>
            <w:tcW w:w="4962" w:type="dxa"/>
          </w:tcPr>
          <w:p w14:paraId="01B001D9" w14:textId="2E0405BA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417" w:type="dxa"/>
          </w:tcPr>
          <w:p w14:paraId="5843813A" w14:textId="5C846804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1695" w:type="dxa"/>
          </w:tcPr>
          <w:p w14:paraId="30C16C09" w14:textId="57F8C0A0" w:rsidR="00EC3E61" w:rsidRPr="00EC3E61" w:rsidRDefault="00EC3E61" w:rsidP="00EC3E6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 w:rsidRPr="00EC3E61">
              <w:rPr>
                <w:b/>
                <w:bCs/>
                <w:color w:val="000000" w:themeColor="text1"/>
              </w:rPr>
              <w:t>Рисунок</w:t>
            </w:r>
          </w:p>
        </w:tc>
      </w:tr>
      <w:tr w:rsidR="008B5EDB" w14:paraId="7F4802C5" w14:textId="77777777" w:rsidTr="00EC3E61">
        <w:tc>
          <w:tcPr>
            <w:tcW w:w="1696" w:type="dxa"/>
          </w:tcPr>
          <w:p w14:paraId="2FD0601A" w14:textId="1EEC1B51" w:rsidR="008B5EDB" w:rsidRPr="00FE5ECC" w:rsidRDefault="008B5EDB" w:rsidP="008B5EDB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XS2</w:t>
            </w:r>
          </w:p>
        </w:tc>
        <w:tc>
          <w:tcPr>
            <w:tcW w:w="4962" w:type="dxa"/>
          </w:tcPr>
          <w:p w14:paraId="680382BC" w14:textId="62E0C538" w:rsidR="008B5EDB" w:rsidRPr="008B5EDB" w:rsidRDefault="008B5EDB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C77A92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Analog</w:t>
            </w:r>
            <w:r w:rsidRPr="00C77A92">
              <w:rPr>
                <w:color w:val="000000" w:themeColor="text1"/>
                <w:lang w:val="en-US"/>
              </w:rPr>
              <w:t xml:space="preserve"> Arduino Uno R3</w:t>
            </w:r>
          </w:p>
        </w:tc>
        <w:tc>
          <w:tcPr>
            <w:tcW w:w="1417" w:type="dxa"/>
          </w:tcPr>
          <w:p w14:paraId="69BB5676" w14:textId="700E7A79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695" w:type="dxa"/>
          </w:tcPr>
          <w:p w14:paraId="52F0E9D9" w14:textId="378CD1A1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8B5EDB" w14:paraId="629392D7" w14:textId="77777777" w:rsidTr="00EC3E61">
        <w:tc>
          <w:tcPr>
            <w:tcW w:w="1696" w:type="dxa"/>
          </w:tcPr>
          <w:p w14:paraId="3122B700" w14:textId="4DB62C3C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XP1</w:t>
            </w:r>
          </w:p>
        </w:tc>
        <w:tc>
          <w:tcPr>
            <w:tcW w:w="4962" w:type="dxa"/>
          </w:tcPr>
          <w:p w14:paraId="1BD345B5" w14:textId="7856AC22" w:rsidR="008B5EDB" w:rsidRDefault="008B5EDB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</w:t>
            </w:r>
            <w:proofErr w:type="spellStart"/>
            <w:r>
              <w:rPr>
                <w:color w:val="000000" w:themeColor="text1"/>
                <w:lang w:val="en-US"/>
              </w:rPr>
              <w:t>Miluino</w:t>
            </w:r>
            <w:proofErr w:type="spellEnd"/>
            <w:r w:rsidRPr="00CD3EEB">
              <w:rPr>
                <w:color w:val="000000" w:themeColor="text1"/>
              </w:rPr>
              <w:t xml:space="preserve"> </w:t>
            </w:r>
            <w:proofErr w:type="spellStart"/>
            <w:r w:rsidRPr="00CD3EEB">
              <w:rPr>
                <w:color w:val="000000" w:themeColor="text1"/>
              </w:rPr>
              <w:t>Morpho</w:t>
            </w:r>
            <w:proofErr w:type="spellEnd"/>
          </w:p>
        </w:tc>
        <w:tc>
          <w:tcPr>
            <w:tcW w:w="1417" w:type="dxa"/>
          </w:tcPr>
          <w:p w14:paraId="1325E7E7" w14:textId="767D6253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695" w:type="dxa"/>
          </w:tcPr>
          <w:p w14:paraId="303E56C5" w14:textId="3052EFA5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8B5EDB" w:rsidRPr="008B5EDB" w14:paraId="18EC3754" w14:textId="77777777" w:rsidTr="00EC3E61">
        <w:tc>
          <w:tcPr>
            <w:tcW w:w="1696" w:type="dxa"/>
          </w:tcPr>
          <w:p w14:paraId="66CDF79A" w14:textId="36448218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XS1</w:t>
            </w:r>
          </w:p>
        </w:tc>
        <w:tc>
          <w:tcPr>
            <w:tcW w:w="4962" w:type="dxa"/>
          </w:tcPr>
          <w:p w14:paraId="06A0C93B" w14:textId="7D3FB4A6" w:rsidR="008B5EDB" w:rsidRPr="008B5EDB" w:rsidRDefault="008B5EDB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C77A92">
              <w:rPr>
                <w:color w:val="000000" w:themeColor="text1"/>
                <w:lang w:val="en-US"/>
              </w:rPr>
              <w:t xml:space="preserve"> Power Arduino Uno R3</w:t>
            </w:r>
          </w:p>
        </w:tc>
        <w:tc>
          <w:tcPr>
            <w:tcW w:w="1417" w:type="dxa"/>
          </w:tcPr>
          <w:p w14:paraId="6154A0B1" w14:textId="594FE808" w:rsidR="008B5EDB" w:rsidRPr="008B5EDB" w:rsidRDefault="008B5EDB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95" w:type="dxa"/>
          </w:tcPr>
          <w:p w14:paraId="06A5925A" w14:textId="78C064D4" w:rsidR="008B5EDB" w:rsidRPr="008B5EDB" w:rsidRDefault="008B5EDB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8B5EDB" w:rsidRPr="008B5EDB" w14:paraId="11211743" w14:textId="77777777" w:rsidTr="00EC3E61">
        <w:tc>
          <w:tcPr>
            <w:tcW w:w="1696" w:type="dxa"/>
          </w:tcPr>
          <w:p w14:paraId="099089B5" w14:textId="6CA9C4BE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XP3</w:t>
            </w:r>
          </w:p>
        </w:tc>
        <w:tc>
          <w:tcPr>
            <w:tcW w:w="4962" w:type="dxa"/>
          </w:tcPr>
          <w:p w14:paraId="08FF904A" w14:textId="2EF50F0C" w:rsidR="008B5EDB" w:rsidRDefault="008B5EDB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Разъем</w:t>
            </w:r>
            <w:r w:rsidRPr="008B5ED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загрузки</w:t>
            </w:r>
            <w:r w:rsidRPr="008B5ED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по</w:t>
            </w:r>
            <w:r w:rsidRPr="008B5ED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UART</w:t>
            </w:r>
            <w:r>
              <w:rPr>
                <w:color w:val="000000" w:themeColor="text1"/>
              </w:rPr>
              <w:t xml:space="preserve"> установление режима </w:t>
            </w:r>
            <w:proofErr w:type="gramStart"/>
            <w:r>
              <w:rPr>
                <w:color w:val="000000" w:themeColor="text1"/>
                <w:lang w:val="en-US"/>
              </w:rPr>
              <w:t>MODE</w:t>
            </w:r>
            <w:r w:rsidRPr="008B5EDB">
              <w:rPr>
                <w:color w:val="000000" w:themeColor="text1"/>
              </w:rPr>
              <w:t>[</w:t>
            </w:r>
            <w:proofErr w:type="gramEnd"/>
            <w:r w:rsidRPr="008B5EDB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,</w:t>
            </w:r>
            <w:r w:rsidRPr="008B5EDB">
              <w:rPr>
                <w:color w:val="000000" w:themeColor="text1"/>
              </w:rPr>
              <w:t xml:space="preserve">2] </w:t>
            </w:r>
            <w:r>
              <w:rPr>
                <w:color w:val="000000" w:themeColor="text1"/>
              </w:rPr>
              <w:t xml:space="preserve">в состояние логической единицы. Режим загрузчика </w:t>
            </w:r>
            <w:proofErr w:type="gramStart"/>
            <w:r>
              <w:rPr>
                <w:color w:val="000000" w:themeColor="text1"/>
                <w:lang w:val="en-US"/>
              </w:rPr>
              <w:t>MODE</w:t>
            </w:r>
            <w:r w:rsidRPr="008B5EDB">
              <w:rPr>
                <w:color w:val="000000" w:themeColor="text1"/>
              </w:rPr>
              <w:t>[0..</w:t>
            </w:r>
            <w:proofErr w:type="gramEnd"/>
            <w:r w:rsidRPr="008B5EDB">
              <w:rPr>
                <w:color w:val="000000" w:themeColor="text1"/>
              </w:rPr>
              <w:t>2] = {</w:t>
            </w:r>
            <w:proofErr w:type="gramStart"/>
            <w:r>
              <w:rPr>
                <w:color w:val="000000" w:themeColor="text1"/>
                <w:lang w:val="en-US"/>
              </w:rPr>
              <w:t>L</w:t>
            </w:r>
            <w:r w:rsidRPr="008B5EDB">
              <w:rPr>
                <w:color w:val="000000" w:themeColor="text1"/>
              </w:rPr>
              <w:t>;</w:t>
            </w:r>
            <w:r>
              <w:rPr>
                <w:color w:val="000000" w:themeColor="text1"/>
                <w:lang w:val="en-US"/>
              </w:rPr>
              <w:t>H</w:t>
            </w:r>
            <w:proofErr w:type="gramEnd"/>
            <w:r w:rsidRPr="008B5EDB">
              <w:rPr>
                <w:color w:val="000000" w:themeColor="text1"/>
              </w:rPr>
              <w:t>;</w:t>
            </w:r>
            <w:r>
              <w:rPr>
                <w:color w:val="000000" w:themeColor="text1"/>
                <w:lang w:val="en-US"/>
              </w:rPr>
              <w:t>H</w:t>
            </w:r>
            <w:r w:rsidRPr="008B5EDB">
              <w:rPr>
                <w:color w:val="000000" w:themeColor="text1"/>
              </w:rPr>
              <w:t xml:space="preserve">} </w:t>
            </w:r>
          </w:p>
        </w:tc>
        <w:tc>
          <w:tcPr>
            <w:tcW w:w="1417" w:type="dxa"/>
          </w:tcPr>
          <w:p w14:paraId="4F4F2ED0" w14:textId="4060134D" w:rsidR="008B5EDB" w:rsidRPr="008B5EDB" w:rsidRDefault="008B5EDB" w:rsidP="008B5EDB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695" w:type="dxa"/>
          </w:tcPr>
          <w:p w14:paraId="2BC3C9CA" w14:textId="3EFF6B45" w:rsidR="008B5EDB" w:rsidRDefault="008B5EDB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8B5EDB" w:rsidRPr="008B5EDB" w14:paraId="6AC4FE8A" w14:textId="77777777" w:rsidTr="00EC3E61">
        <w:tc>
          <w:tcPr>
            <w:tcW w:w="1696" w:type="dxa"/>
          </w:tcPr>
          <w:p w14:paraId="3A4722F6" w14:textId="0B38BA06" w:rsidR="008B5EDB" w:rsidRPr="005F2A5E" w:rsidRDefault="005F2A5E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ХР9</w:t>
            </w:r>
          </w:p>
        </w:tc>
        <w:tc>
          <w:tcPr>
            <w:tcW w:w="4962" w:type="dxa"/>
          </w:tcPr>
          <w:p w14:paraId="5615072A" w14:textId="7DE75055" w:rsidR="008B5EDB" w:rsidRPr="005F2A5E" w:rsidRDefault="005F2A5E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Контакты перевода микроконтроллера программатора в режим загрузки по </w:t>
            </w:r>
            <w:r>
              <w:rPr>
                <w:color w:val="000000" w:themeColor="text1"/>
                <w:lang w:val="en-US"/>
              </w:rPr>
              <w:t>USART</w:t>
            </w:r>
            <w:r w:rsidRPr="005F2A5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для обновления ПО. Преобразователь подключается к разъему ХР5</w:t>
            </w:r>
          </w:p>
        </w:tc>
        <w:tc>
          <w:tcPr>
            <w:tcW w:w="1417" w:type="dxa"/>
          </w:tcPr>
          <w:p w14:paraId="7FC0C140" w14:textId="1F4E2C00" w:rsidR="008B5EDB" w:rsidRDefault="005F2A5E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695" w:type="dxa"/>
          </w:tcPr>
          <w:p w14:paraId="20C2C324" w14:textId="14FABA6B" w:rsidR="008B5EDB" w:rsidRDefault="005F2A5E" w:rsidP="008B5EDB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5F2A5E" w:rsidRPr="008B5EDB" w14:paraId="034C6530" w14:textId="77777777" w:rsidTr="00EC3E61">
        <w:tc>
          <w:tcPr>
            <w:tcW w:w="1696" w:type="dxa"/>
          </w:tcPr>
          <w:p w14:paraId="50E32208" w14:textId="749BFD69" w:rsidR="005F2A5E" w:rsidRDefault="005F2A5E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XP6</w:t>
            </w:r>
          </w:p>
        </w:tc>
        <w:tc>
          <w:tcPr>
            <w:tcW w:w="4962" w:type="dxa"/>
          </w:tcPr>
          <w:p w14:paraId="349D786E" w14:textId="27466CDE" w:rsidR="005F2A5E" w:rsidRPr="005F2A5E" w:rsidRDefault="005F2A5E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подключения </w:t>
            </w:r>
            <w:r>
              <w:rPr>
                <w:color w:val="000000" w:themeColor="text1"/>
                <w:lang w:val="en-US"/>
              </w:rPr>
              <w:t>UART</w:t>
            </w:r>
            <w:r>
              <w:rPr>
                <w:color w:val="000000" w:themeColor="text1"/>
              </w:rPr>
              <w:t>2</w:t>
            </w:r>
            <w:r w:rsidRPr="005F2A5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МК К1986ВЕ92</w:t>
            </w:r>
            <w:r>
              <w:rPr>
                <w:color w:val="000000" w:themeColor="text1"/>
                <w:lang w:val="en-US"/>
              </w:rPr>
              <w:t>FI</w:t>
            </w:r>
            <w:r w:rsidRPr="005F2A5E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  <w:lang w:val="en-US"/>
              </w:rPr>
              <w:t>MDR</w:t>
            </w:r>
            <w:r w:rsidRPr="005F2A5E">
              <w:rPr>
                <w:color w:val="000000" w:themeColor="text1"/>
              </w:rPr>
              <w:t>1211</w:t>
            </w:r>
            <w:r>
              <w:rPr>
                <w:color w:val="000000" w:themeColor="text1"/>
                <w:lang w:val="en-US"/>
              </w:rPr>
              <w:t>FI</w:t>
            </w:r>
            <w:r w:rsidRPr="005F2A5E">
              <w:rPr>
                <w:color w:val="000000" w:themeColor="text1"/>
              </w:rPr>
              <w:t>)</w:t>
            </w:r>
          </w:p>
        </w:tc>
        <w:tc>
          <w:tcPr>
            <w:tcW w:w="1417" w:type="dxa"/>
          </w:tcPr>
          <w:p w14:paraId="1821E08A" w14:textId="24D294B7" w:rsidR="005F2A5E" w:rsidRPr="005F2A5E" w:rsidRDefault="005F2A5E" w:rsidP="005F2A5E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1695" w:type="dxa"/>
          </w:tcPr>
          <w:p w14:paraId="66AFDA08" w14:textId="3DA005C0" w:rsidR="005F2A5E" w:rsidRPr="005F2A5E" w:rsidRDefault="005F2A5E" w:rsidP="005F2A5E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</w:tr>
      <w:tr w:rsidR="005F2A5E" w:rsidRPr="008B5EDB" w14:paraId="29A666A1" w14:textId="77777777" w:rsidTr="00EC3E61">
        <w:tc>
          <w:tcPr>
            <w:tcW w:w="1696" w:type="dxa"/>
          </w:tcPr>
          <w:p w14:paraId="342F3F6F" w14:textId="194E1615" w:rsidR="005F2A5E" w:rsidRDefault="005F2A5E" w:rsidP="005F2A5E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XP7</w:t>
            </w:r>
          </w:p>
        </w:tc>
        <w:tc>
          <w:tcPr>
            <w:tcW w:w="4962" w:type="dxa"/>
          </w:tcPr>
          <w:p w14:paraId="13A164C9" w14:textId="07C005D3" w:rsidR="005F2A5E" w:rsidRDefault="005F2A5E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для подключения к </w:t>
            </w:r>
            <w:r>
              <w:rPr>
                <w:color w:val="000000" w:themeColor="text1"/>
                <w:lang w:val="en-US"/>
              </w:rPr>
              <w:t>SWD</w:t>
            </w:r>
            <w:r>
              <w:rPr>
                <w:color w:val="000000" w:themeColor="text1"/>
              </w:rPr>
              <w:t xml:space="preserve"> программатора</w:t>
            </w:r>
          </w:p>
        </w:tc>
        <w:tc>
          <w:tcPr>
            <w:tcW w:w="1417" w:type="dxa"/>
          </w:tcPr>
          <w:p w14:paraId="31A4363B" w14:textId="6FBBFEA9" w:rsidR="005F2A5E" w:rsidRPr="005F2A5E" w:rsidRDefault="005F2A5E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1695" w:type="dxa"/>
          </w:tcPr>
          <w:p w14:paraId="03C14CA7" w14:textId="2C0BB4C9" w:rsidR="005F2A5E" w:rsidRPr="005F2A5E" w:rsidRDefault="005F2A5E" w:rsidP="005F2A5E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</w:tr>
      <w:tr w:rsidR="005F2A5E" w14:paraId="66B56496" w14:textId="77777777" w:rsidTr="00EC3E61">
        <w:tc>
          <w:tcPr>
            <w:tcW w:w="1696" w:type="dxa"/>
          </w:tcPr>
          <w:p w14:paraId="4C134535" w14:textId="1EE97E9C" w:rsidR="005F2A5E" w:rsidRDefault="005F2A5E" w:rsidP="005F2A5E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lastRenderedPageBreak/>
              <w:t>ХР10, ХР11</w:t>
            </w:r>
          </w:p>
        </w:tc>
        <w:tc>
          <w:tcPr>
            <w:tcW w:w="4962" w:type="dxa"/>
          </w:tcPr>
          <w:p w14:paraId="1A52E0AB" w14:textId="75FBCF90" w:rsidR="005F2A5E" w:rsidRDefault="005F2A5E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Разъем общий (экран)</w:t>
            </w:r>
          </w:p>
        </w:tc>
        <w:tc>
          <w:tcPr>
            <w:tcW w:w="1417" w:type="dxa"/>
          </w:tcPr>
          <w:p w14:paraId="7881AE80" w14:textId="73717A09" w:rsidR="005F2A5E" w:rsidRDefault="005F2A5E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695" w:type="dxa"/>
          </w:tcPr>
          <w:p w14:paraId="22104F0D" w14:textId="63639464" w:rsidR="005F2A5E" w:rsidRPr="005F2A5E" w:rsidRDefault="005F2A5E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5F2A5E" w14:paraId="626F28C4" w14:textId="77777777" w:rsidTr="00EC3E61">
        <w:tc>
          <w:tcPr>
            <w:tcW w:w="1696" w:type="dxa"/>
          </w:tcPr>
          <w:p w14:paraId="089F30B6" w14:textId="143389E1" w:rsidR="005F2A5E" w:rsidRPr="00FE5ECC" w:rsidRDefault="005F2A5E" w:rsidP="005F2A5E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XP8</w:t>
            </w:r>
          </w:p>
        </w:tc>
        <w:tc>
          <w:tcPr>
            <w:tcW w:w="4962" w:type="dxa"/>
          </w:tcPr>
          <w:p w14:paraId="5E1C7462" w14:textId="2D57A840" w:rsidR="005F2A5E" w:rsidRDefault="005F2A5E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SWD</w:t>
            </w:r>
            <w:r w:rsidRPr="005F2A5E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target</w:t>
            </w:r>
            <w:r>
              <w:rPr>
                <w:color w:val="000000" w:themeColor="text1"/>
              </w:rPr>
              <w:t>, если замкнуты джамперами, программатор подключен к К1986ВЕ92FI</w:t>
            </w:r>
          </w:p>
        </w:tc>
        <w:tc>
          <w:tcPr>
            <w:tcW w:w="1417" w:type="dxa"/>
          </w:tcPr>
          <w:p w14:paraId="04A9AB46" w14:textId="7EAAE59C" w:rsidR="005F2A5E" w:rsidRDefault="005F2A5E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1695" w:type="dxa"/>
          </w:tcPr>
          <w:p w14:paraId="7C1C3D78" w14:textId="7D3781B0" w:rsidR="005F2A5E" w:rsidRPr="005F2A5E" w:rsidRDefault="005F2A5E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5F2A5E" w14:paraId="691D8FC6" w14:textId="77777777" w:rsidTr="00EC3E61">
        <w:tc>
          <w:tcPr>
            <w:tcW w:w="1696" w:type="dxa"/>
          </w:tcPr>
          <w:p w14:paraId="5D7BD0ED" w14:textId="64DFA41F" w:rsidR="005F2A5E" w:rsidRPr="00AC68A6" w:rsidRDefault="00A96784" w:rsidP="005F2A5E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ХР5</w:t>
            </w:r>
          </w:p>
        </w:tc>
        <w:tc>
          <w:tcPr>
            <w:tcW w:w="4962" w:type="dxa"/>
          </w:tcPr>
          <w:p w14:paraId="720AF940" w14:textId="3DE0D482" w:rsidR="005F2A5E" w:rsidRPr="00A96784" w:rsidRDefault="00A96784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подключения </w:t>
            </w:r>
            <w:r>
              <w:rPr>
                <w:color w:val="000000" w:themeColor="text1"/>
                <w:lang w:val="en-US"/>
              </w:rPr>
              <w:t>USB</w:t>
            </w:r>
            <w:r w:rsidRPr="00A96784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TTL</w:t>
            </w:r>
            <w:r w:rsidRPr="00A9678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преобразователя для обновления прошивки программатора</w:t>
            </w:r>
          </w:p>
        </w:tc>
        <w:tc>
          <w:tcPr>
            <w:tcW w:w="1417" w:type="dxa"/>
          </w:tcPr>
          <w:p w14:paraId="2A08EE55" w14:textId="7F8DFE2E" w:rsidR="005F2A5E" w:rsidRDefault="00A96784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695" w:type="dxa"/>
          </w:tcPr>
          <w:p w14:paraId="33AC03E1" w14:textId="111A8675" w:rsidR="005F2A5E" w:rsidRDefault="00A96784" w:rsidP="005F2A5E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A96784" w14:paraId="01FD33FE" w14:textId="77777777" w:rsidTr="00EC3E61">
        <w:tc>
          <w:tcPr>
            <w:tcW w:w="1696" w:type="dxa"/>
          </w:tcPr>
          <w:p w14:paraId="2E21923F" w14:textId="07ED3275" w:rsidR="00A96784" w:rsidRPr="00AC68A6" w:rsidRDefault="00A96784" w:rsidP="00A96784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XS5</w:t>
            </w:r>
          </w:p>
        </w:tc>
        <w:tc>
          <w:tcPr>
            <w:tcW w:w="4962" w:type="dxa"/>
          </w:tcPr>
          <w:p w14:paraId="58F44344" w14:textId="754547FB" w:rsidR="00A96784" w:rsidRPr="00A715F7" w:rsidRDefault="00A96784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</w:t>
            </w:r>
            <w:r>
              <w:rPr>
                <w:color w:val="000000" w:themeColor="text1"/>
                <w:lang w:val="en-US"/>
              </w:rPr>
              <w:t>mini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B</w:t>
            </w:r>
            <w:r w:rsidRPr="00CD3EEB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USB</w:t>
            </w:r>
            <w:r>
              <w:rPr>
                <w:color w:val="000000" w:themeColor="text1"/>
              </w:rPr>
              <w:t>, для подключения к ПК питания и обмен данными с программатором</w:t>
            </w:r>
          </w:p>
        </w:tc>
        <w:tc>
          <w:tcPr>
            <w:tcW w:w="1417" w:type="dxa"/>
          </w:tcPr>
          <w:p w14:paraId="2DC57360" w14:textId="60BD3657" w:rsidR="00A96784" w:rsidRDefault="00A96784" w:rsidP="00A96784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1695" w:type="dxa"/>
          </w:tcPr>
          <w:p w14:paraId="0AE80464" w14:textId="41A4EB07" w:rsidR="00A96784" w:rsidRDefault="00A96784" w:rsidP="00A96784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759F4" w14:paraId="13BED2F2" w14:textId="77777777" w:rsidTr="00EC3E61">
        <w:tc>
          <w:tcPr>
            <w:tcW w:w="1696" w:type="dxa"/>
          </w:tcPr>
          <w:p w14:paraId="69C04B92" w14:textId="235E01F8" w:rsidR="001759F4" w:rsidRPr="00AC68A6" w:rsidRDefault="001759F4" w:rsidP="001759F4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XP4</w:t>
            </w:r>
          </w:p>
        </w:tc>
        <w:tc>
          <w:tcPr>
            <w:tcW w:w="4962" w:type="dxa"/>
          </w:tcPr>
          <w:p w14:paraId="11201801" w14:textId="31AD50C0" w:rsidR="001759F4" w:rsidRPr="00CD3EEB" w:rsidRDefault="001759F4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Выбор питания МК: программатор</w:t>
            </w:r>
            <w:r w:rsidRPr="00F74D09"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  <w:lang w:val="en-US"/>
              </w:rPr>
              <w:t>USB</w:t>
            </w:r>
            <w:r w:rsidRPr="00A80C8E">
              <w:rPr>
                <w:color w:val="000000" w:themeColor="text1"/>
              </w:rPr>
              <w:t>(</w:t>
            </w:r>
            <w:proofErr w:type="gramEnd"/>
            <w:r w:rsidRPr="00A80C8E">
              <w:rPr>
                <w:color w:val="000000" w:themeColor="text1"/>
              </w:rPr>
              <w:t>1-2</w:t>
            </w:r>
            <w:r>
              <w:rPr>
                <w:color w:val="000000" w:themeColor="text1"/>
              </w:rPr>
              <w:t xml:space="preserve"> - замкнут</w:t>
            </w:r>
            <w:r w:rsidRPr="00A80C8E"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t xml:space="preserve"> / внешнее</w:t>
            </w:r>
            <w:r w:rsidRPr="00A80C8E">
              <w:rPr>
                <w:color w:val="000000" w:themeColor="text1"/>
              </w:rPr>
              <w:t xml:space="preserve"> (2-3</w:t>
            </w:r>
            <w:r>
              <w:rPr>
                <w:color w:val="000000" w:themeColor="text1"/>
              </w:rPr>
              <w:t xml:space="preserve"> - замкнут</w:t>
            </w:r>
            <w:r w:rsidRPr="00A80C8E"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t>, запрещается замыкать 1-2-3, при отсутствии перемычки подача питания на целевой микроконтроллер осуществляется не будет</w:t>
            </w:r>
          </w:p>
        </w:tc>
        <w:tc>
          <w:tcPr>
            <w:tcW w:w="1417" w:type="dxa"/>
          </w:tcPr>
          <w:p w14:paraId="1745A16D" w14:textId="3F1FB07C" w:rsidR="001759F4" w:rsidRDefault="001759F4" w:rsidP="001759F4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695" w:type="dxa"/>
          </w:tcPr>
          <w:p w14:paraId="654E9BE0" w14:textId="6ED9520B" w:rsidR="001759F4" w:rsidRDefault="001759F4" w:rsidP="001759F4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759F4" w14:paraId="11E2FD0D" w14:textId="77777777" w:rsidTr="00EC3E61">
        <w:tc>
          <w:tcPr>
            <w:tcW w:w="1696" w:type="dxa"/>
          </w:tcPr>
          <w:p w14:paraId="1AAF36FA" w14:textId="30B86FA9" w:rsidR="001759F4" w:rsidRPr="00AC68A6" w:rsidRDefault="001759F4" w:rsidP="001759F4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</w:t>
            </w:r>
          </w:p>
        </w:tc>
        <w:tc>
          <w:tcPr>
            <w:tcW w:w="4962" w:type="dxa"/>
          </w:tcPr>
          <w:p w14:paraId="4EDCDCFA" w14:textId="2EA07898" w:rsidR="001759F4" w:rsidRPr="001759F4" w:rsidRDefault="001759F4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C77A92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Interface</w:t>
            </w:r>
            <w:r w:rsidRPr="00C77A92">
              <w:rPr>
                <w:color w:val="000000" w:themeColor="text1"/>
                <w:lang w:val="en-US"/>
              </w:rPr>
              <w:t xml:space="preserve"> Arduino Uno R3</w:t>
            </w:r>
          </w:p>
        </w:tc>
        <w:tc>
          <w:tcPr>
            <w:tcW w:w="1417" w:type="dxa"/>
          </w:tcPr>
          <w:p w14:paraId="0A163997" w14:textId="6579D3BB" w:rsidR="001759F4" w:rsidRDefault="001759F4" w:rsidP="001759F4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1695" w:type="dxa"/>
          </w:tcPr>
          <w:p w14:paraId="11AC165F" w14:textId="222D5C6B" w:rsidR="001759F4" w:rsidRDefault="001759F4" w:rsidP="001759F4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D030D" w14:paraId="6A78A7EC" w14:textId="77777777" w:rsidTr="00EC3E61">
        <w:tc>
          <w:tcPr>
            <w:tcW w:w="1696" w:type="dxa"/>
          </w:tcPr>
          <w:p w14:paraId="4C129A96" w14:textId="3530C20A" w:rsidR="001D030D" w:rsidRPr="001D030D" w:rsidRDefault="001D030D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4962" w:type="dxa"/>
          </w:tcPr>
          <w:p w14:paraId="00C1558C" w14:textId="07A2E617" w:rsidR="001D030D" w:rsidRPr="00CD3EEB" w:rsidRDefault="001D030D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Разъем </w:t>
            </w:r>
            <w:proofErr w:type="spellStart"/>
            <w:r>
              <w:rPr>
                <w:color w:val="000000" w:themeColor="text1"/>
                <w:lang w:val="en-US"/>
              </w:rPr>
              <w:t>Miluino</w:t>
            </w:r>
            <w:proofErr w:type="spellEnd"/>
            <w:r w:rsidRPr="00CD3EEB">
              <w:rPr>
                <w:color w:val="000000" w:themeColor="text1"/>
              </w:rPr>
              <w:t xml:space="preserve"> </w:t>
            </w:r>
            <w:proofErr w:type="spellStart"/>
            <w:r w:rsidRPr="00CD3EEB">
              <w:rPr>
                <w:color w:val="000000" w:themeColor="text1"/>
              </w:rPr>
              <w:t>Morpho</w:t>
            </w:r>
            <w:proofErr w:type="spellEnd"/>
          </w:p>
        </w:tc>
        <w:tc>
          <w:tcPr>
            <w:tcW w:w="1417" w:type="dxa"/>
          </w:tcPr>
          <w:p w14:paraId="13FB824D" w14:textId="1493CB37" w:rsidR="001D030D" w:rsidRDefault="001D030D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1695" w:type="dxa"/>
          </w:tcPr>
          <w:p w14:paraId="32C27E6B" w14:textId="413F486B" w:rsidR="001D030D" w:rsidRDefault="001D030D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D030D" w:rsidRPr="004054B0" w14:paraId="44B64D9B" w14:textId="77777777" w:rsidTr="00EC3E61">
        <w:tc>
          <w:tcPr>
            <w:tcW w:w="1696" w:type="dxa"/>
          </w:tcPr>
          <w:p w14:paraId="5DD6608E" w14:textId="3EA457BE" w:rsidR="001D030D" w:rsidRPr="006543CC" w:rsidRDefault="001D030D" w:rsidP="001D030D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XS3</w:t>
            </w:r>
          </w:p>
        </w:tc>
        <w:tc>
          <w:tcPr>
            <w:tcW w:w="4962" w:type="dxa"/>
          </w:tcPr>
          <w:p w14:paraId="04430E51" w14:textId="41C6DD9A" w:rsidR="001D030D" w:rsidRPr="00C77A92" w:rsidRDefault="001D030D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Разъем</w:t>
            </w:r>
            <w:r w:rsidRPr="00C77A92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PWM/UART</w:t>
            </w:r>
            <w:r w:rsidRPr="00C77A92">
              <w:rPr>
                <w:color w:val="000000" w:themeColor="text1"/>
                <w:lang w:val="en-US"/>
              </w:rPr>
              <w:t xml:space="preserve"> Arduino Uno R3</w:t>
            </w:r>
          </w:p>
        </w:tc>
        <w:tc>
          <w:tcPr>
            <w:tcW w:w="1417" w:type="dxa"/>
          </w:tcPr>
          <w:p w14:paraId="1B88EE07" w14:textId="4B3D7E13" w:rsidR="001D030D" w:rsidRPr="00A96784" w:rsidRDefault="001D030D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695" w:type="dxa"/>
          </w:tcPr>
          <w:p w14:paraId="6F2049A6" w14:textId="33C9F8A7" w:rsidR="001D030D" w:rsidRPr="00A96784" w:rsidRDefault="001D030D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D030D" w:rsidRPr="004054B0" w14:paraId="5F63829D" w14:textId="77777777" w:rsidTr="00EC3E61">
        <w:tc>
          <w:tcPr>
            <w:tcW w:w="1696" w:type="dxa"/>
          </w:tcPr>
          <w:p w14:paraId="251C5B91" w14:textId="495496AC" w:rsidR="001D030D" w:rsidRPr="006543CC" w:rsidRDefault="008E72C4" w:rsidP="001D030D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ZQ1</w:t>
            </w:r>
          </w:p>
        </w:tc>
        <w:tc>
          <w:tcPr>
            <w:tcW w:w="4962" w:type="dxa"/>
          </w:tcPr>
          <w:p w14:paraId="4BF199B3" w14:textId="5C71D42D" w:rsidR="001D030D" w:rsidRPr="008E72C4" w:rsidRDefault="008E72C4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Кварцевый резонатор 32768 Гц (часовой кварц) блока </w:t>
            </w:r>
            <w:r>
              <w:rPr>
                <w:color w:val="000000" w:themeColor="text1"/>
                <w:lang w:val="en-US"/>
              </w:rPr>
              <w:t>RTC</w:t>
            </w:r>
            <w:r w:rsidRPr="008E72C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МК К1986ВЕ92</w:t>
            </w:r>
            <w:r>
              <w:rPr>
                <w:color w:val="000000" w:themeColor="text1"/>
                <w:lang w:val="en-US"/>
              </w:rPr>
              <w:t>FI</w:t>
            </w:r>
          </w:p>
        </w:tc>
        <w:tc>
          <w:tcPr>
            <w:tcW w:w="1417" w:type="dxa"/>
          </w:tcPr>
          <w:p w14:paraId="0EA24192" w14:textId="6121FC73" w:rsidR="001D030D" w:rsidRPr="008E72C4" w:rsidRDefault="008E72C4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695" w:type="dxa"/>
          </w:tcPr>
          <w:p w14:paraId="01BA33D7" w14:textId="29B35DCB" w:rsidR="001D030D" w:rsidRPr="008E72C4" w:rsidRDefault="008E72C4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1D030D" w:rsidRPr="004054B0" w14:paraId="211B6406" w14:textId="77777777" w:rsidTr="00EC3E61">
        <w:tc>
          <w:tcPr>
            <w:tcW w:w="1696" w:type="dxa"/>
          </w:tcPr>
          <w:p w14:paraId="21E97D3F" w14:textId="6540E7BD" w:rsidR="001D030D" w:rsidRPr="0068369F" w:rsidRDefault="008E72C4" w:rsidP="001D030D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ZQ2</w:t>
            </w:r>
          </w:p>
        </w:tc>
        <w:tc>
          <w:tcPr>
            <w:tcW w:w="4962" w:type="dxa"/>
          </w:tcPr>
          <w:p w14:paraId="1576984E" w14:textId="14CACD8D" w:rsidR="001D030D" w:rsidRPr="008E72C4" w:rsidRDefault="008E72C4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Кварцевый резонатор </w:t>
            </w:r>
            <w:r w:rsidRPr="008E72C4">
              <w:rPr>
                <w:color w:val="000000" w:themeColor="text1"/>
              </w:rPr>
              <w:t>16</w:t>
            </w:r>
            <w:r>
              <w:rPr>
                <w:color w:val="000000" w:themeColor="text1"/>
              </w:rPr>
              <w:t xml:space="preserve"> МГц блока тактирования</w:t>
            </w:r>
            <w:r w:rsidRPr="008E72C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МК К1986ВЕ92</w:t>
            </w:r>
            <w:r>
              <w:rPr>
                <w:color w:val="000000" w:themeColor="text1"/>
                <w:lang w:val="en-US"/>
              </w:rPr>
              <w:t>FI</w:t>
            </w:r>
          </w:p>
        </w:tc>
        <w:tc>
          <w:tcPr>
            <w:tcW w:w="1417" w:type="dxa"/>
          </w:tcPr>
          <w:p w14:paraId="01BDA794" w14:textId="4B6068C3" w:rsidR="001D030D" w:rsidRPr="008E72C4" w:rsidRDefault="008E72C4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695" w:type="dxa"/>
          </w:tcPr>
          <w:p w14:paraId="63D297EE" w14:textId="08A28E84" w:rsidR="001D030D" w:rsidRPr="001D030D" w:rsidRDefault="001D030D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1D030D" w:rsidRPr="004054B0" w14:paraId="3E446479" w14:textId="77777777" w:rsidTr="00EC3E61">
        <w:tc>
          <w:tcPr>
            <w:tcW w:w="1696" w:type="dxa"/>
          </w:tcPr>
          <w:p w14:paraId="50189881" w14:textId="5E194AD7" w:rsidR="001D030D" w:rsidRPr="0068369F" w:rsidRDefault="008E72C4" w:rsidP="001D030D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DD1</w:t>
            </w:r>
          </w:p>
        </w:tc>
        <w:tc>
          <w:tcPr>
            <w:tcW w:w="4962" w:type="dxa"/>
          </w:tcPr>
          <w:p w14:paraId="5A9F7B28" w14:textId="28526165" w:rsidR="001D030D" w:rsidRPr="004054B0" w:rsidRDefault="00DE5C23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Целевой микроконтроллера (МК) К1986ВЕ92</w:t>
            </w:r>
            <w:r>
              <w:rPr>
                <w:color w:val="000000" w:themeColor="text1"/>
                <w:lang w:val="en-US"/>
              </w:rPr>
              <w:t>FI</w:t>
            </w:r>
          </w:p>
        </w:tc>
        <w:tc>
          <w:tcPr>
            <w:tcW w:w="1417" w:type="dxa"/>
          </w:tcPr>
          <w:p w14:paraId="334495C2" w14:textId="4C9FE472" w:rsidR="001D030D" w:rsidRPr="004054B0" w:rsidRDefault="008E72C4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95" w:type="dxa"/>
          </w:tcPr>
          <w:p w14:paraId="6932005A" w14:textId="5F421C38" w:rsidR="001D030D" w:rsidRPr="004054B0" w:rsidRDefault="001D030D" w:rsidP="001D030D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DE5C23" w:rsidRPr="004054B0" w14:paraId="005CD8C6" w14:textId="77777777" w:rsidTr="00EC3E61">
        <w:tc>
          <w:tcPr>
            <w:tcW w:w="1696" w:type="dxa"/>
          </w:tcPr>
          <w:p w14:paraId="6F5A16A7" w14:textId="5F1B6433" w:rsidR="00DE5C23" w:rsidRPr="004054B0" w:rsidRDefault="00DE5C23" w:rsidP="00DE5C23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SB2</w:t>
            </w:r>
          </w:p>
        </w:tc>
        <w:tc>
          <w:tcPr>
            <w:tcW w:w="4962" w:type="dxa"/>
          </w:tcPr>
          <w:p w14:paraId="6E23FC67" w14:textId="1E5382F0" w:rsidR="00DE5C23" w:rsidRPr="00462294" w:rsidRDefault="00DE5C23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Пользовательская кнопка </w:t>
            </w:r>
            <w:r>
              <w:rPr>
                <w:color w:val="000000" w:themeColor="text1"/>
                <w:lang w:val="en-US"/>
              </w:rPr>
              <w:t>PORTA</w:t>
            </w:r>
            <w:r w:rsidRPr="00DE5C23">
              <w:rPr>
                <w:color w:val="000000" w:themeColor="text1"/>
              </w:rPr>
              <w:t xml:space="preserve">.0 </w:t>
            </w:r>
            <w:r w:rsidR="00462294" w:rsidRPr="00462294">
              <w:rPr>
                <w:color w:val="000000" w:themeColor="text1"/>
              </w:rPr>
              <w:t>(</w:t>
            </w:r>
            <w:r>
              <w:rPr>
                <w:color w:val="000000" w:themeColor="text1"/>
                <w:lang w:val="en-US"/>
              </w:rPr>
              <w:t>EXT</w:t>
            </w:r>
            <w:r w:rsidRPr="00DE5C23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INT</w:t>
            </w:r>
            <w:r w:rsidRPr="00DE5C23">
              <w:rPr>
                <w:color w:val="000000" w:themeColor="text1"/>
              </w:rPr>
              <w:t>1</w:t>
            </w:r>
            <w:r w:rsidR="00462294" w:rsidRPr="00462294">
              <w:rPr>
                <w:color w:val="000000" w:themeColor="text1"/>
              </w:rPr>
              <w:t xml:space="preserve">) </w:t>
            </w:r>
            <w:r w:rsidR="00462294">
              <w:rPr>
                <w:color w:val="000000" w:themeColor="text1"/>
              </w:rPr>
              <w:t xml:space="preserve">при нажатии формируется высокий логический уровень </w:t>
            </w:r>
            <w:r w:rsidR="00462294" w:rsidRPr="00E02EE5">
              <w:rPr>
                <w:color w:val="000000" w:themeColor="text1"/>
              </w:rPr>
              <w:t>{</w:t>
            </w:r>
            <w:r w:rsidR="00462294">
              <w:rPr>
                <w:color w:val="000000" w:themeColor="text1"/>
                <w:lang w:val="en-US"/>
              </w:rPr>
              <w:t>H</w:t>
            </w:r>
            <w:r w:rsidR="00462294" w:rsidRPr="00E02EE5">
              <w:rPr>
                <w:color w:val="000000" w:themeColor="text1"/>
              </w:rPr>
              <w:t>}</w:t>
            </w:r>
          </w:p>
        </w:tc>
        <w:tc>
          <w:tcPr>
            <w:tcW w:w="1417" w:type="dxa"/>
          </w:tcPr>
          <w:p w14:paraId="7596DF72" w14:textId="7E7667BB" w:rsidR="00DE5C23" w:rsidRPr="004054B0" w:rsidRDefault="00DE5C23" w:rsidP="00DE5C23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95" w:type="dxa"/>
          </w:tcPr>
          <w:p w14:paraId="38070523" w14:textId="1BA03754" w:rsidR="00DE5C23" w:rsidRPr="004054B0" w:rsidRDefault="00DE5C23" w:rsidP="00DE5C23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DE5C23" w:rsidRPr="004054B0" w14:paraId="6C8D0AB2" w14:textId="77777777" w:rsidTr="00EC3E61">
        <w:tc>
          <w:tcPr>
            <w:tcW w:w="1696" w:type="dxa"/>
          </w:tcPr>
          <w:p w14:paraId="48F80FCE" w14:textId="009895B5" w:rsidR="00DE5C23" w:rsidRPr="004054B0" w:rsidRDefault="00DE5C23" w:rsidP="00DE5C23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SB1</w:t>
            </w:r>
          </w:p>
        </w:tc>
        <w:tc>
          <w:tcPr>
            <w:tcW w:w="4962" w:type="dxa"/>
          </w:tcPr>
          <w:p w14:paraId="6F833078" w14:textId="4006DF44" w:rsidR="00DE5C23" w:rsidRPr="00DE5C23" w:rsidRDefault="00DE5C23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Кнопка сброса целевого микроконтроллера</w:t>
            </w:r>
          </w:p>
        </w:tc>
        <w:tc>
          <w:tcPr>
            <w:tcW w:w="1417" w:type="dxa"/>
          </w:tcPr>
          <w:p w14:paraId="16E7553F" w14:textId="1F766227" w:rsidR="00DE5C23" w:rsidRPr="004054B0" w:rsidRDefault="00DE5C23" w:rsidP="00DE5C23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695" w:type="dxa"/>
          </w:tcPr>
          <w:p w14:paraId="43BE09DC" w14:textId="6C775E17" w:rsidR="00DE5C23" w:rsidRPr="004054B0" w:rsidRDefault="00DE5C23" w:rsidP="00DE5C23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DE5C23" w:rsidRPr="004054B0" w14:paraId="3DAD6F5B" w14:textId="77777777" w:rsidTr="00EC3E61">
        <w:tc>
          <w:tcPr>
            <w:tcW w:w="1696" w:type="dxa"/>
          </w:tcPr>
          <w:p w14:paraId="2028BEFC" w14:textId="09B9C623" w:rsidR="00DE5C23" w:rsidRPr="00E02EE5" w:rsidRDefault="00E02EE5" w:rsidP="00DE5C23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DD2</w:t>
            </w:r>
          </w:p>
        </w:tc>
        <w:tc>
          <w:tcPr>
            <w:tcW w:w="4962" w:type="dxa"/>
          </w:tcPr>
          <w:p w14:paraId="56337DFF" w14:textId="69553248" w:rsidR="00DE5C23" w:rsidRPr="00FC7349" w:rsidRDefault="00FC7349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Микроконтроллер программатора</w:t>
            </w:r>
          </w:p>
        </w:tc>
        <w:tc>
          <w:tcPr>
            <w:tcW w:w="1417" w:type="dxa"/>
          </w:tcPr>
          <w:p w14:paraId="10757F2C" w14:textId="36F2E297" w:rsidR="00DE5C23" w:rsidRPr="004054B0" w:rsidRDefault="00E02EE5" w:rsidP="00DE5C23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1695" w:type="dxa"/>
          </w:tcPr>
          <w:p w14:paraId="069C852B" w14:textId="25FEEB0C" w:rsidR="00DE5C23" w:rsidRPr="004054B0" w:rsidRDefault="00E02EE5" w:rsidP="00DE5C23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</w:tr>
      <w:tr w:rsidR="00E02EE5" w:rsidRPr="004054B0" w14:paraId="4BD1350D" w14:textId="77777777" w:rsidTr="00EC3E61">
        <w:tc>
          <w:tcPr>
            <w:tcW w:w="1696" w:type="dxa"/>
          </w:tcPr>
          <w:p w14:paraId="53789D56" w14:textId="2AE899A1" w:rsidR="00E02EE5" w:rsidRPr="00005FB1" w:rsidRDefault="00E02EE5" w:rsidP="00E02EE5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HL5</w:t>
            </w:r>
          </w:p>
        </w:tc>
        <w:tc>
          <w:tcPr>
            <w:tcW w:w="4962" w:type="dxa"/>
          </w:tcPr>
          <w:p w14:paraId="5538C734" w14:textId="5655714E" w:rsidR="00E02EE5" w:rsidRPr="00E02EE5" w:rsidRDefault="00E02EE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Режим работы программатора</w:t>
            </w:r>
            <w:r w:rsidRPr="00B17EA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(питание </w:t>
            </w:r>
            <w:r>
              <w:rPr>
                <w:color w:val="000000" w:themeColor="text1"/>
                <w:lang w:val="en-US"/>
              </w:rPr>
              <w:t>USB</w:t>
            </w:r>
            <w:r w:rsidRPr="00B17EA4"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t xml:space="preserve"> (красный постоянный – питание подано, драйвера и программатор исправны, готов к работе, красный мигающий с частотой 1 Гц, питание подано, не установлены драйверы или неисправен </w:t>
            </w:r>
            <w:r>
              <w:rPr>
                <w:color w:val="000000" w:themeColor="text1"/>
                <w:lang w:val="en-US"/>
              </w:rPr>
              <w:t>USB</w:t>
            </w:r>
            <w:r w:rsidRPr="00E02EE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кабель, мигает зеленым и красным по очереди с частотой 5 Гц, идет прошивка микроконтроллера по протоколу </w:t>
            </w:r>
            <w:r>
              <w:rPr>
                <w:color w:val="000000" w:themeColor="text1"/>
                <w:lang w:val="en-US"/>
              </w:rPr>
              <w:t>SWD</w:t>
            </w:r>
            <w:r>
              <w:rPr>
                <w:color w:val="000000" w:themeColor="text1"/>
              </w:rPr>
              <w:t xml:space="preserve">, мигает зеленым очереди с частотой 1 Гц – 5 Гц режим работы отладки по </w:t>
            </w:r>
            <w:r>
              <w:rPr>
                <w:color w:val="000000" w:themeColor="text1"/>
                <w:lang w:val="en-US"/>
              </w:rPr>
              <w:t>SWD</w:t>
            </w:r>
            <w:r>
              <w:rPr>
                <w:color w:val="000000" w:themeColor="text1"/>
              </w:rPr>
              <w:t>, горит желтым или оранжевым – ошибка программирования/отладки целевого МК)</w:t>
            </w:r>
          </w:p>
        </w:tc>
        <w:tc>
          <w:tcPr>
            <w:tcW w:w="1417" w:type="dxa"/>
          </w:tcPr>
          <w:p w14:paraId="7E3F035B" w14:textId="3F8BF983" w:rsidR="00E02EE5" w:rsidRPr="004054B0" w:rsidRDefault="00E02EE5" w:rsidP="00E02EE5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1695" w:type="dxa"/>
          </w:tcPr>
          <w:p w14:paraId="5270C8B9" w14:textId="77EFDB5F" w:rsidR="00E02EE5" w:rsidRPr="004054B0" w:rsidRDefault="00E02EE5" w:rsidP="00E02EE5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</w:tr>
      <w:tr w:rsidR="00E02EE5" w14:paraId="667782A5" w14:textId="77777777" w:rsidTr="00EC3E61">
        <w:tc>
          <w:tcPr>
            <w:tcW w:w="1696" w:type="dxa"/>
          </w:tcPr>
          <w:p w14:paraId="07E3875A" w14:textId="06D9B7CD" w:rsidR="00E02EE5" w:rsidRPr="00005FB1" w:rsidRDefault="00F661B8" w:rsidP="00E02EE5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HL1</w:t>
            </w:r>
          </w:p>
        </w:tc>
        <w:tc>
          <w:tcPr>
            <w:tcW w:w="4962" w:type="dxa"/>
          </w:tcPr>
          <w:p w14:paraId="3ECC3ADF" w14:textId="42EC36F5" w:rsidR="00E02EE5" w:rsidRPr="00F661B8" w:rsidRDefault="00F661B8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Пользовательский светодиод</w:t>
            </w:r>
            <w:r w:rsidR="00FA0300" w:rsidRPr="00FA0300">
              <w:rPr>
                <w:color w:val="000000" w:themeColor="text1"/>
              </w:rPr>
              <w:t xml:space="preserve"> </w:t>
            </w:r>
            <w:r w:rsidR="007F0FC5">
              <w:rPr>
                <w:color w:val="000000" w:themeColor="text1"/>
              </w:rPr>
              <w:t>желтый (зеленый)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P</w:t>
            </w:r>
            <w:r w:rsidR="007F0FC5">
              <w:rPr>
                <w:color w:val="000000" w:themeColor="text1"/>
                <w:lang w:val="en-US"/>
              </w:rPr>
              <w:t>ORT</w:t>
            </w:r>
            <w:r>
              <w:rPr>
                <w:color w:val="000000" w:themeColor="text1"/>
                <w:lang w:val="en-US"/>
              </w:rPr>
              <w:t>C</w:t>
            </w:r>
            <w:r w:rsidR="007F0FC5" w:rsidRPr="00EF618A">
              <w:rPr>
                <w:color w:val="000000" w:themeColor="text1"/>
              </w:rPr>
              <w:t>.</w:t>
            </w:r>
            <w:r w:rsidRPr="00F661B8">
              <w:rPr>
                <w:color w:val="000000" w:themeColor="text1"/>
              </w:rPr>
              <w:t>2/</w:t>
            </w:r>
            <w:r>
              <w:rPr>
                <w:color w:val="000000" w:themeColor="text1"/>
                <w:lang w:val="en-US"/>
              </w:rPr>
              <w:t>TMR</w:t>
            </w:r>
            <w:r w:rsidRPr="00F661B8">
              <w:rPr>
                <w:color w:val="000000" w:themeColor="text1"/>
              </w:rPr>
              <w:t>3_</w:t>
            </w:r>
            <w:r>
              <w:rPr>
                <w:color w:val="000000" w:themeColor="text1"/>
                <w:lang w:val="en-US"/>
              </w:rPr>
              <w:t>CH</w:t>
            </w:r>
            <w:r w:rsidRPr="00F661B8">
              <w:rPr>
                <w:color w:val="000000" w:themeColor="text1"/>
              </w:rPr>
              <w:t>1</w:t>
            </w:r>
            <w:r w:rsidR="00EF618A">
              <w:rPr>
                <w:color w:val="000000" w:themeColor="text1"/>
              </w:rPr>
              <w:t>/</w:t>
            </w:r>
            <w:r w:rsidR="00EF618A" w:rsidRPr="00EF618A">
              <w:rPr>
                <w:color w:val="000000" w:themeColor="text1"/>
              </w:rPr>
              <w:t>SSP2_RXD</w:t>
            </w:r>
          </w:p>
        </w:tc>
        <w:tc>
          <w:tcPr>
            <w:tcW w:w="1417" w:type="dxa"/>
          </w:tcPr>
          <w:p w14:paraId="3BFB592D" w14:textId="1896B3DD" w:rsidR="00E02EE5" w:rsidRDefault="00F661B8" w:rsidP="00E02EE5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695" w:type="dxa"/>
          </w:tcPr>
          <w:p w14:paraId="3498D6DC" w14:textId="228327AC" w:rsidR="00E02EE5" w:rsidRPr="004054B0" w:rsidRDefault="00F661B8" w:rsidP="00E02EE5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E02EE5" w14:paraId="7ADE8362" w14:textId="77777777" w:rsidTr="00EC3E61">
        <w:tc>
          <w:tcPr>
            <w:tcW w:w="1696" w:type="dxa"/>
          </w:tcPr>
          <w:p w14:paraId="443C111D" w14:textId="5741C360" w:rsidR="00E02EE5" w:rsidRPr="00F661B8" w:rsidRDefault="00F661B8" w:rsidP="00E02EE5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HL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4962" w:type="dxa"/>
          </w:tcPr>
          <w:p w14:paraId="4F695795" w14:textId="14705006" w:rsidR="00E02EE5" w:rsidRPr="007F0FC5" w:rsidRDefault="00F661B8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Пользовательский светодиод</w:t>
            </w:r>
            <w:r w:rsidRPr="007F0FC5">
              <w:rPr>
                <w:color w:val="000000" w:themeColor="text1"/>
              </w:rPr>
              <w:t xml:space="preserve"> </w:t>
            </w:r>
            <w:r w:rsidR="007F0FC5">
              <w:rPr>
                <w:color w:val="000000" w:themeColor="text1"/>
              </w:rPr>
              <w:t xml:space="preserve">синий </w:t>
            </w:r>
            <w:r w:rsidR="007F0FC5">
              <w:rPr>
                <w:color w:val="000000" w:themeColor="text1"/>
                <w:lang w:val="en-US"/>
              </w:rPr>
              <w:t>PORTA</w:t>
            </w:r>
            <w:r w:rsidR="007F0FC5" w:rsidRPr="007F0FC5">
              <w:rPr>
                <w:color w:val="000000" w:themeColor="text1"/>
              </w:rPr>
              <w:t>.3/</w:t>
            </w:r>
            <w:r w:rsidR="007F0FC5">
              <w:rPr>
                <w:color w:val="000000" w:themeColor="text1"/>
                <w:lang w:val="en-US"/>
              </w:rPr>
              <w:t>TMR</w:t>
            </w:r>
            <w:r w:rsidR="007F0FC5" w:rsidRPr="007F0FC5">
              <w:rPr>
                <w:color w:val="000000" w:themeColor="text1"/>
              </w:rPr>
              <w:t>1_</w:t>
            </w:r>
            <w:r w:rsidR="007F0FC5">
              <w:rPr>
                <w:color w:val="000000" w:themeColor="text1"/>
                <w:lang w:val="en-US"/>
              </w:rPr>
              <w:t>CH</w:t>
            </w:r>
            <w:r w:rsidR="007F0FC5" w:rsidRPr="007F0FC5">
              <w:rPr>
                <w:color w:val="000000" w:themeColor="text1"/>
              </w:rPr>
              <w:t>2</w:t>
            </w:r>
            <w:r w:rsidR="00EF618A">
              <w:rPr>
                <w:color w:val="000000" w:themeColor="text1"/>
              </w:rPr>
              <w:t>/</w:t>
            </w:r>
            <w:r w:rsidR="00EF618A" w:rsidRPr="00EF618A">
              <w:rPr>
                <w:color w:val="000000" w:themeColor="text1"/>
              </w:rPr>
              <w:t>TMR2_CH2</w:t>
            </w:r>
          </w:p>
        </w:tc>
        <w:tc>
          <w:tcPr>
            <w:tcW w:w="1417" w:type="dxa"/>
          </w:tcPr>
          <w:p w14:paraId="1751C500" w14:textId="687EEEDD" w:rsidR="00E02EE5" w:rsidRDefault="00F661B8" w:rsidP="00E02EE5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1695" w:type="dxa"/>
          </w:tcPr>
          <w:p w14:paraId="36FF4A9F" w14:textId="4C9AE93C" w:rsidR="00E02EE5" w:rsidRPr="008B5EDB" w:rsidRDefault="00E02EE5" w:rsidP="00E02EE5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</w:tr>
      <w:tr w:rsidR="00F661B8" w14:paraId="72DBABA8" w14:textId="77777777" w:rsidTr="00EC3E61">
        <w:tc>
          <w:tcPr>
            <w:tcW w:w="1696" w:type="dxa"/>
          </w:tcPr>
          <w:p w14:paraId="093DE290" w14:textId="5C246086" w:rsidR="00F661B8" w:rsidRPr="00F661B8" w:rsidRDefault="00F661B8" w:rsidP="00F661B8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HL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4962" w:type="dxa"/>
          </w:tcPr>
          <w:p w14:paraId="26296A55" w14:textId="6B437635" w:rsidR="00F661B8" w:rsidRPr="00A26508" w:rsidRDefault="00F661B8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Пользовательский светодиод</w:t>
            </w:r>
            <w:r w:rsidR="007F0FC5">
              <w:rPr>
                <w:color w:val="000000" w:themeColor="text1"/>
              </w:rPr>
              <w:t xml:space="preserve"> белый </w:t>
            </w:r>
            <w:r w:rsidR="00D2479E">
              <w:rPr>
                <w:color w:val="000000" w:themeColor="text1"/>
                <w:lang w:val="en-US"/>
              </w:rPr>
              <w:t>PORTA</w:t>
            </w:r>
            <w:r w:rsidR="00D2479E" w:rsidRPr="00A26508">
              <w:rPr>
                <w:color w:val="000000" w:themeColor="text1"/>
              </w:rPr>
              <w:t>.5/</w:t>
            </w:r>
            <w:r w:rsidR="00A26508" w:rsidRPr="00A26508">
              <w:rPr>
                <w:color w:val="000000" w:themeColor="text1"/>
              </w:rPr>
              <w:t>TMR1_CH3/TMR2_CH3</w:t>
            </w:r>
          </w:p>
        </w:tc>
        <w:tc>
          <w:tcPr>
            <w:tcW w:w="1417" w:type="dxa"/>
          </w:tcPr>
          <w:p w14:paraId="1DE10550" w14:textId="2315BABA" w:rsidR="00F661B8" w:rsidRDefault="00F661B8" w:rsidP="00F661B8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695" w:type="dxa"/>
          </w:tcPr>
          <w:p w14:paraId="5C959E02" w14:textId="6DF27A9C" w:rsidR="00F661B8" w:rsidRPr="008B5EDB" w:rsidRDefault="00F661B8" w:rsidP="00F661B8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</w:t>
            </w:r>
          </w:p>
        </w:tc>
      </w:tr>
      <w:tr w:rsidR="00F661B8" w14:paraId="0342E522" w14:textId="77777777" w:rsidTr="00EC3E61">
        <w:tc>
          <w:tcPr>
            <w:tcW w:w="1696" w:type="dxa"/>
          </w:tcPr>
          <w:p w14:paraId="2CCC66B8" w14:textId="30ABEA05" w:rsidR="00F661B8" w:rsidRPr="00F661B8" w:rsidRDefault="00F661B8" w:rsidP="00F661B8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HL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4962" w:type="dxa"/>
          </w:tcPr>
          <w:p w14:paraId="388D6D6C" w14:textId="38CD931C" w:rsidR="00F661B8" w:rsidRPr="00A26508" w:rsidRDefault="00F661B8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Пользовательский светодиод</w:t>
            </w:r>
            <w:r w:rsidR="007F0FC5">
              <w:rPr>
                <w:color w:val="000000" w:themeColor="text1"/>
              </w:rPr>
              <w:t xml:space="preserve"> красный</w:t>
            </w:r>
            <w:r w:rsidR="00A26508" w:rsidRPr="00A26508">
              <w:rPr>
                <w:color w:val="000000" w:themeColor="text1"/>
              </w:rPr>
              <w:t xml:space="preserve"> </w:t>
            </w:r>
            <w:r w:rsidR="00A26508">
              <w:rPr>
                <w:color w:val="000000" w:themeColor="text1"/>
                <w:lang w:val="en-US"/>
              </w:rPr>
              <w:t>PORTA</w:t>
            </w:r>
            <w:r w:rsidR="00A26508" w:rsidRPr="00A26508">
              <w:rPr>
                <w:color w:val="000000" w:themeColor="text1"/>
              </w:rPr>
              <w:t>.1/TMR1_CH1/TMR2_CH1 (</w:t>
            </w:r>
            <w:r w:rsidR="00A26508">
              <w:rPr>
                <w:color w:val="000000" w:themeColor="text1"/>
                <w:lang w:val="en-US"/>
              </w:rPr>
              <w:t>PORTF</w:t>
            </w:r>
            <w:r w:rsidR="00A26508" w:rsidRPr="00A26508">
              <w:rPr>
                <w:color w:val="000000" w:themeColor="text1"/>
              </w:rPr>
              <w:t>0/SSP1_TXD/UART2_RXD)</w:t>
            </w:r>
          </w:p>
        </w:tc>
        <w:tc>
          <w:tcPr>
            <w:tcW w:w="1417" w:type="dxa"/>
          </w:tcPr>
          <w:p w14:paraId="24AB9424" w14:textId="61ACCA94" w:rsidR="00F661B8" w:rsidRDefault="00F661B8" w:rsidP="00F661B8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1695" w:type="dxa"/>
          </w:tcPr>
          <w:p w14:paraId="655EDCA0" w14:textId="3CE46F00" w:rsidR="00F661B8" w:rsidRPr="00F661B8" w:rsidRDefault="00F661B8" w:rsidP="00F661B8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</w:tbl>
    <w:p w14:paraId="70A7BB36" w14:textId="77777777" w:rsidR="00EC3E61" w:rsidRDefault="00EC3E61">
      <w:pPr>
        <w:spacing w:line="240" w:lineRule="auto"/>
        <w:jc w:val="left"/>
        <w:rPr>
          <w:color w:val="000000" w:themeColor="text1"/>
        </w:rPr>
      </w:pPr>
    </w:p>
    <w:p w14:paraId="2EF697F6" w14:textId="1614E15D" w:rsidR="008B2E7A" w:rsidRDefault="008B2E7A" w:rsidP="008B2E7A">
      <w:pPr>
        <w:pStyle w:val="ae"/>
        <w:numPr>
          <w:ilvl w:val="1"/>
          <w:numId w:val="27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Схема электрическая соединений </w:t>
      </w:r>
      <w:r w:rsidR="00DD6AF9">
        <w:rPr>
          <w:color w:val="000000" w:themeColor="text1"/>
        </w:rPr>
        <w:t xml:space="preserve">разъемов </w:t>
      </w:r>
      <w:r w:rsidR="00DD6AF9" w:rsidRPr="00C77A92">
        <w:rPr>
          <w:color w:val="000000" w:themeColor="text1"/>
          <w:lang w:val="en-US"/>
        </w:rPr>
        <w:t>Arduino</w:t>
      </w:r>
      <w:r w:rsidR="00DD6AF9" w:rsidRPr="00DD6AF9">
        <w:rPr>
          <w:color w:val="000000" w:themeColor="text1"/>
        </w:rPr>
        <w:t xml:space="preserve"> </w:t>
      </w:r>
      <w:r w:rsidR="00DD6AF9" w:rsidRPr="00C77A92">
        <w:rPr>
          <w:color w:val="000000" w:themeColor="text1"/>
          <w:lang w:val="en-US"/>
        </w:rPr>
        <w:t>Uno</w:t>
      </w:r>
      <w:r w:rsidR="00DD6AF9" w:rsidRPr="00DD6AF9">
        <w:rPr>
          <w:color w:val="000000" w:themeColor="text1"/>
        </w:rPr>
        <w:t xml:space="preserve"> </w:t>
      </w:r>
      <w:r w:rsidR="00DD6AF9" w:rsidRPr="00C77A92">
        <w:rPr>
          <w:color w:val="000000" w:themeColor="text1"/>
          <w:lang w:val="en-US"/>
        </w:rPr>
        <w:t>R</w:t>
      </w:r>
      <w:r w:rsidR="00DD6AF9" w:rsidRPr="00DD6AF9">
        <w:rPr>
          <w:color w:val="000000" w:themeColor="text1"/>
        </w:rPr>
        <w:t xml:space="preserve">3 </w:t>
      </w:r>
      <w:r>
        <w:rPr>
          <w:color w:val="000000" w:themeColor="text1"/>
        </w:rPr>
        <w:t>для</w:t>
      </w:r>
      <w:r w:rsidRPr="00766A0E">
        <w:rPr>
          <w:color w:val="000000" w:themeColor="text1"/>
        </w:rPr>
        <w:t xml:space="preserve"> модул</w:t>
      </w:r>
      <w:r>
        <w:rPr>
          <w:color w:val="000000" w:themeColor="text1"/>
        </w:rPr>
        <w:t>я</w:t>
      </w:r>
      <w:r w:rsidRPr="00766A0E">
        <w:rPr>
          <w:color w:val="000000" w:themeColor="text1"/>
        </w:rPr>
        <w:t xml:space="preserve"> отладочно</w:t>
      </w:r>
      <w:r>
        <w:rPr>
          <w:color w:val="000000" w:themeColor="text1"/>
        </w:rPr>
        <w:t>го</w:t>
      </w:r>
      <w:r w:rsidRPr="00766A0E">
        <w:rPr>
          <w:color w:val="000000" w:themeColor="text1"/>
        </w:rPr>
        <w:t>, показан</w:t>
      </w:r>
      <w:r>
        <w:rPr>
          <w:color w:val="000000" w:themeColor="text1"/>
        </w:rPr>
        <w:t>а</w:t>
      </w:r>
      <w:r w:rsidRPr="00766A0E">
        <w:rPr>
          <w:color w:val="000000" w:themeColor="text1"/>
        </w:rPr>
        <w:t xml:space="preserve"> на рисунке </w:t>
      </w:r>
      <w:r w:rsidR="00C35852" w:rsidRPr="006F1582">
        <w:rPr>
          <w:color w:val="000000" w:themeColor="text1"/>
        </w:rPr>
        <w:t>4</w:t>
      </w:r>
      <w:r w:rsidRPr="00766A0E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766A0E">
        <w:rPr>
          <w:color w:val="000000" w:themeColor="text1"/>
        </w:rPr>
        <w:t>описание</w:t>
      </w:r>
      <w:r>
        <w:rPr>
          <w:color w:val="000000" w:themeColor="text1"/>
        </w:rPr>
        <w:t xml:space="preserve"> портов </w:t>
      </w:r>
      <w:r w:rsidR="007B5752">
        <w:rPr>
          <w:color w:val="000000" w:themeColor="text1"/>
        </w:rPr>
        <w:t>в</w:t>
      </w:r>
      <w:r w:rsidR="00A80D97">
        <w:rPr>
          <w:color w:val="000000" w:themeColor="text1"/>
        </w:rPr>
        <w:t>вода вывода</w:t>
      </w:r>
      <w:r w:rsidR="007B5752">
        <w:rPr>
          <w:color w:val="000000" w:themeColor="text1"/>
        </w:rPr>
        <w:t xml:space="preserve"> МК</w:t>
      </w:r>
      <w:r w:rsidR="00A80D97">
        <w:rPr>
          <w:color w:val="000000" w:themeColor="text1"/>
        </w:rPr>
        <w:t xml:space="preserve"> </w:t>
      </w:r>
      <w:r w:rsidR="00BF50BF">
        <w:rPr>
          <w:color w:val="000000" w:themeColor="text1"/>
        </w:rPr>
        <w:t>К1986ВЕ92FI</w:t>
      </w:r>
      <w:r w:rsidR="007B5752">
        <w:rPr>
          <w:color w:val="000000" w:themeColor="text1"/>
        </w:rPr>
        <w:t xml:space="preserve">, сопряженных </w:t>
      </w:r>
      <w:proofErr w:type="gramStart"/>
      <w:r w:rsidR="007B5752">
        <w:rPr>
          <w:color w:val="000000" w:themeColor="text1"/>
        </w:rPr>
        <w:t>с портами</w:t>
      </w:r>
      <w:proofErr w:type="gramEnd"/>
      <w:r w:rsidRPr="00766A0E">
        <w:rPr>
          <w:color w:val="000000" w:themeColor="text1"/>
        </w:rPr>
        <w:t xml:space="preserve"> содержится в таблице </w:t>
      </w:r>
      <w:r w:rsidR="007B5752">
        <w:rPr>
          <w:color w:val="000000" w:themeColor="text1"/>
        </w:rPr>
        <w:t>4</w:t>
      </w:r>
      <w:r w:rsidR="00963812">
        <w:rPr>
          <w:color w:val="000000" w:themeColor="text1"/>
        </w:rPr>
        <w:t>.</w:t>
      </w:r>
    </w:p>
    <w:p w14:paraId="5D4095B6" w14:textId="56FE0442" w:rsidR="001E17C3" w:rsidRPr="003C19D1" w:rsidRDefault="0078297C" w:rsidP="009B1D68">
      <w:pPr>
        <w:spacing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5DDECC0" wp14:editId="5BEC8B29">
            <wp:extent cx="3118153" cy="5973617"/>
            <wp:effectExtent l="952" t="0" r="7303" b="7302"/>
            <wp:docPr id="2044586206" name="Рисунок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30959" cy="599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4A4B" w14:textId="5FE5AAB4" w:rsidR="00A31231" w:rsidRDefault="00DD6AF9" w:rsidP="00A31231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6F1582" w:rsidRPr="006F1582">
        <w:rPr>
          <w:color w:val="000000" w:themeColor="text1"/>
        </w:rPr>
        <w:t>4</w:t>
      </w:r>
      <w:r>
        <w:rPr>
          <w:color w:val="000000" w:themeColor="text1"/>
        </w:rPr>
        <w:t xml:space="preserve">. – </w:t>
      </w:r>
      <w:r w:rsidR="005A76EC">
        <w:rPr>
          <w:color w:val="000000" w:themeColor="text1"/>
        </w:rPr>
        <w:t>Фрагмент с</w:t>
      </w:r>
      <w:r w:rsidR="00A31231">
        <w:rPr>
          <w:color w:val="000000" w:themeColor="text1"/>
        </w:rPr>
        <w:t>хем</w:t>
      </w:r>
      <w:r w:rsidR="005A76EC">
        <w:rPr>
          <w:color w:val="000000" w:themeColor="text1"/>
        </w:rPr>
        <w:t>ы</w:t>
      </w:r>
      <w:r w:rsidR="00A31231">
        <w:rPr>
          <w:color w:val="000000" w:themeColor="text1"/>
        </w:rPr>
        <w:t xml:space="preserve"> электрическ</w:t>
      </w:r>
      <w:r w:rsidR="005A76EC">
        <w:rPr>
          <w:color w:val="000000" w:themeColor="text1"/>
        </w:rPr>
        <w:t xml:space="preserve">ой подключений демонстрационной платы </w:t>
      </w:r>
      <w:r w:rsidR="005A76EC" w:rsidRPr="00EC63AD">
        <w:rPr>
          <w:color w:val="000000" w:themeColor="text1"/>
        </w:rPr>
        <w:t>MDR</w:t>
      </w:r>
      <w:r w:rsidR="005A76EC">
        <w:rPr>
          <w:color w:val="000000" w:themeColor="text1"/>
        </w:rPr>
        <w:t>1211</w:t>
      </w:r>
      <w:r w:rsidR="005A76EC">
        <w:rPr>
          <w:color w:val="000000" w:themeColor="text1"/>
          <w:lang w:val="en-US"/>
        </w:rPr>
        <w:t>FI</w:t>
      </w:r>
      <w:r w:rsidR="005A76EC" w:rsidRPr="00EC63AD">
        <w:rPr>
          <w:color w:val="000000" w:themeColor="text1"/>
        </w:rPr>
        <w:t xml:space="preserve"> MILUINO</w:t>
      </w:r>
      <w:r w:rsidR="005A76EC">
        <w:rPr>
          <w:color w:val="000000" w:themeColor="text1"/>
        </w:rPr>
        <w:t xml:space="preserve"> блока </w:t>
      </w:r>
      <w:r w:rsidR="005613B5">
        <w:rPr>
          <w:color w:val="000000" w:themeColor="text1"/>
        </w:rPr>
        <w:t xml:space="preserve">разъемов </w:t>
      </w:r>
      <w:r w:rsidR="005613B5" w:rsidRPr="00C77A92">
        <w:rPr>
          <w:color w:val="000000" w:themeColor="text1"/>
          <w:lang w:val="en-US"/>
        </w:rPr>
        <w:t>Arduino</w:t>
      </w:r>
      <w:r w:rsidR="005613B5" w:rsidRPr="00DD6AF9">
        <w:rPr>
          <w:color w:val="000000" w:themeColor="text1"/>
        </w:rPr>
        <w:t xml:space="preserve"> </w:t>
      </w:r>
      <w:r w:rsidR="005613B5" w:rsidRPr="00C77A92">
        <w:rPr>
          <w:color w:val="000000" w:themeColor="text1"/>
          <w:lang w:val="en-US"/>
        </w:rPr>
        <w:t>Uno</w:t>
      </w:r>
      <w:r w:rsidR="005613B5" w:rsidRPr="00DD6AF9">
        <w:rPr>
          <w:color w:val="000000" w:themeColor="text1"/>
        </w:rPr>
        <w:t xml:space="preserve"> </w:t>
      </w:r>
      <w:r w:rsidR="005613B5" w:rsidRPr="00C77A92">
        <w:rPr>
          <w:color w:val="000000" w:themeColor="text1"/>
          <w:lang w:val="en-US"/>
        </w:rPr>
        <w:t>R</w:t>
      </w:r>
      <w:r w:rsidR="005613B5" w:rsidRPr="00DD6AF9">
        <w:rPr>
          <w:color w:val="000000" w:themeColor="text1"/>
        </w:rPr>
        <w:t>3</w:t>
      </w:r>
      <w:r w:rsidR="00BA4E3E">
        <w:rPr>
          <w:color w:val="000000" w:themeColor="text1"/>
        </w:rPr>
        <w:t xml:space="preserve"> и выводов на исполнительные устройства</w:t>
      </w:r>
      <w:r w:rsidR="005A76EC">
        <w:rPr>
          <w:color w:val="000000" w:themeColor="text1"/>
        </w:rPr>
        <w:t>.</w:t>
      </w:r>
    </w:p>
    <w:p w14:paraId="3DF08D95" w14:textId="77777777" w:rsidR="003B3A24" w:rsidRPr="006F1582" w:rsidRDefault="003B3A24" w:rsidP="000844A5">
      <w:pPr>
        <w:pStyle w:val="ae"/>
        <w:spacing w:line="240" w:lineRule="auto"/>
        <w:ind w:left="0"/>
        <w:rPr>
          <w:color w:val="000000" w:themeColor="text1"/>
        </w:rPr>
      </w:pPr>
    </w:p>
    <w:p w14:paraId="4856059E" w14:textId="5602A13D" w:rsidR="000844A5" w:rsidRDefault="000844A5" w:rsidP="000844A5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t>Таблица 4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41"/>
        <w:gridCol w:w="3883"/>
        <w:gridCol w:w="1417"/>
        <w:gridCol w:w="2829"/>
      </w:tblGrid>
      <w:tr w:rsidR="000844A5" w14:paraId="3D8C7951" w14:textId="77777777" w:rsidTr="000204C1">
        <w:tc>
          <w:tcPr>
            <w:tcW w:w="1641" w:type="dxa"/>
          </w:tcPr>
          <w:p w14:paraId="27224E0D" w14:textId="77777777" w:rsidR="000844A5" w:rsidRPr="00EC3E61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Номер порта</w:t>
            </w:r>
          </w:p>
        </w:tc>
        <w:tc>
          <w:tcPr>
            <w:tcW w:w="3883" w:type="dxa"/>
          </w:tcPr>
          <w:p w14:paraId="6A18FF6B" w14:textId="77777777" w:rsidR="000844A5" w:rsidRPr="00EC3E61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Функционала подключения</w:t>
            </w:r>
          </w:p>
        </w:tc>
        <w:tc>
          <w:tcPr>
            <w:tcW w:w="1417" w:type="dxa"/>
          </w:tcPr>
          <w:p w14:paraId="5C0B9CA3" w14:textId="77777777" w:rsidR="000844A5" w:rsidRPr="005E2960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</w:rPr>
              <w:t>Номер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разъема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UNO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R</w:t>
            </w:r>
            <w:r w:rsidRPr="005E2960">
              <w:rPr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2829" w:type="dxa"/>
          </w:tcPr>
          <w:p w14:paraId="44850137" w14:textId="77777777" w:rsidR="000844A5" w:rsidRPr="00EC3E61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Примечание</w:t>
            </w:r>
          </w:p>
        </w:tc>
      </w:tr>
      <w:tr w:rsidR="000844A5" w14:paraId="2EE201CE" w14:textId="77777777" w:rsidTr="000204C1">
        <w:tc>
          <w:tcPr>
            <w:tcW w:w="1641" w:type="dxa"/>
          </w:tcPr>
          <w:p w14:paraId="5116E633" w14:textId="77777777" w:rsidR="000844A5" w:rsidRPr="00FE5E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NRST</w:t>
            </w:r>
          </w:p>
        </w:tc>
        <w:tc>
          <w:tcPr>
            <w:tcW w:w="3883" w:type="dxa"/>
          </w:tcPr>
          <w:p w14:paraId="768A2132" w14:textId="77777777" w:rsidR="000844A5" w:rsidRPr="00D14909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Сброс микроконтроллера</w:t>
            </w:r>
          </w:p>
        </w:tc>
        <w:tc>
          <w:tcPr>
            <w:tcW w:w="1417" w:type="dxa"/>
          </w:tcPr>
          <w:p w14:paraId="2C285FDF" w14:textId="77777777" w:rsidR="000844A5" w:rsidRPr="005005EE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XS1.3</w:t>
            </w:r>
          </w:p>
        </w:tc>
        <w:tc>
          <w:tcPr>
            <w:tcW w:w="2829" w:type="dxa"/>
          </w:tcPr>
          <w:p w14:paraId="23F2A649" w14:textId="77777777" w:rsidR="000844A5" w:rsidRPr="005005EE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Кнопка </w:t>
            </w:r>
            <w:r>
              <w:rPr>
                <w:color w:val="000000" w:themeColor="text1"/>
                <w:lang w:val="en-US"/>
              </w:rPr>
              <w:t>SB1</w:t>
            </w:r>
          </w:p>
        </w:tc>
      </w:tr>
      <w:tr w:rsidR="0009591A" w14:paraId="18DB6757" w14:textId="77777777" w:rsidTr="000204C1">
        <w:tc>
          <w:tcPr>
            <w:tcW w:w="1641" w:type="dxa"/>
          </w:tcPr>
          <w:p w14:paraId="2F6C1A06" w14:textId="77777777" w:rsidR="0009591A" w:rsidRPr="00FE5ECC" w:rsidRDefault="0009591A" w:rsidP="0009591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PORTD.7</w:t>
            </w:r>
          </w:p>
        </w:tc>
        <w:tc>
          <w:tcPr>
            <w:tcW w:w="3883" w:type="dxa"/>
          </w:tcPr>
          <w:p w14:paraId="612F1804" w14:textId="320DFE63" w:rsidR="0009591A" w:rsidRPr="0009591A" w:rsidRDefault="0009591A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АЦП</w:t>
            </w: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417" w:type="dxa"/>
          </w:tcPr>
          <w:p w14:paraId="66B9485D" w14:textId="77777777" w:rsidR="0009591A" w:rsidRPr="00445E9A" w:rsidRDefault="0009591A" w:rsidP="0009591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XS2.1</w:t>
            </w:r>
          </w:p>
        </w:tc>
        <w:tc>
          <w:tcPr>
            <w:tcW w:w="2829" w:type="dxa"/>
          </w:tcPr>
          <w:p w14:paraId="6D19FBBD" w14:textId="1B29DCCC" w:rsidR="0009591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MDR_ADC2</w:t>
            </w:r>
          </w:p>
        </w:tc>
      </w:tr>
      <w:tr w:rsidR="0009591A" w14:paraId="5E5FCD17" w14:textId="77777777" w:rsidTr="000204C1">
        <w:tc>
          <w:tcPr>
            <w:tcW w:w="1641" w:type="dxa"/>
          </w:tcPr>
          <w:p w14:paraId="34183AD0" w14:textId="77777777" w:rsidR="0009591A" w:rsidRPr="00AC68A6" w:rsidRDefault="0009591A" w:rsidP="0009591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PORTD.4</w:t>
            </w:r>
          </w:p>
        </w:tc>
        <w:tc>
          <w:tcPr>
            <w:tcW w:w="3883" w:type="dxa"/>
          </w:tcPr>
          <w:p w14:paraId="20951EF9" w14:textId="5DE4F7C0" w:rsidR="0009591A" w:rsidRPr="00AA0251" w:rsidRDefault="0009591A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>
              <w:rPr>
                <w:color w:val="000000" w:themeColor="text1"/>
                <w:lang w:val="en-US"/>
              </w:rPr>
              <w:t>2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417" w:type="dxa"/>
          </w:tcPr>
          <w:p w14:paraId="13D1EF08" w14:textId="77777777" w:rsidR="0009591A" w:rsidRPr="00445E9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829" w:type="dxa"/>
          </w:tcPr>
          <w:p w14:paraId="77CBBEB3" w14:textId="3AB76EAB" w:rsidR="0009591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MDR_ADC3</w:t>
            </w:r>
          </w:p>
        </w:tc>
      </w:tr>
      <w:tr w:rsidR="0009591A" w14:paraId="76A3E526" w14:textId="77777777" w:rsidTr="000204C1">
        <w:tc>
          <w:tcPr>
            <w:tcW w:w="1641" w:type="dxa"/>
          </w:tcPr>
          <w:p w14:paraId="1C4BD322" w14:textId="77777777" w:rsidR="0009591A" w:rsidRPr="00AC68A6" w:rsidRDefault="0009591A" w:rsidP="0009591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PORTD.2</w:t>
            </w:r>
          </w:p>
        </w:tc>
        <w:tc>
          <w:tcPr>
            <w:tcW w:w="3883" w:type="dxa"/>
          </w:tcPr>
          <w:p w14:paraId="23EF88C9" w14:textId="34016E25" w:rsidR="0009591A" w:rsidRPr="00A715F7" w:rsidRDefault="0009591A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>
              <w:rPr>
                <w:color w:val="000000" w:themeColor="text1"/>
                <w:lang w:val="en-US"/>
              </w:rPr>
              <w:t>3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417" w:type="dxa"/>
          </w:tcPr>
          <w:p w14:paraId="375F3ACC" w14:textId="77777777" w:rsidR="0009591A" w:rsidRPr="00445E9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2829" w:type="dxa"/>
          </w:tcPr>
          <w:p w14:paraId="5B5F6B4A" w14:textId="697685D1" w:rsidR="0009591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MDR_ADC4</w:t>
            </w:r>
          </w:p>
        </w:tc>
      </w:tr>
      <w:tr w:rsidR="0009591A" w14:paraId="0A8BDE85" w14:textId="77777777" w:rsidTr="000204C1">
        <w:tc>
          <w:tcPr>
            <w:tcW w:w="1641" w:type="dxa"/>
          </w:tcPr>
          <w:p w14:paraId="089AD8E5" w14:textId="77777777" w:rsidR="0009591A" w:rsidRPr="00AC68A6" w:rsidRDefault="0009591A" w:rsidP="0009591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PORTD.3</w:t>
            </w:r>
          </w:p>
        </w:tc>
        <w:tc>
          <w:tcPr>
            <w:tcW w:w="3883" w:type="dxa"/>
          </w:tcPr>
          <w:p w14:paraId="377F86DC" w14:textId="35EB62C6" w:rsidR="0009591A" w:rsidRPr="00CD3EEB" w:rsidRDefault="0009591A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>
              <w:rPr>
                <w:color w:val="000000" w:themeColor="text1"/>
                <w:lang w:val="en-US"/>
              </w:rPr>
              <w:t>4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417" w:type="dxa"/>
          </w:tcPr>
          <w:p w14:paraId="32656C35" w14:textId="77777777" w:rsidR="0009591A" w:rsidRPr="00445E9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829" w:type="dxa"/>
          </w:tcPr>
          <w:p w14:paraId="77F4EF43" w14:textId="79E54DB0" w:rsidR="0009591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MDR_ADC5</w:t>
            </w:r>
          </w:p>
        </w:tc>
      </w:tr>
      <w:tr w:rsidR="0009591A" w14:paraId="64386857" w14:textId="77777777" w:rsidTr="000204C1">
        <w:tc>
          <w:tcPr>
            <w:tcW w:w="1641" w:type="dxa"/>
          </w:tcPr>
          <w:p w14:paraId="32E44D7D" w14:textId="77777777" w:rsidR="0009591A" w:rsidRPr="00AC68A6" w:rsidRDefault="0009591A" w:rsidP="0009591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PORTD.5</w:t>
            </w:r>
          </w:p>
        </w:tc>
        <w:tc>
          <w:tcPr>
            <w:tcW w:w="3883" w:type="dxa"/>
          </w:tcPr>
          <w:p w14:paraId="7B7D7E96" w14:textId="22391DE6" w:rsidR="0009591A" w:rsidRDefault="0009591A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>
              <w:rPr>
                <w:color w:val="000000" w:themeColor="text1"/>
                <w:lang w:val="en-US"/>
              </w:rPr>
              <w:t>5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417" w:type="dxa"/>
          </w:tcPr>
          <w:p w14:paraId="186E39F4" w14:textId="77777777" w:rsidR="0009591A" w:rsidRPr="00445E9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2829" w:type="dxa"/>
          </w:tcPr>
          <w:p w14:paraId="57B20A0D" w14:textId="0EA4D173" w:rsidR="0009591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MDR_ADC6</w:t>
            </w:r>
          </w:p>
        </w:tc>
      </w:tr>
      <w:tr w:rsidR="0009591A" w14:paraId="53845F15" w14:textId="77777777" w:rsidTr="000204C1">
        <w:tc>
          <w:tcPr>
            <w:tcW w:w="1641" w:type="dxa"/>
          </w:tcPr>
          <w:p w14:paraId="6307C6B7" w14:textId="77777777" w:rsidR="0009591A" w:rsidRPr="006543CC" w:rsidRDefault="0009591A" w:rsidP="0009591A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PORTD.6</w:t>
            </w:r>
          </w:p>
        </w:tc>
        <w:tc>
          <w:tcPr>
            <w:tcW w:w="3883" w:type="dxa"/>
          </w:tcPr>
          <w:p w14:paraId="3C5F5703" w14:textId="043CBD7A" w:rsidR="0009591A" w:rsidRPr="00CD3EEB" w:rsidRDefault="0009591A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>
              <w:rPr>
                <w:color w:val="000000" w:themeColor="text1"/>
                <w:lang w:val="en-US"/>
              </w:rPr>
              <w:t>6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417" w:type="dxa"/>
          </w:tcPr>
          <w:p w14:paraId="3099E396" w14:textId="77777777" w:rsidR="0009591A" w:rsidRPr="00445E9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XS2.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2829" w:type="dxa"/>
          </w:tcPr>
          <w:p w14:paraId="1ABCAEA3" w14:textId="566819B8" w:rsidR="0009591A" w:rsidRDefault="0009591A" w:rsidP="0009591A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MDR_ADC7</w:t>
            </w:r>
          </w:p>
        </w:tc>
      </w:tr>
      <w:tr w:rsidR="000844A5" w14:paraId="68957863" w14:textId="77777777" w:rsidTr="000204C1">
        <w:tc>
          <w:tcPr>
            <w:tcW w:w="1641" w:type="dxa"/>
          </w:tcPr>
          <w:p w14:paraId="1840877E" w14:textId="77777777" w:rsidR="000844A5" w:rsidRPr="006543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PORTA.7</w:t>
            </w:r>
          </w:p>
        </w:tc>
        <w:tc>
          <w:tcPr>
            <w:tcW w:w="3883" w:type="dxa"/>
          </w:tcPr>
          <w:p w14:paraId="7E9A9E99" w14:textId="77777777" w:rsidR="000844A5" w:rsidRPr="00FC4B1E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0CC34BC5" w14:textId="77777777" w:rsidR="000844A5" w:rsidRPr="00FC4B1E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XS3.1</w:t>
            </w:r>
          </w:p>
        </w:tc>
        <w:tc>
          <w:tcPr>
            <w:tcW w:w="2829" w:type="dxa"/>
          </w:tcPr>
          <w:p w14:paraId="3B3E858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62C3CD1F" w14:textId="77777777" w:rsidTr="000204C1">
        <w:tc>
          <w:tcPr>
            <w:tcW w:w="1641" w:type="dxa"/>
          </w:tcPr>
          <w:p w14:paraId="493860D4" w14:textId="77777777" w:rsidR="000844A5" w:rsidRPr="006543CC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PORTA.4</w:t>
            </w:r>
          </w:p>
        </w:tc>
        <w:tc>
          <w:tcPr>
            <w:tcW w:w="3883" w:type="dxa"/>
          </w:tcPr>
          <w:p w14:paraId="12E79051" w14:textId="77777777" w:rsidR="000844A5" w:rsidRPr="00EC13CC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417" w:type="dxa"/>
          </w:tcPr>
          <w:p w14:paraId="58982B19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XS3.2</w:t>
            </w:r>
          </w:p>
        </w:tc>
        <w:tc>
          <w:tcPr>
            <w:tcW w:w="2829" w:type="dxa"/>
          </w:tcPr>
          <w:p w14:paraId="60BA3659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705A7B0C" w14:textId="77777777" w:rsidTr="000204C1">
        <w:tc>
          <w:tcPr>
            <w:tcW w:w="1641" w:type="dxa"/>
          </w:tcPr>
          <w:p w14:paraId="0CA10178" w14:textId="77777777" w:rsidR="000844A5" w:rsidRPr="0068369F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PORTA.5</w:t>
            </w:r>
          </w:p>
        </w:tc>
        <w:tc>
          <w:tcPr>
            <w:tcW w:w="3883" w:type="dxa"/>
          </w:tcPr>
          <w:p w14:paraId="17C21EF4" w14:textId="77777777" w:rsidR="000844A5" w:rsidRPr="00EC13CC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417" w:type="dxa"/>
          </w:tcPr>
          <w:p w14:paraId="0D2A3FA0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XS3.3</w:t>
            </w:r>
          </w:p>
        </w:tc>
        <w:tc>
          <w:tcPr>
            <w:tcW w:w="2829" w:type="dxa"/>
          </w:tcPr>
          <w:p w14:paraId="28D78D75" w14:textId="77777777" w:rsidR="000844A5" w:rsidRPr="00CB27C8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HL3</w:t>
            </w:r>
          </w:p>
        </w:tc>
      </w:tr>
      <w:tr w:rsidR="000844A5" w14:paraId="78441112" w14:textId="77777777" w:rsidTr="000204C1">
        <w:tc>
          <w:tcPr>
            <w:tcW w:w="1641" w:type="dxa"/>
          </w:tcPr>
          <w:p w14:paraId="5A2F6861" w14:textId="77777777" w:rsidR="000844A5" w:rsidRPr="0068369F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PORTB.0</w:t>
            </w:r>
          </w:p>
        </w:tc>
        <w:tc>
          <w:tcPr>
            <w:tcW w:w="3883" w:type="dxa"/>
          </w:tcPr>
          <w:p w14:paraId="67C4362A" w14:textId="77777777" w:rsidR="000844A5" w:rsidRPr="00EC13CC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6D5EDCCB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XS3.4</w:t>
            </w:r>
          </w:p>
        </w:tc>
        <w:tc>
          <w:tcPr>
            <w:tcW w:w="2829" w:type="dxa"/>
          </w:tcPr>
          <w:p w14:paraId="6B495B6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2BF0090" w14:textId="77777777" w:rsidTr="000204C1">
        <w:tc>
          <w:tcPr>
            <w:tcW w:w="1641" w:type="dxa"/>
          </w:tcPr>
          <w:p w14:paraId="664FE895" w14:textId="77777777" w:rsidR="000844A5" w:rsidRPr="00A85705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PORTB.2</w:t>
            </w:r>
          </w:p>
        </w:tc>
        <w:tc>
          <w:tcPr>
            <w:tcW w:w="3883" w:type="dxa"/>
          </w:tcPr>
          <w:p w14:paraId="229A7E83" w14:textId="77777777" w:rsidR="000844A5" w:rsidRPr="00AD05C6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</w:t>
            </w:r>
          </w:p>
        </w:tc>
        <w:tc>
          <w:tcPr>
            <w:tcW w:w="1417" w:type="dxa"/>
          </w:tcPr>
          <w:p w14:paraId="1BF42E0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XS3.5</w:t>
            </w:r>
          </w:p>
        </w:tc>
        <w:tc>
          <w:tcPr>
            <w:tcW w:w="2829" w:type="dxa"/>
          </w:tcPr>
          <w:p w14:paraId="01966C2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A8943E0" w14:textId="77777777" w:rsidTr="000204C1">
        <w:tc>
          <w:tcPr>
            <w:tcW w:w="1641" w:type="dxa"/>
          </w:tcPr>
          <w:p w14:paraId="74854E3B" w14:textId="77777777" w:rsidR="000844A5" w:rsidRPr="00005FB1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PORTB.1</w:t>
            </w:r>
          </w:p>
        </w:tc>
        <w:tc>
          <w:tcPr>
            <w:tcW w:w="3883" w:type="dxa"/>
          </w:tcPr>
          <w:p w14:paraId="3917226F" w14:textId="77777777" w:rsidR="000844A5" w:rsidRPr="00F74D09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4790C45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XS3.6</w:t>
            </w:r>
          </w:p>
        </w:tc>
        <w:tc>
          <w:tcPr>
            <w:tcW w:w="2829" w:type="dxa"/>
          </w:tcPr>
          <w:p w14:paraId="17C8B9B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7155F126" w14:textId="77777777" w:rsidTr="000204C1">
        <w:tc>
          <w:tcPr>
            <w:tcW w:w="1641" w:type="dxa"/>
          </w:tcPr>
          <w:p w14:paraId="4EFDAA29" w14:textId="77777777" w:rsidR="000844A5" w:rsidRPr="00005FB1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PORTB.5</w:t>
            </w:r>
          </w:p>
        </w:tc>
        <w:tc>
          <w:tcPr>
            <w:tcW w:w="3883" w:type="dxa"/>
          </w:tcPr>
          <w:p w14:paraId="7475D32A" w14:textId="77777777" w:rsidR="000844A5" w:rsidRPr="001B719C" w:rsidRDefault="000844A5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UART </w:t>
            </w:r>
            <w:proofErr w:type="spellStart"/>
            <w:r>
              <w:rPr>
                <w:color w:val="000000" w:themeColor="text1"/>
                <w:lang w:val="en-US"/>
              </w:rPr>
              <w:t>TxD</w:t>
            </w:r>
            <w:proofErr w:type="spellEnd"/>
          </w:p>
        </w:tc>
        <w:tc>
          <w:tcPr>
            <w:tcW w:w="1417" w:type="dxa"/>
          </w:tcPr>
          <w:p w14:paraId="6732DE2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XS3.7</w:t>
            </w:r>
          </w:p>
        </w:tc>
        <w:tc>
          <w:tcPr>
            <w:tcW w:w="2829" w:type="dxa"/>
          </w:tcPr>
          <w:p w14:paraId="25816D97" w14:textId="77777777" w:rsidR="000844A5" w:rsidRPr="00005FB1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38A4BD34" w14:textId="77777777" w:rsidTr="000204C1">
        <w:tc>
          <w:tcPr>
            <w:tcW w:w="1641" w:type="dxa"/>
          </w:tcPr>
          <w:p w14:paraId="091140F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PORTB.6</w:t>
            </w:r>
          </w:p>
        </w:tc>
        <w:tc>
          <w:tcPr>
            <w:tcW w:w="3883" w:type="dxa"/>
          </w:tcPr>
          <w:p w14:paraId="75F5BE1C" w14:textId="77777777" w:rsidR="000844A5" w:rsidRPr="001B719C" w:rsidRDefault="000844A5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UART </w:t>
            </w:r>
            <w:proofErr w:type="spellStart"/>
            <w:r>
              <w:rPr>
                <w:color w:val="000000" w:themeColor="text1"/>
                <w:lang w:val="en-US"/>
              </w:rPr>
              <w:t>RxD</w:t>
            </w:r>
            <w:proofErr w:type="spellEnd"/>
          </w:p>
        </w:tc>
        <w:tc>
          <w:tcPr>
            <w:tcW w:w="1417" w:type="dxa"/>
          </w:tcPr>
          <w:p w14:paraId="6F8B207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XS3.8</w:t>
            </w:r>
          </w:p>
        </w:tc>
        <w:tc>
          <w:tcPr>
            <w:tcW w:w="2829" w:type="dxa"/>
          </w:tcPr>
          <w:p w14:paraId="476995C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469F35B8" w14:textId="77777777" w:rsidTr="000204C1">
        <w:tc>
          <w:tcPr>
            <w:tcW w:w="1641" w:type="dxa"/>
          </w:tcPr>
          <w:p w14:paraId="22FB44AA" w14:textId="77777777" w:rsidR="000844A5" w:rsidRPr="004371E9" w:rsidRDefault="000844A5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PORTC.0</w:t>
            </w:r>
          </w:p>
        </w:tc>
        <w:tc>
          <w:tcPr>
            <w:tcW w:w="3883" w:type="dxa"/>
          </w:tcPr>
          <w:p w14:paraId="1C860042" w14:textId="77777777" w:rsidR="000844A5" w:rsidRPr="003F7E1B" w:rsidRDefault="000844A5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SCL I2C</w:t>
            </w:r>
          </w:p>
        </w:tc>
        <w:tc>
          <w:tcPr>
            <w:tcW w:w="1417" w:type="dxa"/>
          </w:tcPr>
          <w:p w14:paraId="5BC496ED" w14:textId="77777777" w:rsidR="000844A5" w:rsidRPr="004D427A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XS4.1</w:t>
            </w:r>
          </w:p>
        </w:tc>
        <w:tc>
          <w:tcPr>
            <w:tcW w:w="2829" w:type="dxa"/>
          </w:tcPr>
          <w:p w14:paraId="1FDEEFB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4C628B54" w14:textId="77777777" w:rsidTr="000204C1">
        <w:tc>
          <w:tcPr>
            <w:tcW w:w="1641" w:type="dxa"/>
          </w:tcPr>
          <w:p w14:paraId="64DC9F7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PORTC.1</w:t>
            </w:r>
          </w:p>
        </w:tc>
        <w:tc>
          <w:tcPr>
            <w:tcW w:w="3883" w:type="dxa"/>
          </w:tcPr>
          <w:p w14:paraId="7EDDBCD1" w14:textId="77777777" w:rsidR="000844A5" w:rsidRPr="003F7E1B" w:rsidRDefault="000844A5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SDA I2C</w:t>
            </w:r>
          </w:p>
        </w:tc>
        <w:tc>
          <w:tcPr>
            <w:tcW w:w="1417" w:type="dxa"/>
          </w:tcPr>
          <w:p w14:paraId="1BA1870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XS4.2</w:t>
            </w:r>
          </w:p>
        </w:tc>
        <w:tc>
          <w:tcPr>
            <w:tcW w:w="2829" w:type="dxa"/>
          </w:tcPr>
          <w:p w14:paraId="1EC6D19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3B708F5" w14:textId="77777777" w:rsidTr="000204C1">
        <w:tc>
          <w:tcPr>
            <w:tcW w:w="1641" w:type="dxa"/>
          </w:tcPr>
          <w:p w14:paraId="7B8805A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PORTE.0</w:t>
            </w:r>
          </w:p>
        </w:tc>
        <w:tc>
          <w:tcPr>
            <w:tcW w:w="3883" w:type="dxa"/>
          </w:tcPr>
          <w:p w14:paraId="2C4EE131" w14:textId="77777777" w:rsidR="000844A5" w:rsidRPr="009C26A0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Опорное напряжение</w:t>
            </w:r>
          </w:p>
        </w:tc>
        <w:tc>
          <w:tcPr>
            <w:tcW w:w="1417" w:type="dxa"/>
          </w:tcPr>
          <w:p w14:paraId="6921EDB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XS4.3</w:t>
            </w:r>
          </w:p>
        </w:tc>
        <w:tc>
          <w:tcPr>
            <w:tcW w:w="2829" w:type="dxa"/>
          </w:tcPr>
          <w:p w14:paraId="55AA5CCD" w14:textId="2D79382B" w:rsidR="000844A5" w:rsidRDefault="003E3879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DAC2_OUT/TMR2_CH1</w:t>
            </w:r>
          </w:p>
        </w:tc>
      </w:tr>
      <w:tr w:rsidR="000844A5" w14:paraId="03A141C9" w14:textId="77777777" w:rsidTr="000204C1">
        <w:tc>
          <w:tcPr>
            <w:tcW w:w="1641" w:type="dxa"/>
          </w:tcPr>
          <w:p w14:paraId="1FDF425F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3883" w:type="dxa"/>
          </w:tcPr>
          <w:p w14:paraId="53020629" w14:textId="77777777" w:rsidR="000844A5" w:rsidRPr="00B17EA4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Общий</w:t>
            </w:r>
          </w:p>
        </w:tc>
        <w:tc>
          <w:tcPr>
            <w:tcW w:w="1417" w:type="dxa"/>
          </w:tcPr>
          <w:p w14:paraId="0FB32FF5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XS4.4</w:t>
            </w:r>
          </w:p>
        </w:tc>
        <w:tc>
          <w:tcPr>
            <w:tcW w:w="2829" w:type="dxa"/>
          </w:tcPr>
          <w:p w14:paraId="68439468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0412E886" w14:textId="77777777" w:rsidTr="000204C1">
        <w:tc>
          <w:tcPr>
            <w:tcW w:w="1641" w:type="dxa"/>
          </w:tcPr>
          <w:p w14:paraId="5C6573FD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PORTF.1</w:t>
            </w:r>
          </w:p>
        </w:tc>
        <w:tc>
          <w:tcPr>
            <w:tcW w:w="3883" w:type="dxa"/>
          </w:tcPr>
          <w:p w14:paraId="3B1FA50D" w14:textId="77777777" w:rsidR="000844A5" w:rsidRPr="009F0281" w:rsidRDefault="000844A5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SCK SPI</w:t>
            </w:r>
          </w:p>
        </w:tc>
        <w:tc>
          <w:tcPr>
            <w:tcW w:w="1417" w:type="dxa"/>
          </w:tcPr>
          <w:p w14:paraId="480BAC0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XS4.5</w:t>
            </w:r>
          </w:p>
        </w:tc>
        <w:tc>
          <w:tcPr>
            <w:tcW w:w="2829" w:type="dxa"/>
          </w:tcPr>
          <w:p w14:paraId="02D36D40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18D256E1" w14:textId="77777777" w:rsidTr="000204C1">
        <w:tc>
          <w:tcPr>
            <w:tcW w:w="1641" w:type="dxa"/>
          </w:tcPr>
          <w:p w14:paraId="646F1FF7" w14:textId="77777777" w:rsidR="000844A5" w:rsidRPr="00FE3EF8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PORTF.3</w:t>
            </w:r>
          </w:p>
        </w:tc>
        <w:tc>
          <w:tcPr>
            <w:tcW w:w="3883" w:type="dxa"/>
          </w:tcPr>
          <w:p w14:paraId="162A3BE9" w14:textId="77777777" w:rsidR="000844A5" w:rsidRPr="00B17EA4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MISO SPI</w:t>
            </w:r>
          </w:p>
        </w:tc>
        <w:tc>
          <w:tcPr>
            <w:tcW w:w="1417" w:type="dxa"/>
          </w:tcPr>
          <w:p w14:paraId="6D49277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XS4.6</w:t>
            </w:r>
          </w:p>
        </w:tc>
        <w:tc>
          <w:tcPr>
            <w:tcW w:w="2829" w:type="dxa"/>
          </w:tcPr>
          <w:p w14:paraId="2A7D026A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1D81B182" w14:textId="77777777" w:rsidTr="000204C1">
        <w:tc>
          <w:tcPr>
            <w:tcW w:w="1641" w:type="dxa"/>
          </w:tcPr>
          <w:p w14:paraId="585BBC5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PORTF.0</w:t>
            </w:r>
          </w:p>
          <w:p w14:paraId="525473AC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/</w:t>
            </w:r>
          </w:p>
          <w:p w14:paraId="0CE67E2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PORTA.1</w:t>
            </w:r>
          </w:p>
        </w:tc>
        <w:tc>
          <w:tcPr>
            <w:tcW w:w="3883" w:type="dxa"/>
          </w:tcPr>
          <w:p w14:paraId="01836562" w14:textId="77777777" w:rsidR="000844A5" w:rsidRPr="00B17EA4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ШИМ/</w:t>
            </w:r>
            <w:r>
              <w:rPr>
                <w:color w:val="000000" w:themeColor="text1"/>
                <w:lang w:val="en-US"/>
              </w:rPr>
              <w:t>MOSI SPI</w:t>
            </w:r>
          </w:p>
        </w:tc>
        <w:tc>
          <w:tcPr>
            <w:tcW w:w="1417" w:type="dxa"/>
          </w:tcPr>
          <w:p w14:paraId="28D51CB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XS4.7</w:t>
            </w:r>
          </w:p>
        </w:tc>
        <w:tc>
          <w:tcPr>
            <w:tcW w:w="2829" w:type="dxa"/>
          </w:tcPr>
          <w:p w14:paraId="12BAA612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HL4</w:t>
            </w:r>
          </w:p>
        </w:tc>
      </w:tr>
      <w:tr w:rsidR="000844A5" w14:paraId="213D14C9" w14:textId="77777777" w:rsidTr="000204C1">
        <w:tc>
          <w:tcPr>
            <w:tcW w:w="1641" w:type="dxa"/>
          </w:tcPr>
          <w:p w14:paraId="1383837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PORTF.2</w:t>
            </w:r>
          </w:p>
          <w:p w14:paraId="3756FCA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/</w:t>
            </w:r>
          </w:p>
          <w:p w14:paraId="1F2860E3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PORTA.2</w:t>
            </w:r>
          </w:p>
        </w:tc>
        <w:tc>
          <w:tcPr>
            <w:tcW w:w="3883" w:type="dxa"/>
          </w:tcPr>
          <w:p w14:paraId="6B19B323" w14:textId="77777777" w:rsidR="000844A5" w:rsidRPr="00B17EA4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ШИМ/</w:t>
            </w:r>
            <w:r>
              <w:rPr>
                <w:color w:val="000000" w:themeColor="text1"/>
                <w:lang w:val="en-US"/>
              </w:rPr>
              <w:t>CS SPI</w:t>
            </w:r>
          </w:p>
        </w:tc>
        <w:tc>
          <w:tcPr>
            <w:tcW w:w="1417" w:type="dxa"/>
          </w:tcPr>
          <w:p w14:paraId="53FA3B4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XS4.8</w:t>
            </w:r>
          </w:p>
        </w:tc>
        <w:tc>
          <w:tcPr>
            <w:tcW w:w="2829" w:type="dxa"/>
          </w:tcPr>
          <w:p w14:paraId="41C0EC7B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69F123B3" w14:textId="77777777" w:rsidTr="000204C1">
        <w:tc>
          <w:tcPr>
            <w:tcW w:w="1641" w:type="dxa"/>
          </w:tcPr>
          <w:p w14:paraId="3F531E4A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PORTA.3</w:t>
            </w:r>
          </w:p>
        </w:tc>
        <w:tc>
          <w:tcPr>
            <w:tcW w:w="3883" w:type="dxa"/>
          </w:tcPr>
          <w:p w14:paraId="72BDCA5B" w14:textId="030758FA" w:rsidR="000844A5" w:rsidRPr="0067556E" w:rsidRDefault="000844A5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ШИМ</w:t>
            </w:r>
            <w:r w:rsidR="0067556E">
              <w:rPr>
                <w:color w:val="000000" w:themeColor="text1"/>
                <w:lang w:val="en-US"/>
              </w:rPr>
              <w:t xml:space="preserve"> (TMR1_CH2/ TMR2_CH2)</w:t>
            </w:r>
          </w:p>
        </w:tc>
        <w:tc>
          <w:tcPr>
            <w:tcW w:w="1417" w:type="dxa"/>
          </w:tcPr>
          <w:p w14:paraId="7608FE37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XS4.9</w:t>
            </w:r>
          </w:p>
        </w:tc>
        <w:tc>
          <w:tcPr>
            <w:tcW w:w="2829" w:type="dxa"/>
          </w:tcPr>
          <w:p w14:paraId="520D793E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HL2</w:t>
            </w:r>
          </w:p>
        </w:tc>
      </w:tr>
      <w:tr w:rsidR="000844A5" w14:paraId="6186CD30" w14:textId="77777777" w:rsidTr="000204C1">
        <w:tc>
          <w:tcPr>
            <w:tcW w:w="1641" w:type="dxa"/>
          </w:tcPr>
          <w:p w14:paraId="62F3849C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PORTA.6</w:t>
            </w:r>
          </w:p>
        </w:tc>
        <w:tc>
          <w:tcPr>
            <w:tcW w:w="3883" w:type="dxa"/>
          </w:tcPr>
          <w:p w14:paraId="333334CE" w14:textId="77777777" w:rsidR="000844A5" w:rsidRPr="00B17EA4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Цифровой</w:t>
            </w:r>
          </w:p>
        </w:tc>
        <w:tc>
          <w:tcPr>
            <w:tcW w:w="1417" w:type="dxa"/>
          </w:tcPr>
          <w:p w14:paraId="4E7D9E66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XS4.10</w:t>
            </w:r>
          </w:p>
        </w:tc>
        <w:tc>
          <w:tcPr>
            <w:tcW w:w="2829" w:type="dxa"/>
          </w:tcPr>
          <w:p w14:paraId="4432878C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844A5" w14:paraId="5782D3B3" w14:textId="77777777" w:rsidTr="000204C1">
        <w:tc>
          <w:tcPr>
            <w:tcW w:w="1641" w:type="dxa"/>
          </w:tcPr>
          <w:p w14:paraId="0B7AA7A5" w14:textId="77777777" w:rsidR="000844A5" w:rsidRPr="00C773BC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PORTA.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3883" w:type="dxa"/>
          </w:tcPr>
          <w:p w14:paraId="7B7E2C6B" w14:textId="77777777" w:rsidR="000844A5" w:rsidRPr="00B17EA4" w:rsidRDefault="000844A5" w:rsidP="005D4C9A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Пользовательская кнопка</w:t>
            </w:r>
          </w:p>
        </w:tc>
        <w:tc>
          <w:tcPr>
            <w:tcW w:w="1417" w:type="dxa"/>
          </w:tcPr>
          <w:p w14:paraId="327B1004" w14:textId="77777777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</w:p>
        </w:tc>
        <w:tc>
          <w:tcPr>
            <w:tcW w:w="2829" w:type="dxa"/>
          </w:tcPr>
          <w:p w14:paraId="362228C5" w14:textId="77777777" w:rsidR="000844A5" w:rsidRPr="00794032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Кнопка </w:t>
            </w:r>
            <w:r>
              <w:rPr>
                <w:color w:val="000000" w:themeColor="text1"/>
                <w:lang w:val="en-US"/>
              </w:rPr>
              <w:t>SB2</w:t>
            </w:r>
          </w:p>
        </w:tc>
      </w:tr>
      <w:tr w:rsidR="000844A5" w14:paraId="531DD3E4" w14:textId="77777777" w:rsidTr="000204C1">
        <w:tc>
          <w:tcPr>
            <w:tcW w:w="1641" w:type="dxa"/>
          </w:tcPr>
          <w:p w14:paraId="51005477" w14:textId="701F59DF" w:rsidR="000844A5" w:rsidRDefault="000844A5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</w:t>
            </w:r>
            <w:r w:rsidR="00986EA6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3883" w:type="dxa"/>
          </w:tcPr>
          <w:p w14:paraId="14B53C4A" w14:textId="3802082F" w:rsidR="000844A5" w:rsidRPr="005455D0" w:rsidRDefault="005455D0" w:rsidP="005D4C9A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TMR3_CH1/SSP2_RxD</w:t>
            </w:r>
          </w:p>
        </w:tc>
        <w:tc>
          <w:tcPr>
            <w:tcW w:w="1417" w:type="dxa"/>
          </w:tcPr>
          <w:p w14:paraId="07D69B4F" w14:textId="77777777" w:rsidR="000844A5" w:rsidRPr="00D704D9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2829" w:type="dxa"/>
          </w:tcPr>
          <w:p w14:paraId="4F10D08F" w14:textId="77777777" w:rsidR="000844A5" w:rsidRPr="00D704D9" w:rsidRDefault="000844A5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</w:t>
            </w:r>
            <w:r>
              <w:rPr>
                <w:color w:val="000000" w:themeColor="text1"/>
              </w:rPr>
              <w:t>1</w:t>
            </w:r>
          </w:p>
        </w:tc>
      </w:tr>
    </w:tbl>
    <w:p w14:paraId="2E92576D" w14:textId="77777777" w:rsidR="000844A5" w:rsidRDefault="000844A5" w:rsidP="007B43F8">
      <w:pPr>
        <w:spacing w:line="240" w:lineRule="auto"/>
        <w:rPr>
          <w:color w:val="000000" w:themeColor="text1"/>
        </w:rPr>
      </w:pPr>
    </w:p>
    <w:p w14:paraId="3CF13BCE" w14:textId="643336B7" w:rsidR="00047BC0" w:rsidRPr="00032037" w:rsidRDefault="00EB146C" w:rsidP="00032037">
      <w:pPr>
        <w:pStyle w:val="ae"/>
        <w:numPr>
          <w:ilvl w:val="1"/>
          <w:numId w:val="27"/>
        </w:numPr>
        <w:spacing w:line="240" w:lineRule="auto"/>
        <w:rPr>
          <w:color w:val="000000" w:themeColor="text1"/>
        </w:rPr>
      </w:pPr>
      <w:r w:rsidRPr="00EB146C">
        <w:rPr>
          <w:color w:val="000000" w:themeColor="text1"/>
        </w:rPr>
        <w:t xml:space="preserve">Схема электрическая соединений разъемов </w:t>
      </w:r>
      <w:proofErr w:type="spellStart"/>
      <w:r w:rsidR="006F1582">
        <w:rPr>
          <w:color w:val="000000" w:themeColor="text1"/>
          <w:lang w:val="en-US"/>
        </w:rPr>
        <w:t>Miluino</w:t>
      </w:r>
      <w:proofErr w:type="spellEnd"/>
      <w:r w:rsidR="001E75AF" w:rsidRPr="00F777A0">
        <w:rPr>
          <w:color w:val="000000" w:themeColor="text1"/>
        </w:rPr>
        <w:t xml:space="preserve"> </w:t>
      </w:r>
      <w:r w:rsidR="001E75AF" w:rsidRPr="001E75AF">
        <w:rPr>
          <w:color w:val="000000" w:themeColor="text1"/>
          <w:lang w:val="en-US"/>
        </w:rPr>
        <w:t>Morpho</w:t>
      </w:r>
      <w:r w:rsidR="001E75AF" w:rsidRPr="00F777A0">
        <w:rPr>
          <w:color w:val="000000" w:themeColor="text1"/>
        </w:rPr>
        <w:t xml:space="preserve"> </w:t>
      </w:r>
      <w:r w:rsidRPr="00EB146C">
        <w:rPr>
          <w:color w:val="000000" w:themeColor="text1"/>
        </w:rPr>
        <w:t xml:space="preserve">для модуля отладочного, показана на рисунке </w:t>
      </w:r>
      <w:r w:rsidR="006F1582" w:rsidRPr="006F1582">
        <w:rPr>
          <w:color w:val="000000" w:themeColor="text1"/>
        </w:rPr>
        <w:t>5</w:t>
      </w:r>
      <w:r w:rsidRPr="00EB146C">
        <w:rPr>
          <w:color w:val="000000" w:themeColor="text1"/>
        </w:rPr>
        <w:t xml:space="preserve">, описание портов ввода вывода МК </w:t>
      </w:r>
      <w:r w:rsidR="00BF50BF">
        <w:rPr>
          <w:color w:val="000000" w:themeColor="text1"/>
        </w:rPr>
        <w:t>К1986ВЕ92FI</w:t>
      </w:r>
      <w:r w:rsidRPr="00EB146C">
        <w:rPr>
          <w:color w:val="000000" w:themeColor="text1"/>
        </w:rPr>
        <w:t xml:space="preserve">, сопряженных </w:t>
      </w:r>
      <w:proofErr w:type="gramStart"/>
      <w:r w:rsidRPr="00EB146C">
        <w:rPr>
          <w:color w:val="000000" w:themeColor="text1"/>
        </w:rPr>
        <w:t>с портами</w:t>
      </w:r>
      <w:proofErr w:type="gramEnd"/>
      <w:r w:rsidRPr="00EB146C">
        <w:rPr>
          <w:color w:val="000000" w:themeColor="text1"/>
        </w:rPr>
        <w:t xml:space="preserve"> содержится в таблице </w:t>
      </w:r>
      <w:r w:rsidR="00C56373">
        <w:rPr>
          <w:color w:val="000000" w:themeColor="text1"/>
        </w:rPr>
        <w:t>5</w:t>
      </w:r>
    </w:p>
    <w:p w14:paraId="660A168E" w14:textId="77777777" w:rsidR="00047BC0" w:rsidRDefault="00047BC0" w:rsidP="00047BC0">
      <w:pPr>
        <w:spacing w:line="240" w:lineRule="auto"/>
        <w:jc w:val="center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369D510" wp14:editId="29F07C83">
            <wp:extent cx="6507922" cy="6134287"/>
            <wp:effectExtent l="0" t="3810" r="3810" b="3810"/>
            <wp:docPr id="1145040630" name="Рисунок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520811" cy="614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2BB7" w14:textId="77777777" w:rsidR="00047BC0" w:rsidRDefault="00047BC0" w:rsidP="00047BC0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Pr="00CB4356">
        <w:rPr>
          <w:color w:val="000000" w:themeColor="text1"/>
        </w:rPr>
        <w:t>5</w:t>
      </w:r>
      <w:r>
        <w:rPr>
          <w:color w:val="000000" w:themeColor="text1"/>
        </w:rPr>
        <w:t xml:space="preserve">. – Фрагмент схемы электрической подключений демонстрационной платы </w:t>
      </w:r>
      <w:r w:rsidRPr="00EC63AD">
        <w:rPr>
          <w:color w:val="000000" w:themeColor="text1"/>
        </w:rPr>
        <w:t>MDR</w:t>
      </w:r>
      <w:r>
        <w:rPr>
          <w:color w:val="000000" w:themeColor="text1"/>
        </w:rPr>
        <w:t>1211</w:t>
      </w:r>
      <w:r>
        <w:rPr>
          <w:color w:val="000000" w:themeColor="text1"/>
          <w:lang w:val="en-US"/>
        </w:rPr>
        <w:t>FI</w:t>
      </w:r>
      <w:r w:rsidRPr="00EC63AD">
        <w:rPr>
          <w:color w:val="000000" w:themeColor="text1"/>
        </w:rPr>
        <w:t xml:space="preserve"> MILUINO</w:t>
      </w:r>
      <w:r>
        <w:rPr>
          <w:color w:val="000000" w:themeColor="text1"/>
        </w:rPr>
        <w:t xml:space="preserve"> блока разъемов </w:t>
      </w:r>
      <w:proofErr w:type="spellStart"/>
      <w:r>
        <w:rPr>
          <w:color w:val="000000" w:themeColor="text1"/>
          <w:lang w:val="en-US"/>
        </w:rPr>
        <w:t>Miluino</w:t>
      </w:r>
      <w:proofErr w:type="spellEnd"/>
      <w:r w:rsidRPr="0045697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Morpho</w:t>
      </w:r>
      <w:r>
        <w:rPr>
          <w:color w:val="000000" w:themeColor="text1"/>
        </w:rPr>
        <w:t xml:space="preserve"> и выводов на исполнительные устройства</w:t>
      </w:r>
    </w:p>
    <w:p w14:paraId="702C140C" w14:textId="77777777" w:rsidR="00047BC0" w:rsidRPr="004E119E" w:rsidRDefault="00047BC0" w:rsidP="00047BC0">
      <w:pPr>
        <w:pStyle w:val="ae"/>
        <w:spacing w:line="240" w:lineRule="auto"/>
        <w:ind w:left="855"/>
        <w:rPr>
          <w:color w:val="000000" w:themeColor="text1"/>
        </w:rPr>
      </w:pPr>
    </w:p>
    <w:p w14:paraId="3962A1C1" w14:textId="77777777" w:rsidR="00032037" w:rsidRPr="004E119E" w:rsidRDefault="00032037" w:rsidP="00047BC0">
      <w:pPr>
        <w:pStyle w:val="ae"/>
        <w:spacing w:line="240" w:lineRule="auto"/>
        <w:ind w:left="855"/>
        <w:rPr>
          <w:color w:val="000000" w:themeColor="text1"/>
        </w:rPr>
      </w:pPr>
    </w:p>
    <w:p w14:paraId="7B5B0FE2" w14:textId="77777777" w:rsidR="006D2C4C" w:rsidRDefault="006D2C4C" w:rsidP="006D2C4C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lastRenderedPageBreak/>
        <w:t>Таблица 5</w:t>
      </w:r>
    </w:p>
    <w:tbl>
      <w:tblPr>
        <w:tblStyle w:val="af0"/>
        <w:tblW w:w="9847" w:type="dxa"/>
        <w:tblLook w:val="04A0" w:firstRow="1" w:lastRow="0" w:firstColumn="1" w:lastColumn="0" w:noHBand="0" w:noVBand="1"/>
      </w:tblPr>
      <w:tblGrid>
        <w:gridCol w:w="1605"/>
        <w:gridCol w:w="4043"/>
        <w:gridCol w:w="1860"/>
        <w:gridCol w:w="2339"/>
      </w:tblGrid>
      <w:tr w:rsidR="006D2C4C" w14:paraId="33BC1FFC" w14:textId="77777777" w:rsidTr="00F82609">
        <w:tc>
          <w:tcPr>
            <w:tcW w:w="1605" w:type="dxa"/>
          </w:tcPr>
          <w:p w14:paraId="6F7D4191" w14:textId="77777777" w:rsidR="006D2C4C" w:rsidRPr="00EC3E61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Номер порта</w:t>
            </w:r>
          </w:p>
        </w:tc>
        <w:tc>
          <w:tcPr>
            <w:tcW w:w="4043" w:type="dxa"/>
          </w:tcPr>
          <w:p w14:paraId="33494A3E" w14:textId="77777777" w:rsidR="006D2C4C" w:rsidRPr="00EC3E61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Функционала подключения</w:t>
            </w:r>
          </w:p>
        </w:tc>
        <w:tc>
          <w:tcPr>
            <w:tcW w:w="1860" w:type="dxa"/>
          </w:tcPr>
          <w:p w14:paraId="1DB1FC06" w14:textId="3046DF47" w:rsidR="006D2C4C" w:rsidRPr="005E2960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</w:rPr>
              <w:t>Номер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разъема</w:t>
            </w:r>
            <w:r w:rsidRPr="005E2960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="00047BC0">
              <w:rPr>
                <w:b/>
                <w:bCs/>
                <w:color w:val="000000" w:themeColor="text1"/>
                <w:lang w:val="en-US"/>
              </w:rPr>
              <w:t>Miluino</w:t>
            </w:r>
            <w:proofErr w:type="spellEnd"/>
            <w:r>
              <w:rPr>
                <w:b/>
                <w:bCs/>
                <w:color w:val="000000" w:themeColor="text1"/>
                <w:lang w:val="en-US"/>
              </w:rPr>
              <w:t xml:space="preserve"> Morpho</w:t>
            </w:r>
          </w:p>
        </w:tc>
        <w:tc>
          <w:tcPr>
            <w:tcW w:w="2339" w:type="dxa"/>
          </w:tcPr>
          <w:p w14:paraId="501E414E" w14:textId="77777777" w:rsidR="006D2C4C" w:rsidRPr="00EC3E61" w:rsidRDefault="006D2C4C" w:rsidP="000204C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Примечание</w:t>
            </w:r>
          </w:p>
        </w:tc>
      </w:tr>
      <w:tr w:rsidR="006D2C4C" w14:paraId="568E2EA6" w14:textId="77777777" w:rsidTr="00F82609">
        <w:tc>
          <w:tcPr>
            <w:tcW w:w="1605" w:type="dxa"/>
          </w:tcPr>
          <w:p w14:paraId="5323C76F" w14:textId="77777777" w:rsidR="006D2C4C" w:rsidRPr="00FE5E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NRST</w:t>
            </w:r>
          </w:p>
        </w:tc>
        <w:tc>
          <w:tcPr>
            <w:tcW w:w="4043" w:type="dxa"/>
          </w:tcPr>
          <w:p w14:paraId="1EA6D2B4" w14:textId="77777777" w:rsidR="006D2C4C" w:rsidRPr="00D14909" w:rsidRDefault="006D2C4C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Сброс микроконтроллера</w:t>
            </w:r>
          </w:p>
        </w:tc>
        <w:tc>
          <w:tcPr>
            <w:tcW w:w="1860" w:type="dxa"/>
          </w:tcPr>
          <w:p w14:paraId="00EE1405" w14:textId="5AD60824" w:rsidR="006D2C4C" w:rsidRPr="005005EE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</w:t>
            </w:r>
            <w:r w:rsidR="00ED7D2C">
              <w:rPr>
                <w:color w:val="000000" w:themeColor="text1"/>
                <w:lang w:val="en-US"/>
              </w:rPr>
              <w:t>P</w:t>
            </w:r>
            <w:r>
              <w:rPr>
                <w:color w:val="000000" w:themeColor="text1"/>
                <w:lang w:val="en-US"/>
              </w:rPr>
              <w:t>1.</w:t>
            </w:r>
            <w:r w:rsidR="00ED7D2C">
              <w:rPr>
                <w:color w:val="000000" w:themeColor="text1"/>
                <w:lang w:val="en-US"/>
              </w:rPr>
              <w:t>1</w:t>
            </w:r>
            <w:r w:rsidR="008F0A27">
              <w:rPr>
                <w:color w:val="000000" w:themeColor="text1"/>
                <w:lang w:val="en-US"/>
              </w:rPr>
              <w:t>3</w:t>
            </w:r>
            <w:r w:rsidR="008F0A27">
              <w:rPr>
                <w:color w:val="000000" w:themeColor="text1"/>
              </w:rPr>
              <w:t>,</w:t>
            </w:r>
            <w:r w:rsidR="008F0A27">
              <w:rPr>
                <w:color w:val="000000" w:themeColor="text1"/>
                <w:lang w:val="en-US"/>
              </w:rPr>
              <w:t xml:space="preserve"> XP1.14</w:t>
            </w:r>
          </w:p>
        </w:tc>
        <w:tc>
          <w:tcPr>
            <w:tcW w:w="2339" w:type="dxa"/>
          </w:tcPr>
          <w:p w14:paraId="4882A203" w14:textId="77777777" w:rsidR="006D2C4C" w:rsidRPr="005005EE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Кнопка </w:t>
            </w:r>
            <w:r>
              <w:rPr>
                <w:color w:val="000000" w:themeColor="text1"/>
                <w:lang w:val="en-US"/>
              </w:rPr>
              <w:t>SB1</w:t>
            </w:r>
          </w:p>
        </w:tc>
      </w:tr>
      <w:tr w:rsidR="006D2C4C" w14:paraId="5E966A29" w14:textId="77777777" w:rsidTr="00F82609">
        <w:tc>
          <w:tcPr>
            <w:tcW w:w="1605" w:type="dxa"/>
          </w:tcPr>
          <w:p w14:paraId="27A06847" w14:textId="77777777" w:rsidR="006D2C4C" w:rsidRPr="00FE5E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PORTD.7</w:t>
            </w:r>
          </w:p>
        </w:tc>
        <w:tc>
          <w:tcPr>
            <w:tcW w:w="4043" w:type="dxa"/>
          </w:tcPr>
          <w:p w14:paraId="4FCD3AB1" w14:textId="618D8723" w:rsidR="006D2C4C" w:rsidRPr="0009591A" w:rsidRDefault="006D2C4C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АЦП</w:t>
            </w:r>
            <w:r w:rsidR="0009591A">
              <w:rPr>
                <w:color w:val="000000" w:themeColor="text1"/>
                <w:lang w:val="en-US"/>
              </w:rPr>
              <w:t>1</w:t>
            </w:r>
            <w:r>
              <w:rPr>
                <w:color w:val="000000" w:themeColor="text1"/>
              </w:rPr>
              <w:t xml:space="preserve">, </w:t>
            </w:r>
            <w:r w:rsidR="0009591A">
              <w:rPr>
                <w:color w:val="000000" w:themeColor="text1"/>
                <w:lang w:val="en-US"/>
              </w:rPr>
              <w:t>MDR_ADC2</w:t>
            </w:r>
          </w:p>
        </w:tc>
        <w:tc>
          <w:tcPr>
            <w:tcW w:w="1860" w:type="dxa"/>
          </w:tcPr>
          <w:p w14:paraId="0F517C69" w14:textId="60033A79" w:rsidR="006D2C4C" w:rsidRPr="00445E9A" w:rsidRDefault="00AF6964" w:rsidP="00F2026C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XP1.27</w:t>
            </w:r>
            <w:r w:rsidR="008F0A27">
              <w:rPr>
                <w:color w:val="000000" w:themeColor="text1"/>
              </w:rPr>
              <w:t>,</w:t>
            </w:r>
            <w:r w:rsidR="00F2026C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XP1.28</w:t>
            </w:r>
          </w:p>
        </w:tc>
        <w:tc>
          <w:tcPr>
            <w:tcW w:w="2339" w:type="dxa"/>
          </w:tcPr>
          <w:p w14:paraId="441E6F08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3F3B30D3" w14:textId="77777777" w:rsidTr="00F82609">
        <w:tc>
          <w:tcPr>
            <w:tcW w:w="1605" w:type="dxa"/>
          </w:tcPr>
          <w:p w14:paraId="4B738215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PORTD.4</w:t>
            </w:r>
          </w:p>
        </w:tc>
        <w:tc>
          <w:tcPr>
            <w:tcW w:w="4043" w:type="dxa"/>
          </w:tcPr>
          <w:p w14:paraId="29523BA4" w14:textId="11766646" w:rsidR="006D2C4C" w:rsidRPr="00AA0251" w:rsidRDefault="006D2C4C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 w:rsidR="0009591A">
              <w:rPr>
                <w:color w:val="000000" w:themeColor="text1"/>
                <w:lang w:val="en-US"/>
              </w:rPr>
              <w:t>2</w:t>
            </w:r>
            <w:r>
              <w:rPr>
                <w:color w:val="000000" w:themeColor="text1"/>
              </w:rPr>
              <w:t xml:space="preserve">, </w:t>
            </w:r>
            <w:r w:rsidR="0009591A">
              <w:rPr>
                <w:color w:val="000000" w:themeColor="text1"/>
                <w:lang w:val="en-US"/>
              </w:rPr>
              <w:t>MDR_ADC3</w:t>
            </w:r>
          </w:p>
        </w:tc>
        <w:tc>
          <w:tcPr>
            <w:tcW w:w="1860" w:type="dxa"/>
          </w:tcPr>
          <w:p w14:paraId="52C6DE84" w14:textId="21235B44" w:rsidR="006D2C4C" w:rsidRPr="00445E9A" w:rsidRDefault="00AF6964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XP1.2</w:t>
            </w:r>
            <w:r w:rsidR="00FD146A">
              <w:rPr>
                <w:color w:val="000000" w:themeColor="text1"/>
                <w:lang w:val="en-US"/>
              </w:rPr>
              <w:t>9</w:t>
            </w:r>
            <w:r w:rsidR="008F0A27">
              <w:rPr>
                <w:color w:val="000000" w:themeColor="text1"/>
              </w:rPr>
              <w:t xml:space="preserve">, </w:t>
            </w:r>
            <w:r>
              <w:rPr>
                <w:color w:val="000000" w:themeColor="text1"/>
                <w:lang w:val="en-US"/>
              </w:rPr>
              <w:t>XP1.</w:t>
            </w:r>
            <w:r w:rsidR="00FD146A">
              <w:rPr>
                <w:color w:val="000000" w:themeColor="text1"/>
                <w:lang w:val="en-US"/>
              </w:rPr>
              <w:t>30</w:t>
            </w:r>
          </w:p>
        </w:tc>
        <w:tc>
          <w:tcPr>
            <w:tcW w:w="2339" w:type="dxa"/>
          </w:tcPr>
          <w:p w14:paraId="325342EC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107C311C" w14:textId="77777777" w:rsidTr="00F82609">
        <w:tc>
          <w:tcPr>
            <w:tcW w:w="1605" w:type="dxa"/>
          </w:tcPr>
          <w:p w14:paraId="5CCCE75E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PORTD.2</w:t>
            </w:r>
          </w:p>
        </w:tc>
        <w:tc>
          <w:tcPr>
            <w:tcW w:w="4043" w:type="dxa"/>
          </w:tcPr>
          <w:p w14:paraId="3BD4DD63" w14:textId="577D3696" w:rsidR="006D2C4C" w:rsidRPr="00A715F7" w:rsidRDefault="006D2C4C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 w:rsidR="0009591A">
              <w:rPr>
                <w:color w:val="000000" w:themeColor="text1"/>
                <w:lang w:val="en-US"/>
              </w:rPr>
              <w:t>3</w:t>
            </w:r>
            <w:r>
              <w:rPr>
                <w:color w:val="000000" w:themeColor="text1"/>
              </w:rPr>
              <w:t xml:space="preserve">, </w:t>
            </w:r>
            <w:r w:rsidR="0009591A">
              <w:rPr>
                <w:color w:val="000000" w:themeColor="text1"/>
                <w:lang w:val="en-US"/>
              </w:rPr>
              <w:t>MDR_ADC4</w:t>
            </w:r>
          </w:p>
        </w:tc>
        <w:tc>
          <w:tcPr>
            <w:tcW w:w="1860" w:type="dxa"/>
          </w:tcPr>
          <w:p w14:paraId="703DE971" w14:textId="6470F49A" w:rsidR="006D2C4C" w:rsidRPr="00445E9A" w:rsidRDefault="00FD146A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XP1.31</w:t>
            </w:r>
            <w:r w:rsidR="008F0A27">
              <w:rPr>
                <w:color w:val="000000" w:themeColor="text1"/>
              </w:rPr>
              <w:t>,</w:t>
            </w:r>
            <w:r w:rsidR="00F2026C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XP1.32</w:t>
            </w:r>
          </w:p>
        </w:tc>
        <w:tc>
          <w:tcPr>
            <w:tcW w:w="2339" w:type="dxa"/>
          </w:tcPr>
          <w:p w14:paraId="12318306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40A5F1FA" w14:textId="77777777" w:rsidTr="00F82609">
        <w:tc>
          <w:tcPr>
            <w:tcW w:w="1605" w:type="dxa"/>
          </w:tcPr>
          <w:p w14:paraId="0774ADEE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PORTD.3</w:t>
            </w:r>
          </w:p>
        </w:tc>
        <w:tc>
          <w:tcPr>
            <w:tcW w:w="4043" w:type="dxa"/>
          </w:tcPr>
          <w:p w14:paraId="22414420" w14:textId="24B2E50A" w:rsidR="006D2C4C" w:rsidRPr="00CD3EEB" w:rsidRDefault="006D2C4C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АЦП</w:t>
            </w:r>
            <w:r w:rsidR="0009591A">
              <w:rPr>
                <w:color w:val="000000" w:themeColor="text1"/>
                <w:lang w:val="en-US"/>
              </w:rPr>
              <w:t>4</w:t>
            </w:r>
            <w:r>
              <w:rPr>
                <w:color w:val="000000" w:themeColor="text1"/>
              </w:rPr>
              <w:t xml:space="preserve">, </w:t>
            </w:r>
            <w:r w:rsidR="0009591A">
              <w:rPr>
                <w:color w:val="000000" w:themeColor="text1"/>
                <w:lang w:val="en-US"/>
              </w:rPr>
              <w:t>MDR_ADC5</w:t>
            </w:r>
          </w:p>
        </w:tc>
        <w:tc>
          <w:tcPr>
            <w:tcW w:w="1860" w:type="dxa"/>
          </w:tcPr>
          <w:p w14:paraId="3CDF5019" w14:textId="5C649AED" w:rsidR="006D2C4C" w:rsidRPr="00445E9A" w:rsidRDefault="00FD146A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</w:t>
            </w:r>
            <w:r w:rsidR="00F2026C">
              <w:rPr>
                <w:color w:val="000000" w:themeColor="text1"/>
                <w:lang w:val="en-US"/>
              </w:rPr>
              <w:t>3</w:t>
            </w:r>
            <w:r w:rsidR="008F0A27">
              <w:rPr>
                <w:color w:val="000000" w:themeColor="text1"/>
              </w:rPr>
              <w:t>,</w:t>
            </w:r>
            <w:r w:rsidR="00F2026C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XP1.3</w:t>
            </w:r>
            <w:r w:rsidR="00F2026C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339" w:type="dxa"/>
          </w:tcPr>
          <w:p w14:paraId="5E10AC11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68B6CDC7" w14:textId="77777777" w:rsidTr="00F82609">
        <w:tc>
          <w:tcPr>
            <w:tcW w:w="1605" w:type="dxa"/>
          </w:tcPr>
          <w:p w14:paraId="3940C994" w14:textId="77777777" w:rsidR="006D2C4C" w:rsidRPr="00AC68A6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PORTD.5</w:t>
            </w:r>
          </w:p>
        </w:tc>
        <w:tc>
          <w:tcPr>
            <w:tcW w:w="4043" w:type="dxa"/>
          </w:tcPr>
          <w:p w14:paraId="058210BB" w14:textId="5F666A1B" w:rsidR="006D2C4C" w:rsidRPr="0009591A" w:rsidRDefault="006D2C4C" w:rsidP="00AB2D2F">
            <w:pPr>
              <w:spacing w:line="240" w:lineRule="auto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АЦП</w:t>
            </w:r>
            <w:r w:rsidR="0009591A">
              <w:rPr>
                <w:color w:val="000000" w:themeColor="text1"/>
                <w:lang w:val="en-US"/>
              </w:rPr>
              <w:t>5</w:t>
            </w:r>
            <w:r>
              <w:rPr>
                <w:color w:val="000000" w:themeColor="text1"/>
              </w:rPr>
              <w:t xml:space="preserve">, </w:t>
            </w:r>
            <w:r w:rsidR="0009591A">
              <w:rPr>
                <w:color w:val="000000" w:themeColor="text1"/>
                <w:lang w:val="en-US"/>
              </w:rPr>
              <w:t>MDR_ADC6</w:t>
            </w:r>
          </w:p>
        </w:tc>
        <w:tc>
          <w:tcPr>
            <w:tcW w:w="1860" w:type="dxa"/>
          </w:tcPr>
          <w:p w14:paraId="69C880DE" w14:textId="1A984DEB" w:rsidR="006D2C4C" w:rsidRPr="00445E9A" w:rsidRDefault="00F2026C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XP1.35</w:t>
            </w:r>
            <w:r w:rsidR="008F0A27">
              <w:rPr>
                <w:color w:val="000000" w:themeColor="text1"/>
              </w:rPr>
              <w:t>,</w:t>
            </w:r>
            <w:r>
              <w:rPr>
                <w:color w:val="000000" w:themeColor="text1"/>
                <w:lang w:val="en-US"/>
              </w:rPr>
              <w:t xml:space="preserve"> XP1.36</w:t>
            </w:r>
          </w:p>
        </w:tc>
        <w:tc>
          <w:tcPr>
            <w:tcW w:w="2339" w:type="dxa"/>
          </w:tcPr>
          <w:p w14:paraId="4C04A18F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6D2C4C" w14:paraId="024FD8CA" w14:textId="77777777" w:rsidTr="00F82609">
        <w:tc>
          <w:tcPr>
            <w:tcW w:w="1605" w:type="dxa"/>
          </w:tcPr>
          <w:p w14:paraId="48013B89" w14:textId="77777777" w:rsidR="006D2C4C" w:rsidRPr="006543CC" w:rsidRDefault="006D2C4C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PORTD.6</w:t>
            </w:r>
          </w:p>
        </w:tc>
        <w:tc>
          <w:tcPr>
            <w:tcW w:w="4043" w:type="dxa"/>
          </w:tcPr>
          <w:p w14:paraId="7255D45A" w14:textId="485A2152" w:rsidR="006D2C4C" w:rsidRPr="0009591A" w:rsidRDefault="006D2C4C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АЦП</w:t>
            </w:r>
            <w:r w:rsidR="0009591A">
              <w:rPr>
                <w:color w:val="000000" w:themeColor="text1"/>
                <w:lang w:val="en-US"/>
              </w:rPr>
              <w:t>6</w:t>
            </w:r>
            <w:r>
              <w:rPr>
                <w:color w:val="000000" w:themeColor="text1"/>
              </w:rPr>
              <w:t xml:space="preserve">, </w:t>
            </w:r>
            <w:r w:rsidR="0009591A">
              <w:rPr>
                <w:color w:val="000000" w:themeColor="text1"/>
                <w:lang w:val="en-US"/>
              </w:rPr>
              <w:t>MDR_ADC7</w:t>
            </w:r>
          </w:p>
        </w:tc>
        <w:tc>
          <w:tcPr>
            <w:tcW w:w="1860" w:type="dxa"/>
          </w:tcPr>
          <w:p w14:paraId="61C07BE0" w14:textId="5FF1DF59" w:rsidR="006D2C4C" w:rsidRPr="00445E9A" w:rsidRDefault="00F2026C" w:rsidP="00F2026C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XP1.37</w:t>
            </w:r>
            <w:r w:rsidR="008F0A27">
              <w:rPr>
                <w:color w:val="000000" w:themeColor="text1"/>
              </w:rPr>
              <w:t>,</w:t>
            </w:r>
            <w:r>
              <w:rPr>
                <w:color w:val="000000" w:themeColor="text1"/>
                <w:lang w:val="en-US"/>
              </w:rPr>
              <w:t xml:space="preserve"> XP1.38</w:t>
            </w:r>
          </w:p>
        </w:tc>
        <w:tc>
          <w:tcPr>
            <w:tcW w:w="2339" w:type="dxa"/>
          </w:tcPr>
          <w:p w14:paraId="305D31E5" w14:textId="77777777" w:rsidR="006D2C4C" w:rsidRDefault="006D2C4C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F2026C" w14:paraId="28D874DC" w14:textId="77777777" w:rsidTr="00F82609">
        <w:tc>
          <w:tcPr>
            <w:tcW w:w="1605" w:type="dxa"/>
          </w:tcPr>
          <w:p w14:paraId="4C3C7282" w14:textId="34A5B074" w:rsidR="006D2C4C" w:rsidRPr="006543CC" w:rsidRDefault="008F0A27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PORTF.1</w:t>
            </w:r>
          </w:p>
        </w:tc>
        <w:tc>
          <w:tcPr>
            <w:tcW w:w="4043" w:type="dxa"/>
          </w:tcPr>
          <w:p w14:paraId="4601B6C0" w14:textId="1934CD44" w:rsidR="006D2C4C" w:rsidRPr="008F0A27" w:rsidRDefault="008F0A27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UART2_TxD</w:t>
            </w:r>
          </w:p>
        </w:tc>
        <w:tc>
          <w:tcPr>
            <w:tcW w:w="1860" w:type="dxa"/>
          </w:tcPr>
          <w:p w14:paraId="4ACCC635" w14:textId="51A75917" w:rsidR="006D2C4C" w:rsidRPr="008F0A27" w:rsidRDefault="008F0A27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2.1</w:t>
            </w:r>
          </w:p>
        </w:tc>
        <w:tc>
          <w:tcPr>
            <w:tcW w:w="2339" w:type="dxa"/>
          </w:tcPr>
          <w:p w14:paraId="2CDCACA8" w14:textId="7D3D7B01" w:rsidR="006D2C4C" w:rsidRDefault="008F0A27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PROG_TX</w:t>
            </w:r>
          </w:p>
        </w:tc>
      </w:tr>
      <w:tr w:rsidR="008F0A27" w14:paraId="120971F2" w14:textId="77777777" w:rsidTr="00F82609">
        <w:tc>
          <w:tcPr>
            <w:tcW w:w="1605" w:type="dxa"/>
          </w:tcPr>
          <w:p w14:paraId="22CC2DD9" w14:textId="19BC2D43" w:rsidR="008F0A27" w:rsidRDefault="008F0A27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PORTF.0</w:t>
            </w:r>
          </w:p>
        </w:tc>
        <w:tc>
          <w:tcPr>
            <w:tcW w:w="4043" w:type="dxa"/>
          </w:tcPr>
          <w:p w14:paraId="0E07B1C1" w14:textId="19B36922" w:rsidR="008F0A27" w:rsidRDefault="008F0A27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UART2_RxD</w:t>
            </w:r>
          </w:p>
        </w:tc>
        <w:tc>
          <w:tcPr>
            <w:tcW w:w="1860" w:type="dxa"/>
          </w:tcPr>
          <w:p w14:paraId="583AFD5F" w14:textId="4C804BA8" w:rsidR="008F0A27" w:rsidRDefault="008F0A27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2.2</w:t>
            </w:r>
          </w:p>
        </w:tc>
        <w:tc>
          <w:tcPr>
            <w:tcW w:w="2339" w:type="dxa"/>
          </w:tcPr>
          <w:p w14:paraId="6A17118E" w14:textId="5A0A34BA" w:rsidR="008F0A27" w:rsidRDefault="008F0A27" w:rsidP="000204C1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PROG_RX</w:t>
            </w:r>
            <w:r w:rsidR="000E3FC0">
              <w:rPr>
                <w:color w:val="000000" w:themeColor="text1"/>
                <w:lang w:val="en-US"/>
              </w:rPr>
              <w:t>/ HL4</w:t>
            </w:r>
          </w:p>
        </w:tc>
      </w:tr>
      <w:tr w:rsidR="000E3FC0" w14:paraId="07E1735A" w14:textId="77777777" w:rsidTr="00F82609">
        <w:tc>
          <w:tcPr>
            <w:tcW w:w="1605" w:type="dxa"/>
          </w:tcPr>
          <w:p w14:paraId="3DD6754A" w14:textId="7FCF766E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PORTC.0</w:t>
            </w:r>
          </w:p>
        </w:tc>
        <w:tc>
          <w:tcPr>
            <w:tcW w:w="4043" w:type="dxa"/>
          </w:tcPr>
          <w:p w14:paraId="675E802E" w14:textId="301BDEC9" w:rsidR="000E3FC0" w:rsidRPr="008F0A27" w:rsidRDefault="000E3FC0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SCL1/SSP2_FSS</w:t>
            </w:r>
          </w:p>
        </w:tc>
        <w:tc>
          <w:tcPr>
            <w:tcW w:w="1860" w:type="dxa"/>
          </w:tcPr>
          <w:p w14:paraId="2F685EEC" w14:textId="0BE15D28" w:rsidR="000E3FC0" w:rsidRPr="008F0A27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.3</w:t>
            </w:r>
            <w:r>
              <w:rPr>
                <w:color w:val="000000" w:themeColor="text1"/>
              </w:rPr>
              <w:t>,</w:t>
            </w:r>
            <w:r>
              <w:rPr>
                <w:color w:val="000000" w:themeColor="text1"/>
                <w:lang w:val="en-US"/>
              </w:rPr>
              <w:t xml:space="preserve"> 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339" w:type="dxa"/>
          </w:tcPr>
          <w:p w14:paraId="520E4106" w14:textId="7F307DA1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E3FC0" w14:paraId="2ABFAF51" w14:textId="77777777" w:rsidTr="00F82609">
        <w:tc>
          <w:tcPr>
            <w:tcW w:w="1605" w:type="dxa"/>
          </w:tcPr>
          <w:p w14:paraId="7E7A0BBC" w14:textId="7EECDE44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PORTC.1</w:t>
            </w:r>
          </w:p>
        </w:tc>
        <w:tc>
          <w:tcPr>
            <w:tcW w:w="4043" w:type="dxa"/>
          </w:tcPr>
          <w:p w14:paraId="2B211C24" w14:textId="5EBEEA28" w:rsidR="000E3FC0" w:rsidRDefault="000E3FC0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SDA1/SSP2_CLK</w:t>
            </w:r>
          </w:p>
        </w:tc>
        <w:tc>
          <w:tcPr>
            <w:tcW w:w="1860" w:type="dxa"/>
          </w:tcPr>
          <w:p w14:paraId="304159D6" w14:textId="3F0D1A3C" w:rsidR="000E3FC0" w:rsidRPr="008F0A27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5,</w:t>
            </w:r>
            <w:r>
              <w:rPr>
                <w:color w:val="000000" w:themeColor="text1"/>
                <w:lang w:val="en-US"/>
              </w:rPr>
              <w:t xml:space="preserve"> 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2339" w:type="dxa"/>
          </w:tcPr>
          <w:p w14:paraId="56202887" w14:textId="02508280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E3FC0" w14:paraId="32F6B226" w14:textId="77777777" w:rsidTr="00F82609">
        <w:tc>
          <w:tcPr>
            <w:tcW w:w="1605" w:type="dxa"/>
          </w:tcPr>
          <w:p w14:paraId="56D14D49" w14:textId="7BE2D737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PORTE.0</w:t>
            </w:r>
          </w:p>
        </w:tc>
        <w:tc>
          <w:tcPr>
            <w:tcW w:w="4043" w:type="dxa"/>
          </w:tcPr>
          <w:p w14:paraId="368EDD23" w14:textId="7AD34A1A" w:rsidR="000E3FC0" w:rsidRPr="008F0A27" w:rsidRDefault="000E3FC0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DAC2_OUT/TMR2_CH1/CAN1_RX</w:t>
            </w:r>
          </w:p>
        </w:tc>
        <w:tc>
          <w:tcPr>
            <w:tcW w:w="1860" w:type="dxa"/>
          </w:tcPr>
          <w:p w14:paraId="21C6459C" w14:textId="153E6CC1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2.7</w:t>
            </w:r>
          </w:p>
        </w:tc>
        <w:tc>
          <w:tcPr>
            <w:tcW w:w="2339" w:type="dxa"/>
          </w:tcPr>
          <w:p w14:paraId="4E69267F" w14:textId="65AB2976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E3FC0" w14:paraId="0CCD79D8" w14:textId="77777777" w:rsidTr="00F82609">
        <w:tc>
          <w:tcPr>
            <w:tcW w:w="1605" w:type="dxa"/>
          </w:tcPr>
          <w:p w14:paraId="7C13E84A" w14:textId="1BB8ACB5" w:rsidR="000E3FC0" w:rsidRDefault="00F1229B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PORTF.1</w:t>
            </w:r>
          </w:p>
        </w:tc>
        <w:tc>
          <w:tcPr>
            <w:tcW w:w="4043" w:type="dxa"/>
          </w:tcPr>
          <w:p w14:paraId="22C36262" w14:textId="0843A8EF" w:rsidR="000E3FC0" w:rsidRPr="00C23D3B" w:rsidRDefault="00C23D3B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C23D3B">
              <w:rPr>
                <w:color w:val="000000" w:themeColor="text1"/>
                <w:lang w:val="en-US"/>
              </w:rPr>
              <w:t>ADDR1/SSP1_CLK/UART2_TXD</w:t>
            </w:r>
          </w:p>
        </w:tc>
        <w:tc>
          <w:tcPr>
            <w:tcW w:w="1860" w:type="dxa"/>
          </w:tcPr>
          <w:p w14:paraId="3CA21B0D" w14:textId="022EBAEC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11,</w:t>
            </w:r>
            <w:r>
              <w:rPr>
                <w:color w:val="000000" w:themeColor="text1"/>
                <w:lang w:val="en-US"/>
              </w:rPr>
              <w:t xml:space="preserve"> 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12</w:t>
            </w:r>
          </w:p>
        </w:tc>
        <w:tc>
          <w:tcPr>
            <w:tcW w:w="2339" w:type="dxa"/>
          </w:tcPr>
          <w:p w14:paraId="31F48635" w14:textId="72628037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E3FC0" w14:paraId="78CE723D" w14:textId="77777777" w:rsidTr="00F82609">
        <w:tc>
          <w:tcPr>
            <w:tcW w:w="1605" w:type="dxa"/>
          </w:tcPr>
          <w:p w14:paraId="3E1436A6" w14:textId="4F289E7A" w:rsidR="000E3FC0" w:rsidRDefault="00F1229B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PORTF.3</w:t>
            </w:r>
          </w:p>
        </w:tc>
        <w:tc>
          <w:tcPr>
            <w:tcW w:w="4043" w:type="dxa"/>
          </w:tcPr>
          <w:p w14:paraId="28816628" w14:textId="2D22A0D4" w:rsidR="000E3FC0" w:rsidRPr="00C23D3B" w:rsidRDefault="00C23D3B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C23D3B">
              <w:rPr>
                <w:color w:val="000000" w:themeColor="text1"/>
                <w:lang w:val="en-US"/>
              </w:rPr>
              <w:t>ADDR3/SSP1_RXD/CAN2_TX</w:t>
            </w:r>
          </w:p>
        </w:tc>
        <w:tc>
          <w:tcPr>
            <w:tcW w:w="1860" w:type="dxa"/>
          </w:tcPr>
          <w:p w14:paraId="0738DCEF" w14:textId="54C25F9A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13,</w:t>
            </w:r>
            <w:r>
              <w:rPr>
                <w:color w:val="000000" w:themeColor="text1"/>
                <w:lang w:val="en-US"/>
              </w:rPr>
              <w:t xml:space="preserve"> 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14</w:t>
            </w:r>
          </w:p>
        </w:tc>
        <w:tc>
          <w:tcPr>
            <w:tcW w:w="2339" w:type="dxa"/>
          </w:tcPr>
          <w:p w14:paraId="2B806C7B" w14:textId="47DDA17C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E3FC0" w14:paraId="1ECD2943" w14:textId="77777777" w:rsidTr="00F82609">
        <w:tc>
          <w:tcPr>
            <w:tcW w:w="1605" w:type="dxa"/>
          </w:tcPr>
          <w:p w14:paraId="0C370C4B" w14:textId="37D3A413" w:rsidR="000E3FC0" w:rsidRDefault="00F1229B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PORTF.0</w:t>
            </w:r>
          </w:p>
        </w:tc>
        <w:tc>
          <w:tcPr>
            <w:tcW w:w="4043" w:type="dxa"/>
          </w:tcPr>
          <w:p w14:paraId="36DF4322" w14:textId="7F040085" w:rsidR="000E3FC0" w:rsidRPr="00C23D3B" w:rsidRDefault="00C23D3B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C23D3B">
              <w:rPr>
                <w:color w:val="000000" w:themeColor="text1"/>
                <w:lang w:val="en-US"/>
              </w:rPr>
              <w:t>ADDR0/SSP1_TXD/UART2_RXD</w:t>
            </w:r>
          </w:p>
        </w:tc>
        <w:tc>
          <w:tcPr>
            <w:tcW w:w="1860" w:type="dxa"/>
          </w:tcPr>
          <w:p w14:paraId="2E1F376F" w14:textId="69F9071A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15,</w:t>
            </w:r>
            <w:r>
              <w:rPr>
                <w:color w:val="000000" w:themeColor="text1"/>
                <w:lang w:val="en-US"/>
              </w:rPr>
              <w:t xml:space="preserve"> 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16</w:t>
            </w:r>
          </w:p>
        </w:tc>
        <w:tc>
          <w:tcPr>
            <w:tcW w:w="2339" w:type="dxa"/>
          </w:tcPr>
          <w:p w14:paraId="7E9E6D1F" w14:textId="5B6719BA" w:rsidR="000E3FC0" w:rsidRDefault="00F1229B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HL4</w:t>
            </w:r>
          </w:p>
        </w:tc>
      </w:tr>
      <w:tr w:rsidR="000E3FC0" w14:paraId="6053A3E8" w14:textId="77777777" w:rsidTr="00F82609">
        <w:tc>
          <w:tcPr>
            <w:tcW w:w="1605" w:type="dxa"/>
          </w:tcPr>
          <w:p w14:paraId="456D442A" w14:textId="4DDDEE61" w:rsidR="000E3FC0" w:rsidRDefault="00F1229B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PORTF.2</w:t>
            </w:r>
          </w:p>
        </w:tc>
        <w:tc>
          <w:tcPr>
            <w:tcW w:w="4043" w:type="dxa"/>
          </w:tcPr>
          <w:p w14:paraId="0BDCD43B" w14:textId="0D7B0D1D" w:rsidR="000E3FC0" w:rsidRPr="00C23D3B" w:rsidRDefault="00C23D3B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C23D3B">
              <w:rPr>
                <w:color w:val="000000" w:themeColor="text1"/>
                <w:lang w:val="en-US"/>
              </w:rPr>
              <w:t>ADDR2/SSP1_FSS/CAN2_RX</w:t>
            </w:r>
          </w:p>
        </w:tc>
        <w:tc>
          <w:tcPr>
            <w:tcW w:w="1860" w:type="dxa"/>
          </w:tcPr>
          <w:p w14:paraId="31C68E29" w14:textId="0697EDBE" w:rsidR="000E3FC0" w:rsidRPr="008F0A27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17,</w:t>
            </w:r>
            <w:r>
              <w:rPr>
                <w:color w:val="000000" w:themeColor="text1"/>
                <w:lang w:val="en-US"/>
              </w:rPr>
              <w:t xml:space="preserve"> XP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</w:rPr>
              <w:t>18</w:t>
            </w:r>
          </w:p>
        </w:tc>
        <w:tc>
          <w:tcPr>
            <w:tcW w:w="2339" w:type="dxa"/>
          </w:tcPr>
          <w:p w14:paraId="2948939D" w14:textId="4D1026A7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0E3FC0" w14:paraId="6A1E8C70" w14:textId="77777777" w:rsidTr="00F82609">
        <w:tc>
          <w:tcPr>
            <w:tcW w:w="1605" w:type="dxa"/>
          </w:tcPr>
          <w:p w14:paraId="58290CEE" w14:textId="7729F8F0" w:rsidR="000E3FC0" w:rsidRDefault="00F1229B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PORTA.3</w:t>
            </w:r>
          </w:p>
        </w:tc>
        <w:tc>
          <w:tcPr>
            <w:tcW w:w="4043" w:type="dxa"/>
          </w:tcPr>
          <w:p w14:paraId="39E1EED6" w14:textId="6ADE0DAE" w:rsidR="000E3FC0" w:rsidRPr="00427469" w:rsidRDefault="0042746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427469">
              <w:rPr>
                <w:color w:val="000000" w:themeColor="text1"/>
                <w:lang w:val="en-US"/>
              </w:rPr>
              <w:t>DATA3/TMR1_CH2/TMR2_CH2</w:t>
            </w:r>
          </w:p>
        </w:tc>
        <w:tc>
          <w:tcPr>
            <w:tcW w:w="1860" w:type="dxa"/>
          </w:tcPr>
          <w:p w14:paraId="2B94628F" w14:textId="0494C773" w:rsidR="000E3FC0" w:rsidRDefault="000E3FC0" w:rsidP="000E3FC0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</w:t>
            </w:r>
            <w:r>
              <w:rPr>
                <w:color w:val="000000" w:themeColor="text1"/>
              </w:rPr>
              <w:t>2.19</w:t>
            </w:r>
          </w:p>
        </w:tc>
        <w:tc>
          <w:tcPr>
            <w:tcW w:w="2339" w:type="dxa"/>
          </w:tcPr>
          <w:p w14:paraId="7695C11E" w14:textId="0F54B11D" w:rsidR="000E3FC0" w:rsidRDefault="00F1229B" w:rsidP="000E3FC0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HL2</w:t>
            </w:r>
          </w:p>
        </w:tc>
      </w:tr>
      <w:tr w:rsidR="008F0A27" w14:paraId="6731E04B" w14:textId="77777777" w:rsidTr="00F82609">
        <w:tc>
          <w:tcPr>
            <w:tcW w:w="1605" w:type="dxa"/>
          </w:tcPr>
          <w:p w14:paraId="09BC8779" w14:textId="5B3D046C" w:rsidR="008F0A27" w:rsidRDefault="00F1229B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PORTA.6</w:t>
            </w:r>
          </w:p>
        </w:tc>
        <w:tc>
          <w:tcPr>
            <w:tcW w:w="4043" w:type="dxa"/>
          </w:tcPr>
          <w:p w14:paraId="20A5DE69" w14:textId="0F69AEA3" w:rsidR="008F0A27" w:rsidRPr="00427469" w:rsidRDefault="0042746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427469">
              <w:rPr>
                <w:color w:val="000000" w:themeColor="text1"/>
                <w:lang w:val="en-US"/>
              </w:rPr>
              <w:t>DATA6/CAN1_TX/UART1_RXD</w:t>
            </w:r>
          </w:p>
        </w:tc>
        <w:tc>
          <w:tcPr>
            <w:tcW w:w="1860" w:type="dxa"/>
          </w:tcPr>
          <w:p w14:paraId="1652377E" w14:textId="6048F623" w:rsidR="008F0A27" w:rsidRDefault="00F1229B" w:rsidP="000204C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XP2.21</w:t>
            </w:r>
          </w:p>
        </w:tc>
        <w:tc>
          <w:tcPr>
            <w:tcW w:w="2339" w:type="dxa"/>
          </w:tcPr>
          <w:p w14:paraId="6B278BFA" w14:textId="77777777" w:rsidR="008F0A27" w:rsidRDefault="008F0A27" w:rsidP="000204C1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</w:tr>
      <w:tr w:rsidR="008F0A27" w14:paraId="43AB2197" w14:textId="77777777" w:rsidTr="00F82609">
        <w:tc>
          <w:tcPr>
            <w:tcW w:w="1605" w:type="dxa"/>
          </w:tcPr>
          <w:p w14:paraId="52259283" w14:textId="725A6AB4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PORTA.7</w:t>
            </w:r>
          </w:p>
        </w:tc>
        <w:tc>
          <w:tcPr>
            <w:tcW w:w="4043" w:type="dxa"/>
          </w:tcPr>
          <w:p w14:paraId="06728F53" w14:textId="7DF2D173" w:rsidR="008F0A27" w:rsidRPr="00427469" w:rsidRDefault="0042746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427469">
              <w:rPr>
                <w:color w:val="000000" w:themeColor="text1"/>
                <w:lang w:val="en-US"/>
              </w:rPr>
              <w:t>DATA7/CAN1_RX/UART1_TXD</w:t>
            </w:r>
          </w:p>
        </w:tc>
        <w:tc>
          <w:tcPr>
            <w:tcW w:w="1860" w:type="dxa"/>
          </w:tcPr>
          <w:p w14:paraId="73F10D8F" w14:textId="672A184A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XP2.23</w:t>
            </w:r>
          </w:p>
        </w:tc>
        <w:tc>
          <w:tcPr>
            <w:tcW w:w="2339" w:type="dxa"/>
          </w:tcPr>
          <w:p w14:paraId="01A21FD0" w14:textId="6F8E2A09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5DC801F3" w14:textId="77777777" w:rsidTr="00F82609">
        <w:tc>
          <w:tcPr>
            <w:tcW w:w="1605" w:type="dxa"/>
          </w:tcPr>
          <w:p w14:paraId="1307EEDF" w14:textId="0FDFED2C" w:rsidR="008F0A27" w:rsidRPr="006543CC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PORTA.4</w:t>
            </w:r>
          </w:p>
        </w:tc>
        <w:tc>
          <w:tcPr>
            <w:tcW w:w="4043" w:type="dxa"/>
          </w:tcPr>
          <w:p w14:paraId="32639769" w14:textId="10DCDB16" w:rsidR="008F0A27" w:rsidRPr="00427469" w:rsidRDefault="0042746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427469">
              <w:rPr>
                <w:color w:val="000000" w:themeColor="text1"/>
                <w:lang w:val="en-US"/>
              </w:rPr>
              <w:t>DATA4/TMR1_CH2N/TMR2_CH2N</w:t>
            </w:r>
          </w:p>
        </w:tc>
        <w:tc>
          <w:tcPr>
            <w:tcW w:w="1860" w:type="dxa"/>
          </w:tcPr>
          <w:p w14:paraId="31B46C0A" w14:textId="2839D343" w:rsidR="008F0A27" w:rsidRPr="00F1229B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XP2.25</w:t>
            </w:r>
          </w:p>
        </w:tc>
        <w:tc>
          <w:tcPr>
            <w:tcW w:w="2339" w:type="dxa"/>
          </w:tcPr>
          <w:p w14:paraId="71A18DC0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23317886" w14:textId="77777777" w:rsidTr="00F82609">
        <w:tc>
          <w:tcPr>
            <w:tcW w:w="1605" w:type="dxa"/>
          </w:tcPr>
          <w:p w14:paraId="5CFFA337" w14:textId="59616FE8" w:rsidR="008F0A27" w:rsidRPr="0068369F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PORTA.5</w:t>
            </w:r>
          </w:p>
        </w:tc>
        <w:tc>
          <w:tcPr>
            <w:tcW w:w="4043" w:type="dxa"/>
          </w:tcPr>
          <w:p w14:paraId="562549F3" w14:textId="77C5A396" w:rsidR="008F0A27" w:rsidRPr="00427469" w:rsidRDefault="0042746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427469">
              <w:rPr>
                <w:color w:val="000000" w:themeColor="text1"/>
                <w:lang w:val="en-US"/>
              </w:rPr>
              <w:t>DATA5/TMR1_CH3/TMR2_CH3</w:t>
            </w:r>
          </w:p>
        </w:tc>
        <w:tc>
          <w:tcPr>
            <w:tcW w:w="1860" w:type="dxa"/>
          </w:tcPr>
          <w:p w14:paraId="6F92C85D" w14:textId="7FB4201C" w:rsidR="008F0A27" w:rsidRPr="00F1229B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XP2.27, XP2.28</w:t>
            </w:r>
          </w:p>
        </w:tc>
        <w:tc>
          <w:tcPr>
            <w:tcW w:w="2339" w:type="dxa"/>
          </w:tcPr>
          <w:p w14:paraId="6D1D96DC" w14:textId="77777777" w:rsidR="008F0A27" w:rsidRPr="00CB27C8" w:rsidRDefault="008F0A27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Светодиод </w:t>
            </w:r>
            <w:r>
              <w:rPr>
                <w:color w:val="000000" w:themeColor="text1"/>
                <w:lang w:val="en-US"/>
              </w:rPr>
              <w:t>HL3</w:t>
            </w:r>
          </w:p>
        </w:tc>
      </w:tr>
      <w:tr w:rsidR="008F0A27" w14:paraId="420F0501" w14:textId="77777777" w:rsidTr="00F82609">
        <w:tc>
          <w:tcPr>
            <w:tcW w:w="1605" w:type="dxa"/>
          </w:tcPr>
          <w:p w14:paraId="3BE9773C" w14:textId="3FFFF525" w:rsidR="008F0A27" w:rsidRPr="0068369F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PORTB.0</w:t>
            </w:r>
          </w:p>
        </w:tc>
        <w:tc>
          <w:tcPr>
            <w:tcW w:w="4043" w:type="dxa"/>
          </w:tcPr>
          <w:p w14:paraId="06900860" w14:textId="2E9A360B" w:rsidR="008F0A27" w:rsidRPr="00F82609" w:rsidRDefault="00F8260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F82609">
              <w:rPr>
                <w:color w:val="000000" w:themeColor="text1"/>
                <w:lang w:val="en-US"/>
              </w:rPr>
              <w:t>DATA16/TMR3_CH1/UART1_TXD</w:t>
            </w:r>
          </w:p>
        </w:tc>
        <w:tc>
          <w:tcPr>
            <w:tcW w:w="1860" w:type="dxa"/>
          </w:tcPr>
          <w:p w14:paraId="5E9DFA9A" w14:textId="5267C1D6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XP2.29, XP2.30</w:t>
            </w:r>
          </w:p>
        </w:tc>
        <w:tc>
          <w:tcPr>
            <w:tcW w:w="2339" w:type="dxa"/>
          </w:tcPr>
          <w:p w14:paraId="6DA3DAD5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52F4E201" w14:textId="77777777" w:rsidTr="00F82609">
        <w:tc>
          <w:tcPr>
            <w:tcW w:w="1605" w:type="dxa"/>
          </w:tcPr>
          <w:p w14:paraId="553FD94B" w14:textId="60EA9ACF" w:rsidR="008F0A27" w:rsidRPr="00A85705" w:rsidRDefault="00F1229B" w:rsidP="008F0A27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PORTB.2</w:t>
            </w:r>
          </w:p>
        </w:tc>
        <w:tc>
          <w:tcPr>
            <w:tcW w:w="4043" w:type="dxa"/>
          </w:tcPr>
          <w:p w14:paraId="0D7FFB99" w14:textId="6EFD00F7" w:rsidR="008F0A27" w:rsidRPr="00F82609" w:rsidRDefault="00F8260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F82609">
              <w:rPr>
                <w:color w:val="000000" w:themeColor="text1"/>
                <w:lang w:val="en-US"/>
              </w:rPr>
              <w:t>DATA18/TMR3_CH2/CAN1_TX</w:t>
            </w:r>
          </w:p>
        </w:tc>
        <w:tc>
          <w:tcPr>
            <w:tcW w:w="1860" w:type="dxa"/>
          </w:tcPr>
          <w:p w14:paraId="01E3DEE6" w14:textId="47A0F291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XP2.31, XP2.32</w:t>
            </w:r>
          </w:p>
        </w:tc>
        <w:tc>
          <w:tcPr>
            <w:tcW w:w="2339" w:type="dxa"/>
          </w:tcPr>
          <w:p w14:paraId="1DEAC784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3E56E4B1" w14:textId="77777777" w:rsidTr="00F82609">
        <w:tc>
          <w:tcPr>
            <w:tcW w:w="1605" w:type="dxa"/>
          </w:tcPr>
          <w:p w14:paraId="178F230C" w14:textId="5E35723A" w:rsidR="008F0A27" w:rsidRPr="00005FB1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PORTB.1</w:t>
            </w:r>
          </w:p>
        </w:tc>
        <w:tc>
          <w:tcPr>
            <w:tcW w:w="4043" w:type="dxa"/>
          </w:tcPr>
          <w:p w14:paraId="69403F4D" w14:textId="064C74E4" w:rsidR="008F0A27" w:rsidRPr="00F82609" w:rsidRDefault="00F8260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F82609">
              <w:rPr>
                <w:color w:val="000000" w:themeColor="text1"/>
                <w:lang w:val="en-US"/>
              </w:rPr>
              <w:t>DATA17/TMR3_CH1N/UART2_RXD</w:t>
            </w:r>
          </w:p>
        </w:tc>
        <w:tc>
          <w:tcPr>
            <w:tcW w:w="1860" w:type="dxa"/>
          </w:tcPr>
          <w:p w14:paraId="60C952CC" w14:textId="039FB570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XP2.33, XP2.34</w:t>
            </w:r>
          </w:p>
        </w:tc>
        <w:tc>
          <w:tcPr>
            <w:tcW w:w="2339" w:type="dxa"/>
          </w:tcPr>
          <w:p w14:paraId="267A568B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0919403E" w14:textId="77777777" w:rsidTr="00F82609">
        <w:tc>
          <w:tcPr>
            <w:tcW w:w="1605" w:type="dxa"/>
          </w:tcPr>
          <w:p w14:paraId="26903E1B" w14:textId="5A45BFFE" w:rsidR="008F0A27" w:rsidRPr="00005FB1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PORTB.5</w:t>
            </w:r>
          </w:p>
        </w:tc>
        <w:tc>
          <w:tcPr>
            <w:tcW w:w="4043" w:type="dxa"/>
          </w:tcPr>
          <w:p w14:paraId="06AB698E" w14:textId="4D3E0D50" w:rsidR="008F0A27" w:rsidRPr="00F82609" w:rsidRDefault="00F8260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F82609">
              <w:rPr>
                <w:color w:val="000000" w:themeColor="text1"/>
                <w:lang w:val="en-US"/>
              </w:rPr>
              <w:t>DATA21/UART1_TXD/TMR3_CH3</w:t>
            </w:r>
          </w:p>
        </w:tc>
        <w:tc>
          <w:tcPr>
            <w:tcW w:w="1860" w:type="dxa"/>
          </w:tcPr>
          <w:p w14:paraId="78FD1498" w14:textId="131B4C91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XP2.35, XP2.36</w:t>
            </w:r>
          </w:p>
        </w:tc>
        <w:tc>
          <w:tcPr>
            <w:tcW w:w="2339" w:type="dxa"/>
          </w:tcPr>
          <w:p w14:paraId="200C0B46" w14:textId="77777777" w:rsidR="008F0A27" w:rsidRPr="00005FB1" w:rsidRDefault="008F0A27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67A0A863" w14:textId="77777777" w:rsidTr="00F82609">
        <w:tc>
          <w:tcPr>
            <w:tcW w:w="1605" w:type="dxa"/>
          </w:tcPr>
          <w:p w14:paraId="28C24CC3" w14:textId="5F0CD610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PORTB.6</w:t>
            </w:r>
          </w:p>
        </w:tc>
        <w:tc>
          <w:tcPr>
            <w:tcW w:w="4043" w:type="dxa"/>
          </w:tcPr>
          <w:p w14:paraId="41079E32" w14:textId="1D7E3EB4" w:rsidR="008F0A27" w:rsidRPr="00F82609" w:rsidRDefault="00F82609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F82609">
              <w:rPr>
                <w:color w:val="000000" w:themeColor="text1"/>
                <w:lang w:val="en-US"/>
              </w:rPr>
              <w:t>DATA22/UART1_RXD/TMR3_CH3N</w:t>
            </w:r>
          </w:p>
        </w:tc>
        <w:tc>
          <w:tcPr>
            <w:tcW w:w="1860" w:type="dxa"/>
          </w:tcPr>
          <w:p w14:paraId="5C4CB755" w14:textId="0E7551F3" w:rsidR="008F0A27" w:rsidRDefault="00F1229B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XP2.37, XP2.38</w:t>
            </w:r>
          </w:p>
        </w:tc>
        <w:tc>
          <w:tcPr>
            <w:tcW w:w="2339" w:type="dxa"/>
          </w:tcPr>
          <w:p w14:paraId="0622298D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2BEAF455" w14:textId="77777777" w:rsidTr="00F82609">
        <w:tc>
          <w:tcPr>
            <w:tcW w:w="1605" w:type="dxa"/>
          </w:tcPr>
          <w:p w14:paraId="1968D793" w14:textId="2AF78BCA" w:rsidR="008F0A27" w:rsidRPr="00784DFD" w:rsidRDefault="00784DFD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 w:rsidRPr="00784DFD">
              <w:rPr>
                <w:color w:val="000000" w:themeColor="text1"/>
              </w:rPr>
              <w:t>ОБЩИЙ</w:t>
            </w:r>
          </w:p>
        </w:tc>
        <w:tc>
          <w:tcPr>
            <w:tcW w:w="4043" w:type="dxa"/>
          </w:tcPr>
          <w:p w14:paraId="6622F4AC" w14:textId="1AE7E1DD" w:rsidR="008F0A27" w:rsidRPr="00F07487" w:rsidRDefault="00F07487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Выход заземления</w:t>
            </w:r>
          </w:p>
        </w:tc>
        <w:tc>
          <w:tcPr>
            <w:tcW w:w="1860" w:type="dxa"/>
          </w:tcPr>
          <w:p w14:paraId="66115541" w14:textId="089D6A66" w:rsidR="008F0A27" w:rsidRPr="004D427A" w:rsidRDefault="00784DFD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XP1.19 </w:t>
            </w:r>
          </w:p>
        </w:tc>
        <w:tc>
          <w:tcPr>
            <w:tcW w:w="2339" w:type="dxa"/>
          </w:tcPr>
          <w:p w14:paraId="42009899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340D77BA" w14:textId="77777777" w:rsidTr="00F82609">
        <w:tc>
          <w:tcPr>
            <w:tcW w:w="1605" w:type="dxa"/>
          </w:tcPr>
          <w:p w14:paraId="6FAC370B" w14:textId="0F7171ED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 w:rsidRPr="00784DFD">
              <w:rPr>
                <w:color w:val="000000" w:themeColor="text1"/>
              </w:rPr>
              <w:t>ОБЩИЙ</w:t>
            </w:r>
          </w:p>
        </w:tc>
        <w:tc>
          <w:tcPr>
            <w:tcW w:w="4043" w:type="dxa"/>
          </w:tcPr>
          <w:p w14:paraId="3CC89CDA" w14:textId="286C2444" w:rsidR="008F0A27" w:rsidRPr="003F7E1B" w:rsidRDefault="00F07487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Выход заземления</w:t>
            </w:r>
          </w:p>
        </w:tc>
        <w:tc>
          <w:tcPr>
            <w:tcW w:w="1860" w:type="dxa"/>
          </w:tcPr>
          <w:p w14:paraId="77363AC6" w14:textId="21CA373F" w:rsidR="008F0A27" w:rsidRPr="00F8012E" w:rsidRDefault="00784DFD" w:rsidP="008F0A27">
            <w:pPr>
              <w:spacing w:line="24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XP1.20-XP1.22 </w:t>
            </w:r>
          </w:p>
        </w:tc>
        <w:tc>
          <w:tcPr>
            <w:tcW w:w="2339" w:type="dxa"/>
          </w:tcPr>
          <w:p w14:paraId="7679A720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749AA183" w14:textId="77777777" w:rsidTr="00F82609">
        <w:tc>
          <w:tcPr>
            <w:tcW w:w="1605" w:type="dxa"/>
          </w:tcPr>
          <w:p w14:paraId="03B6F337" w14:textId="2A775DD0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 w:rsidRPr="00784DFD">
              <w:rPr>
                <w:color w:val="000000" w:themeColor="text1"/>
              </w:rPr>
              <w:t>ОБЩИЙ</w:t>
            </w:r>
          </w:p>
        </w:tc>
        <w:tc>
          <w:tcPr>
            <w:tcW w:w="4043" w:type="dxa"/>
          </w:tcPr>
          <w:p w14:paraId="1C9D33E3" w14:textId="70977B7F" w:rsidR="008F0A27" w:rsidRPr="009C26A0" w:rsidRDefault="00F07487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Выход заземления</w:t>
            </w:r>
          </w:p>
        </w:tc>
        <w:tc>
          <w:tcPr>
            <w:tcW w:w="1860" w:type="dxa"/>
          </w:tcPr>
          <w:p w14:paraId="55DC5A10" w14:textId="47F369F7" w:rsidR="008F0A27" w:rsidRDefault="00784DFD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XP2.8-XP2.10</w:t>
            </w:r>
          </w:p>
        </w:tc>
        <w:tc>
          <w:tcPr>
            <w:tcW w:w="2339" w:type="dxa"/>
          </w:tcPr>
          <w:p w14:paraId="01780669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7C46E59A" w14:textId="77777777" w:rsidTr="00F82609">
        <w:tc>
          <w:tcPr>
            <w:tcW w:w="1605" w:type="dxa"/>
          </w:tcPr>
          <w:p w14:paraId="6B3327B5" w14:textId="78D601AB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 w:rsidRPr="00784DFD">
              <w:rPr>
                <w:color w:val="000000" w:themeColor="text1"/>
              </w:rPr>
              <w:t>ОБЩИЙ</w:t>
            </w:r>
          </w:p>
        </w:tc>
        <w:tc>
          <w:tcPr>
            <w:tcW w:w="4043" w:type="dxa"/>
          </w:tcPr>
          <w:p w14:paraId="24873F92" w14:textId="0EFF9789" w:rsidR="008F0A27" w:rsidRPr="00B17EA4" w:rsidRDefault="00F07487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Выход заземления</w:t>
            </w:r>
          </w:p>
        </w:tc>
        <w:tc>
          <w:tcPr>
            <w:tcW w:w="1860" w:type="dxa"/>
          </w:tcPr>
          <w:p w14:paraId="739E7E68" w14:textId="72C22F64" w:rsidR="008F0A27" w:rsidRDefault="00784DFD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XP2.20, XP2.22</w:t>
            </w:r>
          </w:p>
        </w:tc>
        <w:tc>
          <w:tcPr>
            <w:tcW w:w="2339" w:type="dxa"/>
          </w:tcPr>
          <w:p w14:paraId="226448BB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33D90261" w14:textId="77777777" w:rsidTr="00F82609">
        <w:tc>
          <w:tcPr>
            <w:tcW w:w="1605" w:type="dxa"/>
          </w:tcPr>
          <w:p w14:paraId="46E34393" w14:textId="4C3EACDB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 w:rsidRPr="00784DFD">
              <w:rPr>
                <w:color w:val="000000" w:themeColor="text1"/>
              </w:rPr>
              <w:t>ОБЩИЙ</w:t>
            </w:r>
          </w:p>
        </w:tc>
        <w:tc>
          <w:tcPr>
            <w:tcW w:w="4043" w:type="dxa"/>
          </w:tcPr>
          <w:p w14:paraId="17A43758" w14:textId="4C3C1BE8" w:rsidR="008F0A27" w:rsidRPr="009F0281" w:rsidRDefault="00F07487" w:rsidP="00AB2D2F">
            <w:pPr>
              <w:spacing w:line="24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Выход заземления</w:t>
            </w:r>
          </w:p>
        </w:tc>
        <w:tc>
          <w:tcPr>
            <w:tcW w:w="1860" w:type="dxa"/>
          </w:tcPr>
          <w:p w14:paraId="11EBF5C0" w14:textId="76FACD28" w:rsidR="008F0A27" w:rsidRDefault="00784DFD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XP2.24, XP2.26</w:t>
            </w:r>
          </w:p>
        </w:tc>
        <w:tc>
          <w:tcPr>
            <w:tcW w:w="2339" w:type="dxa"/>
          </w:tcPr>
          <w:p w14:paraId="243F84DE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46FC8DB7" w14:textId="77777777" w:rsidTr="00F82609">
        <w:tc>
          <w:tcPr>
            <w:tcW w:w="1605" w:type="dxa"/>
          </w:tcPr>
          <w:p w14:paraId="273D12E4" w14:textId="2503E9CD" w:rsidR="008F0A27" w:rsidRPr="00ED7728" w:rsidRDefault="00ED7728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Питание 3,3В</w:t>
            </w:r>
          </w:p>
        </w:tc>
        <w:tc>
          <w:tcPr>
            <w:tcW w:w="4043" w:type="dxa"/>
          </w:tcPr>
          <w:p w14:paraId="6D0A6B86" w14:textId="2FE040DC" w:rsidR="008F0A27" w:rsidRPr="00B17EA4" w:rsidRDefault="00B7398E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Питание платы и целевого МК</w:t>
            </w:r>
          </w:p>
        </w:tc>
        <w:tc>
          <w:tcPr>
            <w:tcW w:w="1860" w:type="dxa"/>
          </w:tcPr>
          <w:p w14:paraId="43CBE472" w14:textId="3853D442" w:rsidR="008F0A27" w:rsidRPr="00ED7728" w:rsidRDefault="00ED7728" w:rsidP="008F0A27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 xml:space="preserve">11, </w:t>
            </w: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>12</w:t>
            </w:r>
          </w:p>
        </w:tc>
        <w:tc>
          <w:tcPr>
            <w:tcW w:w="2339" w:type="dxa"/>
          </w:tcPr>
          <w:p w14:paraId="0007D17E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4DED66BC" w14:textId="77777777" w:rsidTr="00F82609">
        <w:tc>
          <w:tcPr>
            <w:tcW w:w="1605" w:type="dxa"/>
          </w:tcPr>
          <w:p w14:paraId="5444DE56" w14:textId="7FDD63D8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Питание 3,3В</w:t>
            </w:r>
          </w:p>
        </w:tc>
        <w:tc>
          <w:tcPr>
            <w:tcW w:w="4043" w:type="dxa"/>
          </w:tcPr>
          <w:p w14:paraId="71126481" w14:textId="14C3DECF" w:rsidR="008F0A27" w:rsidRPr="00B17EA4" w:rsidRDefault="00B7398E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Питание платы и целевого МК</w:t>
            </w:r>
          </w:p>
        </w:tc>
        <w:tc>
          <w:tcPr>
            <w:tcW w:w="1860" w:type="dxa"/>
          </w:tcPr>
          <w:p w14:paraId="69A68BD7" w14:textId="496C877C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 xml:space="preserve">15, </w:t>
            </w: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>16</w:t>
            </w:r>
          </w:p>
        </w:tc>
        <w:tc>
          <w:tcPr>
            <w:tcW w:w="2339" w:type="dxa"/>
          </w:tcPr>
          <w:p w14:paraId="354FB55C" w14:textId="0C08D27C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09DF5E5E" w14:textId="77777777" w:rsidTr="00F82609">
        <w:tc>
          <w:tcPr>
            <w:tcW w:w="1605" w:type="dxa"/>
          </w:tcPr>
          <w:p w14:paraId="0633DF9B" w14:textId="577157DD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Питание 5В</w:t>
            </w:r>
          </w:p>
        </w:tc>
        <w:tc>
          <w:tcPr>
            <w:tcW w:w="4043" w:type="dxa"/>
          </w:tcPr>
          <w:p w14:paraId="0F15E194" w14:textId="18BB4615" w:rsidR="008F0A27" w:rsidRPr="00B17EA4" w:rsidRDefault="00B7398E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Питание устройств ТТЛ 5В</w:t>
            </w:r>
          </w:p>
        </w:tc>
        <w:tc>
          <w:tcPr>
            <w:tcW w:w="1860" w:type="dxa"/>
          </w:tcPr>
          <w:p w14:paraId="557B9AF2" w14:textId="68FCE6C2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 xml:space="preserve">17, </w:t>
            </w: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>18</w:t>
            </w:r>
          </w:p>
        </w:tc>
        <w:tc>
          <w:tcPr>
            <w:tcW w:w="2339" w:type="dxa"/>
          </w:tcPr>
          <w:p w14:paraId="01F407E4" w14:textId="77777777" w:rsidR="008F0A27" w:rsidRDefault="008F0A27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  <w:tr w:rsidR="008F0A27" w14:paraId="23F7CE64" w14:textId="77777777" w:rsidTr="00F82609">
        <w:tc>
          <w:tcPr>
            <w:tcW w:w="1605" w:type="dxa"/>
          </w:tcPr>
          <w:p w14:paraId="5933F9E4" w14:textId="1F993341" w:rsidR="008F0A27" w:rsidRPr="00ED7728" w:rsidRDefault="00ED7728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Внешнее пит.</w:t>
            </w:r>
          </w:p>
        </w:tc>
        <w:tc>
          <w:tcPr>
            <w:tcW w:w="4043" w:type="dxa"/>
          </w:tcPr>
          <w:p w14:paraId="3A068413" w14:textId="26D9C7FC" w:rsidR="008F0A27" w:rsidRPr="00B7398E" w:rsidRDefault="00B7398E" w:rsidP="00AB2D2F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Подключение внешнего источника питания с напряжением до +18В постоянного тока. При напряжении внешнего источника </w:t>
            </w:r>
            <w:proofErr w:type="gramStart"/>
            <w:r>
              <w:rPr>
                <w:color w:val="000000" w:themeColor="text1"/>
              </w:rPr>
              <w:t xml:space="preserve">питания </w:t>
            </w:r>
            <w:r w:rsidRPr="00B7398E">
              <w:rPr>
                <w:color w:val="000000" w:themeColor="text1"/>
              </w:rPr>
              <w:t>&gt;</w:t>
            </w:r>
            <w:proofErr w:type="gramEnd"/>
            <w:r>
              <w:rPr>
                <w:color w:val="000000" w:themeColor="text1"/>
              </w:rPr>
              <w:t xml:space="preserve"> +12В может происходить нагрев отладочной платы, незначительный нагрев до 65 – 73 </w:t>
            </w:r>
            <w:r w:rsidRPr="00B7398E">
              <w:rPr>
                <w:color w:val="000000" w:themeColor="text1"/>
              </w:rPr>
              <w:t>°</w:t>
            </w:r>
            <w:r>
              <w:rPr>
                <w:color w:val="000000" w:themeColor="text1"/>
                <w:lang w:val="en-US"/>
              </w:rPr>
              <w:t>C</w:t>
            </w:r>
            <w:r w:rsidRPr="00B7398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не приводит к выходу демонстрационной платы из строя.</w:t>
            </w:r>
          </w:p>
        </w:tc>
        <w:tc>
          <w:tcPr>
            <w:tcW w:w="1860" w:type="dxa"/>
          </w:tcPr>
          <w:p w14:paraId="270598CE" w14:textId="385A0E2A" w:rsidR="008F0A27" w:rsidRPr="00ED7728" w:rsidRDefault="00ED7728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 xml:space="preserve">23, </w:t>
            </w:r>
            <w:r>
              <w:rPr>
                <w:color w:val="000000" w:themeColor="text1"/>
                <w:lang w:val="en-US"/>
              </w:rPr>
              <w:t>XP1.</w:t>
            </w:r>
            <w:r>
              <w:rPr>
                <w:color w:val="000000" w:themeColor="text1"/>
              </w:rPr>
              <w:t>24</w:t>
            </w:r>
          </w:p>
        </w:tc>
        <w:tc>
          <w:tcPr>
            <w:tcW w:w="2339" w:type="dxa"/>
          </w:tcPr>
          <w:p w14:paraId="1CC3F0C1" w14:textId="3226E22F" w:rsidR="008F0A27" w:rsidRDefault="00ED7728" w:rsidP="008F0A27"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***</w:t>
            </w:r>
          </w:p>
        </w:tc>
      </w:tr>
    </w:tbl>
    <w:p w14:paraId="6581EDFE" w14:textId="10400DAE" w:rsidR="00F34FA2" w:rsidRDefault="00F34FA2">
      <w:pPr>
        <w:spacing w:line="240" w:lineRule="auto"/>
        <w:jc w:val="left"/>
        <w:rPr>
          <w:rFonts w:eastAsia="Calibri"/>
          <w:color w:val="000000" w:themeColor="text1"/>
          <w:szCs w:val="22"/>
          <w:lang w:eastAsia="en-US"/>
        </w:rPr>
      </w:pPr>
    </w:p>
    <w:p w14:paraId="69D22A34" w14:textId="02632A36" w:rsidR="00A739CF" w:rsidRPr="00C56348" w:rsidRDefault="00A739CF" w:rsidP="00A739CF">
      <w:pPr>
        <w:pStyle w:val="1"/>
        <w:numPr>
          <w:ilvl w:val="0"/>
          <w:numId w:val="21"/>
        </w:numPr>
        <w:spacing w:before="0" w:after="0"/>
        <w:ind w:right="-1"/>
        <w:jc w:val="center"/>
        <w:rPr>
          <w:bCs/>
          <w:sz w:val="28"/>
          <w:szCs w:val="22"/>
        </w:rPr>
      </w:pPr>
      <w:bookmarkStart w:id="7" w:name="_Toc208770272"/>
      <w:r>
        <w:rPr>
          <w:bCs/>
          <w:sz w:val="28"/>
          <w:szCs w:val="22"/>
        </w:rPr>
        <w:lastRenderedPageBreak/>
        <w:t>Запуск и настройка на ПК</w:t>
      </w:r>
      <w:r w:rsidR="004E119E">
        <w:rPr>
          <w:bCs/>
          <w:sz w:val="28"/>
          <w:szCs w:val="22"/>
        </w:rPr>
        <w:t xml:space="preserve"> с использованием программного продукта </w:t>
      </w:r>
      <w:r w:rsidR="004E119E">
        <w:rPr>
          <w:bCs/>
          <w:sz w:val="28"/>
          <w:szCs w:val="22"/>
          <w:lang w:val="en-US"/>
        </w:rPr>
        <w:t>FX</w:t>
      </w:r>
      <w:r w:rsidR="004E119E" w:rsidRPr="004E119E">
        <w:rPr>
          <w:bCs/>
          <w:sz w:val="28"/>
          <w:szCs w:val="22"/>
        </w:rPr>
        <w:t>-</w:t>
      </w:r>
      <w:r w:rsidR="004E119E">
        <w:rPr>
          <w:bCs/>
          <w:sz w:val="28"/>
          <w:szCs w:val="22"/>
          <w:lang w:val="en-US"/>
        </w:rPr>
        <w:t>Designer</w:t>
      </w:r>
      <w:r w:rsidR="004E119E" w:rsidRPr="004E119E">
        <w:rPr>
          <w:bCs/>
          <w:sz w:val="28"/>
          <w:szCs w:val="22"/>
        </w:rPr>
        <w:t>™</w:t>
      </w:r>
      <w:r w:rsidR="004E119E">
        <w:rPr>
          <w:bCs/>
          <w:sz w:val="28"/>
          <w:szCs w:val="22"/>
        </w:rPr>
        <w:t>®</w:t>
      </w:r>
      <w:r w:rsidR="004E119E" w:rsidRPr="004E119E">
        <w:rPr>
          <w:bCs/>
          <w:sz w:val="28"/>
          <w:szCs w:val="22"/>
        </w:rPr>
        <w:t xml:space="preserve"> </w:t>
      </w:r>
      <w:r w:rsidR="004E119E">
        <w:rPr>
          <w:bCs/>
          <w:sz w:val="28"/>
          <w:szCs w:val="22"/>
        </w:rPr>
        <w:t>от компании «ЭРЕМЕКС»</w:t>
      </w:r>
      <w:bookmarkEnd w:id="7"/>
    </w:p>
    <w:p w14:paraId="3EA9FCAF" w14:textId="77777777" w:rsidR="00A739CF" w:rsidRDefault="00A739CF" w:rsidP="00A739CF">
      <w:pPr>
        <w:spacing w:line="240" w:lineRule="auto"/>
        <w:jc w:val="left"/>
        <w:rPr>
          <w:color w:val="000000" w:themeColor="text1"/>
        </w:rPr>
      </w:pPr>
    </w:p>
    <w:p w14:paraId="5C64D2D9" w14:textId="40986076" w:rsidR="004E119E" w:rsidRDefault="004E119E" w:rsidP="005D4C9A">
      <w:pPr>
        <w:spacing w:line="276" w:lineRule="auto"/>
        <w:ind w:firstLine="360"/>
        <w:rPr>
          <w:color w:val="000000" w:themeColor="text1"/>
        </w:rPr>
      </w:pPr>
      <w:r>
        <w:rPr>
          <w:color w:val="000000" w:themeColor="text1"/>
        </w:rPr>
        <w:t xml:space="preserve">Данное руководство рассчитано на использование программного обеспечения </w:t>
      </w:r>
      <w:r>
        <w:rPr>
          <w:color w:val="000000" w:themeColor="text1"/>
          <w:lang w:val="en-US"/>
        </w:rPr>
        <w:t>FX</w:t>
      </w:r>
      <w:r w:rsidRPr="004E119E">
        <w:rPr>
          <w:color w:val="000000" w:themeColor="text1"/>
        </w:rPr>
        <w:t>-</w:t>
      </w:r>
      <w:proofErr w:type="spellStart"/>
      <w:r>
        <w:rPr>
          <w:color w:val="000000" w:themeColor="text1"/>
          <w:lang w:val="en-US"/>
        </w:rPr>
        <w:t>Deisigner</w:t>
      </w:r>
      <w:proofErr w:type="spellEnd"/>
      <w:r w:rsidR="007A3FC7" w:rsidRPr="00C12070">
        <w:t>®™</w:t>
      </w:r>
      <w:r w:rsidR="007A3FC7">
        <w:t xml:space="preserve"> </w:t>
      </w:r>
      <w:r>
        <w:rPr>
          <w:color w:val="000000" w:themeColor="text1"/>
        </w:rPr>
        <w:t xml:space="preserve">от компании «ЭРЕМЕКС», более детальные сведения о продукте можно получить по </w:t>
      </w:r>
      <w:r>
        <w:rPr>
          <w:color w:val="000000" w:themeColor="text1"/>
          <w:lang w:val="en-US"/>
        </w:rPr>
        <w:t>e</w:t>
      </w:r>
      <w:r w:rsidRPr="004E119E">
        <w:rPr>
          <w:color w:val="000000" w:themeColor="text1"/>
        </w:rPr>
        <w:t>-</w:t>
      </w:r>
      <w:r>
        <w:rPr>
          <w:color w:val="000000" w:themeColor="text1"/>
          <w:lang w:val="en-US"/>
        </w:rPr>
        <w:t>mail</w:t>
      </w:r>
      <w:r w:rsidRPr="004E119E">
        <w:rPr>
          <w:color w:val="000000" w:themeColor="text1"/>
        </w:rPr>
        <w:t xml:space="preserve">: </w:t>
      </w:r>
      <w:hyperlink r:id="rId17" w:history="1">
        <w:r w:rsidRPr="009B397E">
          <w:rPr>
            <w:rStyle w:val="aa"/>
          </w:rPr>
          <w:t>support@eremex.ru</w:t>
        </w:r>
      </w:hyperlink>
      <w:r>
        <w:rPr>
          <w:color w:val="000000" w:themeColor="text1"/>
        </w:rPr>
        <w:t>, а также</w:t>
      </w:r>
      <w:r w:rsidRPr="004E119E">
        <w:rPr>
          <w:color w:val="000000" w:themeColor="text1"/>
        </w:rPr>
        <w:t xml:space="preserve"> </w:t>
      </w:r>
      <w:hyperlink r:id="rId18" w:history="1">
        <w:r w:rsidRPr="009B397E">
          <w:rPr>
            <w:rStyle w:val="aa"/>
          </w:rPr>
          <w:t>info@eremex.ru</w:t>
        </w:r>
      </w:hyperlink>
      <w:r>
        <w:rPr>
          <w:color w:val="000000" w:themeColor="text1"/>
        </w:rPr>
        <w:t xml:space="preserve"> и</w:t>
      </w:r>
      <w:r w:rsidR="005D4C9A" w:rsidRPr="005D4C9A">
        <w:rPr>
          <w:color w:val="000000" w:themeColor="text1"/>
        </w:rPr>
        <w:t xml:space="preserve"> </w:t>
      </w:r>
      <w:hyperlink r:id="rId19" w:history="1">
        <w:r w:rsidR="005D4C9A" w:rsidRPr="009B397E">
          <w:rPr>
            <w:rStyle w:val="aa"/>
          </w:rPr>
          <w:t>sales@eremex.ru</w:t>
        </w:r>
      </w:hyperlink>
      <w:r w:rsidR="00892F15">
        <w:rPr>
          <w:color w:val="000000" w:themeColor="text1"/>
        </w:rPr>
        <w:t>.</w:t>
      </w:r>
    </w:p>
    <w:p w14:paraId="3AFED664" w14:textId="34A40E1C" w:rsidR="00555BC5" w:rsidRPr="003935BD" w:rsidRDefault="00555BC5" w:rsidP="003935BD">
      <w:pPr>
        <w:spacing w:line="276" w:lineRule="auto"/>
        <w:ind w:firstLine="360"/>
        <w:rPr>
          <w:color w:val="000000" w:themeColor="text1"/>
        </w:rPr>
      </w:pPr>
      <w:r>
        <w:rPr>
          <w:color w:val="000000" w:themeColor="text1"/>
        </w:rPr>
        <w:t xml:space="preserve">Все права на торговую марку </w:t>
      </w:r>
      <w:r>
        <w:rPr>
          <w:color w:val="000000" w:themeColor="text1"/>
          <w:lang w:val="en-US"/>
        </w:rPr>
        <w:t>FX</w:t>
      </w:r>
      <w:r w:rsidRPr="004E119E">
        <w:rPr>
          <w:color w:val="000000" w:themeColor="text1"/>
        </w:rPr>
        <w:t>-</w:t>
      </w:r>
      <w:proofErr w:type="spellStart"/>
      <w:r>
        <w:rPr>
          <w:color w:val="000000" w:themeColor="text1"/>
          <w:lang w:val="en-US"/>
        </w:rPr>
        <w:t>Deisigner</w:t>
      </w:r>
      <w:proofErr w:type="spellEnd"/>
      <w:r w:rsidR="007A3FC7" w:rsidRPr="00C12070">
        <w:t>®™</w:t>
      </w:r>
      <w:r w:rsidR="007A3FC7">
        <w:t xml:space="preserve"> </w:t>
      </w:r>
      <w:r>
        <w:rPr>
          <w:color w:val="000000" w:themeColor="text1"/>
        </w:rPr>
        <w:t xml:space="preserve">и программное обеспечение </w:t>
      </w:r>
      <w:r>
        <w:rPr>
          <w:color w:val="000000" w:themeColor="text1"/>
          <w:lang w:val="en-US"/>
        </w:rPr>
        <w:t>FX</w:t>
      </w:r>
      <w:r w:rsidRPr="004E119E">
        <w:rPr>
          <w:color w:val="000000" w:themeColor="text1"/>
        </w:rPr>
        <w:t>-</w:t>
      </w:r>
      <w:proofErr w:type="spellStart"/>
      <w:r>
        <w:rPr>
          <w:color w:val="000000" w:themeColor="text1"/>
          <w:lang w:val="en-US"/>
        </w:rPr>
        <w:t>Deisigner</w:t>
      </w:r>
      <w:proofErr w:type="spellEnd"/>
      <w:r w:rsidR="007A3FC7" w:rsidRPr="00C12070">
        <w:t>®™</w:t>
      </w:r>
      <w:r>
        <w:rPr>
          <w:color w:val="000000" w:themeColor="text1"/>
        </w:rPr>
        <w:t xml:space="preserve">, а также исходные коды, встроенные в </w:t>
      </w:r>
      <w:r>
        <w:rPr>
          <w:color w:val="000000" w:themeColor="text1"/>
          <w:lang w:val="en-US"/>
        </w:rPr>
        <w:t>FX</w:t>
      </w:r>
      <w:r w:rsidRPr="004E119E">
        <w:rPr>
          <w:color w:val="000000" w:themeColor="text1"/>
        </w:rPr>
        <w:t>-</w:t>
      </w:r>
      <w:proofErr w:type="spellStart"/>
      <w:r>
        <w:rPr>
          <w:color w:val="000000" w:themeColor="text1"/>
          <w:lang w:val="en-US"/>
        </w:rPr>
        <w:t>Deisigner</w:t>
      </w:r>
      <w:proofErr w:type="spellEnd"/>
      <w:r w:rsidR="007A3FC7" w:rsidRPr="00C12070">
        <w:t>®™</w:t>
      </w:r>
      <w:r w:rsidR="007A3FC7">
        <w:t xml:space="preserve"> </w:t>
      </w:r>
      <w:r>
        <w:rPr>
          <w:color w:val="000000" w:themeColor="text1"/>
        </w:rPr>
        <w:t>библиотеки</w:t>
      </w:r>
      <w:r w:rsidR="00071D1F">
        <w:rPr>
          <w:color w:val="000000" w:themeColor="text1"/>
        </w:rPr>
        <w:t xml:space="preserve"> защищены и</w:t>
      </w:r>
      <w:r>
        <w:rPr>
          <w:color w:val="000000" w:themeColor="text1"/>
        </w:rPr>
        <w:t xml:space="preserve"> принадлежат компании «ЭРЕМЕКС», данный раздел руководства пользователя лишь показывает способы </w:t>
      </w:r>
      <w:r w:rsidR="00E85EA6">
        <w:rPr>
          <w:color w:val="000000" w:themeColor="text1"/>
        </w:rPr>
        <w:t xml:space="preserve">применения данного программного обеспечения при работе с </w:t>
      </w:r>
      <w:r w:rsidR="003935BD">
        <w:rPr>
          <w:color w:val="000000" w:themeColor="text1"/>
        </w:rPr>
        <w:t xml:space="preserve">демонстрационной платой </w:t>
      </w:r>
      <w:r w:rsidR="003935BD" w:rsidRPr="003935BD">
        <w:rPr>
          <w:color w:val="000000" w:themeColor="text1"/>
        </w:rPr>
        <w:t>MDR1211FI MILUINO</w:t>
      </w:r>
      <w:r w:rsidR="003935BD" w:rsidRPr="00C12070">
        <w:t>™</w:t>
      </w:r>
      <w:r w:rsidR="00BC5A7A">
        <w:t xml:space="preserve"> в случае первого запуска демонстрационной платы, при конфигурации встраиваемого программного обеспечения в программной среде </w:t>
      </w:r>
      <w:r w:rsidR="00BC5A7A">
        <w:rPr>
          <w:color w:val="000000" w:themeColor="text1"/>
          <w:lang w:val="en-US"/>
        </w:rPr>
        <w:t>FX</w:t>
      </w:r>
      <w:r w:rsidR="00BC5A7A" w:rsidRPr="004E119E">
        <w:rPr>
          <w:color w:val="000000" w:themeColor="text1"/>
        </w:rPr>
        <w:t>-</w:t>
      </w:r>
      <w:proofErr w:type="spellStart"/>
      <w:r w:rsidR="00BC5A7A">
        <w:rPr>
          <w:color w:val="000000" w:themeColor="text1"/>
          <w:lang w:val="en-US"/>
        </w:rPr>
        <w:t>Deisigner</w:t>
      </w:r>
      <w:proofErr w:type="spellEnd"/>
      <w:r w:rsidR="00BC5A7A" w:rsidRPr="00C12070">
        <w:t>®™</w:t>
      </w:r>
      <w:r w:rsidR="003935BD">
        <w:rPr>
          <w:color w:val="000000" w:themeColor="text1"/>
        </w:rPr>
        <w:t>.</w:t>
      </w:r>
      <w:r w:rsidR="00BC5A7A">
        <w:rPr>
          <w:color w:val="000000" w:themeColor="text1"/>
        </w:rPr>
        <w:t xml:space="preserve"> Данный раздел руководства не является руководством по использованию ПО </w:t>
      </w:r>
      <w:r w:rsidR="00BC5A7A">
        <w:rPr>
          <w:color w:val="000000" w:themeColor="text1"/>
          <w:lang w:val="en-US"/>
        </w:rPr>
        <w:t>FX</w:t>
      </w:r>
      <w:r w:rsidR="00BC5A7A" w:rsidRPr="004E119E">
        <w:rPr>
          <w:color w:val="000000" w:themeColor="text1"/>
        </w:rPr>
        <w:t>-</w:t>
      </w:r>
      <w:proofErr w:type="spellStart"/>
      <w:r w:rsidR="00BC5A7A">
        <w:rPr>
          <w:color w:val="000000" w:themeColor="text1"/>
          <w:lang w:val="en-US"/>
        </w:rPr>
        <w:t>Deisigner</w:t>
      </w:r>
      <w:proofErr w:type="spellEnd"/>
      <w:r w:rsidR="00BC5A7A" w:rsidRPr="00C12070">
        <w:t>®™</w:t>
      </w:r>
      <w:r w:rsidR="00BC5A7A">
        <w:t xml:space="preserve">, а производитель настоящей демонстрационной платы в лице АО «НПО КАДЕТЕК» не несет ответственности за изменение или действия вызванные программным обеспечением </w:t>
      </w:r>
      <w:r w:rsidR="00BC5A7A">
        <w:rPr>
          <w:color w:val="000000" w:themeColor="text1"/>
          <w:lang w:val="en-US"/>
        </w:rPr>
        <w:t>FX</w:t>
      </w:r>
      <w:r w:rsidR="00BC5A7A" w:rsidRPr="004E119E">
        <w:rPr>
          <w:color w:val="000000" w:themeColor="text1"/>
        </w:rPr>
        <w:t>-</w:t>
      </w:r>
      <w:proofErr w:type="spellStart"/>
      <w:r w:rsidR="00BC5A7A">
        <w:rPr>
          <w:color w:val="000000" w:themeColor="text1"/>
          <w:lang w:val="en-US"/>
        </w:rPr>
        <w:t>Deisigner</w:t>
      </w:r>
      <w:proofErr w:type="spellEnd"/>
      <w:r w:rsidR="00BC5A7A" w:rsidRPr="00C12070">
        <w:t>®™</w:t>
      </w:r>
      <w:r w:rsidR="00BC5A7A">
        <w:t xml:space="preserve">, кроме того, для уточнения по вопросам приобретения лицензии или руководства пользователя программного обеспечения </w:t>
      </w:r>
      <w:r w:rsidR="00BC5A7A">
        <w:rPr>
          <w:color w:val="000000" w:themeColor="text1"/>
          <w:lang w:val="en-US"/>
        </w:rPr>
        <w:t>FX</w:t>
      </w:r>
      <w:r w:rsidR="00BC5A7A" w:rsidRPr="004E119E">
        <w:rPr>
          <w:color w:val="000000" w:themeColor="text1"/>
        </w:rPr>
        <w:t>-</w:t>
      </w:r>
      <w:proofErr w:type="spellStart"/>
      <w:r w:rsidR="00BC5A7A">
        <w:rPr>
          <w:color w:val="000000" w:themeColor="text1"/>
          <w:lang w:val="en-US"/>
        </w:rPr>
        <w:t>Deisigner</w:t>
      </w:r>
      <w:proofErr w:type="spellEnd"/>
      <w:r w:rsidR="00BC5A7A" w:rsidRPr="00C12070">
        <w:t>®™</w:t>
      </w:r>
      <w:r w:rsidR="00BC5A7A">
        <w:t xml:space="preserve">, а также осуществления технической поддержки </w:t>
      </w:r>
      <w:r w:rsidR="00BC5A7A">
        <w:rPr>
          <w:color w:val="000000" w:themeColor="text1"/>
          <w:lang w:val="en-US"/>
        </w:rPr>
        <w:t>FX</w:t>
      </w:r>
      <w:r w:rsidR="00BC5A7A" w:rsidRPr="004E119E">
        <w:rPr>
          <w:color w:val="000000" w:themeColor="text1"/>
        </w:rPr>
        <w:t>-</w:t>
      </w:r>
      <w:proofErr w:type="spellStart"/>
      <w:r w:rsidR="00BC5A7A">
        <w:rPr>
          <w:color w:val="000000" w:themeColor="text1"/>
          <w:lang w:val="en-US"/>
        </w:rPr>
        <w:t>Deisigner</w:t>
      </w:r>
      <w:proofErr w:type="spellEnd"/>
      <w:r w:rsidR="00BC5A7A" w:rsidRPr="00C12070">
        <w:t>®™</w:t>
      </w:r>
      <w:r w:rsidR="00BC5A7A">
        <w:t>, необходимо обратиться в компанию «ЭРЕМЕКС».</w:t>
      </w:r>
    </w:p>
    <w:p w14:paraId="7F3EB3F0" w14:textId="5972A7B9" w:rsidR="00892F15" w:rsidRDefault="00892F15" w:rsidP="005D4C9A">
      <w:pPr>
        <w:spacing w:line="276" w:lineRule="auto"/>
        <w:ind w:firstLine="360"/>
        <w:rPr>
          <w:color w:val="000000" w:themeColor="text1"/>
        </w:rPr>
      </w:pPr>
      <w:r>
        <w:rPr>
          <w:color w:val="000000" w:themeColor="text1"/>
        </w:rPr>
        <w:t>8.1. Термины, определения и сокращения, используемые в настоящем руководстве приведены в таблице 6.</w:t>
      </w:r>
    </w:p>
    <w:p w14:paraId="6C043586" w14:textId="50C38E41" w:rsidR="00892F15" w:rsidRDefault="00892F15" w:rsidP="005D4C9A">
      <w:pPr>
        <w:spacing w:line="276" w:lineRule="auto"/>
        <w:ind w:firstLine="360"/>
        <w:rPr>
          <w:color w:val="000000" w:themeColor="text1"/>
        </w:rPr>
      </w:pPr>
      <w:r>
        <w:rPr>
          <w:color w:val="000000" w:themeColor="text1"/>
        </w:rPr>
        <w:t>Таблица 6.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6656"/>
      </w:tblGrid>
      <w:tr w:rsidR="00892F15" w14:paraId="1DDEEFBB" w14:textId="77777777" w:rsidTr="00892F15">
        <w:tc>
          <w:tcPr>
            <w:tcW w:w="562" w:type="dxa"/>
          </w:tcPr>
          <w:p w14:paraId="4C8398A1" w14:textId="2248D1BC" w:rsidR="00892F15" w:rsidRPr="00892F15" w:rsidRDefault="00892F15" w:rsidP="00892F15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892F15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552" w:type="dxa"/>
          </w:tcPr>
          <w:p w14:paraId="6F8335EC" w14:textId="153269A8" w:rsidR="00892F15" w:rsidRPr="00892F15" w:rsidRDefault="00892F15" w:rsidP="00892F15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892F15">
              <w:rPr>
                <w:b/>
                <w:bCs/>
                <w:color w:val="000000" w:themeColor="text1"/>
              </w:rPr>
              <w:t>Термин</w:t>
            </w:r>
            <w:r>
              <w:rPr>
                <w:b/>
                <w:bCs/>
                <w:color w:val="000000" w:themeColor="text1"/>
              </w:rPr>
              <w:t xml:space="preserve"> / Сокращение</w:t>
            </w:r>
          </w:p>
        </w:tc>
        <w:tc>
          <w:tcPr>
            <w:tcW w:w="6656" w:type="dxa"/>
          </w:tcPr>
          <w:p w14:paraId="17B88BFC" w14:textId="72E18C93" w:rsidR="00892F15" w:rsidRPr="00892F15" w:rsidRDefault="00892F15" w:rsidP="00892F15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892F15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="00892F15" w14:paraId="5F50E899" w14:textId="77777777" w:rsidTr="00892F15">
        <w:tc>
          <w:tcPr>
            <w:tcW w:w="562" w:type="dxa"/>
          </w:tcPr>
          <w:p w14:paraId="0C9FA0B8" w14:textId="0E249EDE" w:rsidR="00892F15" w:rsidRDefault="00892F15" w:rsidP="00892F15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2552" w:type="dxa"/>
          </w:tcPr>
          <w:p w14:paraId="62E566C4" w14:textId="03B59154" w:rsidR="00892F15" w:rsidRPr="00892F15" w:rsidRDefault="00892F15" w:rsidP="005D4C9A">
            <w:pPr>
              <w:spacing w:line="276" w:lineRule="auto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Eclipce</w:t>
            </w:r>
            <w:proofErr w:type="spellEnd"/>
          </w:p>
        </w:tc>
        <w:tc>
          <w:tcPr>
            <w:tcW w:w="6656" w:type="dxa"/>
          </w:tcPr>
          <w:p w14:paraId="15A468B0" w14:textId="2EF35FA4" w:rsidR="00892F15" w:rsidRDefault="00892F15" w:rsidP="00892F15">
            <w:pPr>
              <w:spacing w:line="276" w:lineRule="auto"/>
              <w:rPr>
                <w:color w:val="000000" w:themeColor="text1"/>
              </w:rPr>
            </w:pPr>
            <w:r w:rsidRPr="00892F15">
              <w:rPr>
                <w:color w:val="000000" w:themeColor="text1"/>
              </w:rPr>
              <w:t>интегрированная среда разработки с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открытым исходном кодом.</w:t>
            </w:r>
          </w:p>
        </w:tc>
      </w:tr>
      <w:tr w:rsidR="00892F15" w14:paraId="4D9C2E80" w14:textId="77777777" w:rsidTr="00892F15">
        <w:tc>
          <w:tcPr>
            <w:tcW w:w="562" w:type="dxa"/>
          </w:tcPr>
          <w:p w14:paraId="37E19D11" w14:textId="7132B535" w:rsidR="00892F15" w:rsidRPr="00892F15" w:rsidRDefault="00892F15" w:rsidP="00892F15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2.</w:t>
            </w:r>
          </w:p>
        </w:tc>
        <w:tc>
          <w:tcPr>
            <w:tcW w:w="2552" w:type="dxa"/>
          </w:tcPr>
          <w:p w14:paraId="655370BC" w14:textId="79AD208E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Конфигуратор экосистемы</w:t>
            </w:r>
          </w:p>
        </w:tc>
        <w:tc>
          <w:tcPr>
            <w:tcW w:w="6656" w:type="dxa"/>
          </w:tcPr>
          <w:p w14:paraId="4D18DB26" w14:textId="1C217989" w:rsidR="00892F15" w:rsidRDefault="00892F15" w:rsidP="00892F15">
            <w:pPr>
              <w:spacing w:line="276" w:lineRule="auto"/>
              <w:rPr>
                <w:color w:val="000000" w:themeColor="text1"/>
              </w:rPr>
            </w:pPr>
            <w:r w:rsidRPr="00892F15">
              <w:rPr>
                <w:color w:val="000000" w:themeColor="text1"/>
              </w:rPr>
              <w:t>программа с графическим интерфейсом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пользователя для создания и изменения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проекта для микроконтроллера.</w:t>
            </w:r>
          </w:p>
        </w:tc>
      </w:tr>
      <w:tr w:rsidR="00892F15" w14:paraId="08D198F5" w14:textId="77777777" w:rsidTr="00892F15">
        <w:tc>
          <w:tcPr>
            <w:tcW w:w="562" w:type="dxa"/>
          </w:tcPr>
          <w:p w14:paraId="017FEC3F" w14:textId="66713981" w:rsidR="00892F15" w:rsidRPr="00892F15" w:rsidRDefault="00892F15" w:rsidP="00892F15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2552" w:type="dxa"/>
          </w:tcPr>
          <w:p w14:paraId="2396DBDE" w14:textId="62D8C2C6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Проект конфигурации</w:t>
            </w:r>
          </w:p>
        </w:tc>
        <w:tc>
          <w:tcPr>
            <w:tcW w:w="6656" w:type="dxa"/>
          </w:tcPr>
          <w:p w14:paraId="6D7DA937" w14:textId="552C5216" w:rsidR="00892F15" w:rsidRDefault="00892F15" w:rsidP="00892F15">
            <w:pPr>
              <w:spacing w:line="276" w:lineRule="auto"/>
              <w:rPr>
                <w:color w:val="000000" w:themeColor="text1"/>
              </w:rPr>
            </w:pPr>
            <w:r w:rsidRPr="00892F15">
              <w:rPr>
                <w:color w:val="000000" w:themeColor="text1"/>
              </w:rPr>
              <w:t>связанный набор данных, необходимых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для создания (генерации кода) проекта для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микроконтроллера.</w:t>
            </w:r>
          </w:p>
        </w:tc>
      </w:tr>
      <w:tr w:rsidR="00892F15" w14:paraId="1FA21457" w14:textId="77777777" w:rsidTr="00892F15">
        <w:tc>
          <w:tcPr>
            <w:tcW w:w="562" w:type="dxa"/>
          </w:tcPr>
          <w:p w14:paraId="647AE4E1" w14:textId="32859CE5" w:rsidR="00892F15" w:rsidRDefault="00892F15" w:rsidP="00892F15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2552" w:type="dxa"/>
          </w:tcPr>
          <w:p w14:paraId="59AB79F5" w14:textId="54F59E89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Проект для микроконтроллера</w:t>
            </w:r>
          </w:p>
        </w:tc>
        <w:tc>
          <w:tcPr>
            <w:tcW w:w="6656" w:type="dxa"/>
          </w:tcPr>
          <w:p w14:paraId="22728D43" w14:textId="29070303" w:rsidR="00892F15" w:rsidRDefault="00892F15" w:rsidP="00892F15">
            <w:pPr>
              <w:spacing w:line="276" w:lineRule="auto"/>
              <w:rPr>
                <w:color w:val="000000" w:themeColor="text1"/>
              </w:rPr>
            </w:pPr>
            <w:r w:rsidRPr="00892F15">
              <w:rPr>
                <w:color w:val="000000" w:themeColor="text1"/>
              </w:rPr>
              <w:t>набор связанных исходных кодов на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языке C и/или C++ реализующих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необходимую работу (выполнение</w:t>
            </w:r>
            <w:r>
              <w:rPr>
                <w:color w:val="000000" w:themeColor="text1"/>
              </w:rPr>
              <w:t xml:space="preserve"> </w:t>
            </w:r>
            <w:r w:rsidRPr="00892F15">
              <w:rPr>
                <w:color w:val="000000" w:themeColor="text1"/>
              </w:rPr>
              <w:t>программы) микроконтроллера.</w:t>
            </w:r>
          </w:p>
        </w:tc>
      </w:tr>
      <w:tr w:rsidR="00892F15" w14:paraId="1FC166F7" w14:textId="77777777" w:rsidTr="00892F15">
        <w:tc>
          <w:tcPr>
            <w:tcW w:w="562" w:type="dxa"/>
          </w:tcPr>
          <w:p w14:paraId="675B5D7B" w14:textId="2FDCA3C3" w:rsidR="00892F15" w:rsidRDefault="00892F15" w:rsidP="00892F15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2552" w:type="dxa"/>
          </w:tcPr>
          <w:p w14:paraId="371E15B8" w14:textId="4B3DCB17" w:rsidR="00892F15" w:rsidRPr="00892F15" w:rsidRDefault="00892F15" w:rsidP="005D4C9A">
            <w:pPr>
              <w:spacing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HAL</w:t>
            </w:r>
          </w:p>
        </w:tc>
        <w:tc>
          <w:tcPr>
            <w:tcW w:w="6656" w:type="dxa"/>
          </w:tcPr>
          <w:p w14:paraId="18340C1D" w14:textId="635A9462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892F15">
              <w:rPr>
                <w:color w:val="000000" w:themeColor="text1"/>
              </w:rPr>
              <w:t>Hardware</w:t>
            </w:r>
            <w:proofErr w:type="spellEnd"/>
            <w:r w:rsidRPr="00892F15">
              <w:rPr>
                <w:color w:val="000000" w:themeColor="text1"/>
              </w:rPr>
              <w:t xml:space="preserve"> </w:t>
            </w:r>
            <w:proofErr w:type="spellStart"/>
            <w:r w:rsidRPr="00892F15">
              <w:rPr>
                <w:color w:val="000000" w:themeColor="text1"/>
              </w:rPr>
              <w:t>Abstraction</w:t>
            </w:r>
            <w:proofErr w:type="spellEnd"/>
            <w:r w:rsidRPr="00892F15">
              <w:rPr>
                <w:color w:val="000000" w:themeColor="text1"/>
              </w:rPr>
              <w:t xml:space="preserve"> Layer</w:t>
            </w:r>
          </w:p>
        </w:tc>
      </w:tr>
      <w:tr w:rsidR="00892F15" w14:paraId="4EC3E7AB" w14:textId="77777777" w:rsidTr="00892F15">
        <w:tc>
          <w:tcPr>
            <w:tcW w:w="562" w:type="dxa"/>
          </w:tcPr>
          <w:p w14:paraId="34ABB77C" w14:textId="0290CB1E" w:rsidR="00892F15" w:rsidRPr="00892F15" w:rsidRDefault="00892F15" w:rsidP="00892F15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6.</w:t>
            </w:r>
          </w:p>
        </w:tc>
        <w:tc>
          <w:tcPr>
            <w:tcW w:w="2552" w:type="dxa"/>
          </w:tcPr>
          <w:p w14:paraId="3AAAEEFB" w14:textId="24CC6FCB" w:rsidR="00892F15" w:rsidRDefault="00892F15" w:rsidP="005D4C9A">
            <w:pPr>
              <w:spacing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SPL</w:t>
            </w:r>
          </w:p>
        </w:tc>
        <w:tc>
          <w:tcPr>
            <w:tcW w:w="6656" w:type="dxa"/>
          </w:tcPr>
          <w:p w14:paraId="4A9EF258" w14:textId="39315F6C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 w:rsidRPr="00892F15">
              <w:rPr>
                <w:color w:val="000000" w:themeColor="text1"/>
              </w:rPr>
              <w:t xml:space="preserve">Standard </w:t>
            </w:r>
            <w:proofErr w:type="spellStart"/>
            <w:r w:rsidRPr="00892F15">
              <w:rPr>
                <w:color w:val="000000" w:themeColor="text1"/>
              </w:rPr>
              <w:t>Peripherals</w:t>
            </w:r>
            <w:proofErr w:type="spellEnd"/>
            <w:r w:rsidRPr="00892F15">
              <w:rPr>
                <w:color w:val="000000" w:themeColor="text1"/>
              </w:rPr>
              <w:t xml:space="preserve"> Library</w:t>
            </w:r>
          </w:p>
        </w:tc>
      </w:tr>
      <w:tr w:rsidR="00892F15" w14:paraId="538BF252" w14:textId="77777777" w:rsidTr="00892F15">
        <w:tc>
          <w:tcPr>
            <w:tcW w:w="562" w:type="dxa"/>
          </w:tcPr>
          <w:p w14:paraId="586E7104" w14:textId="303DF03A" w:rsidR="00892F15" w:rsidRDefault="00892F15" w:rsidP="00892F15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7.</w:t>
            </w:r>
          </w:p>
        </w:tc>
        <w:tc>
          <w:tcPr>
            <w:tcW w:w="2552" w:type="dxa"/>
          </w:tcPr>
          <w:p w14:paraId="1FF297E6" w14:textId="4B2E7DE8" w:rsidR="00892F15" w:rsidRP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ОС</w:t>
            </w:r>
          </w:p>
        </w:tc>
        <w:tc>
          <w:tcPr>
            <w:tcW w:w="6656" w:type="dxa"/>
          </w:tcPr>
          <w:p w14:paraId="38BA062E" w14:textId="6DD4626B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 w:rsidRPr="00892F15">
              <w:rPr>
                <w:color w:val="000000" w:themeColor="text1"/>
              </w:rPr>
              <w:t>Операционная система</w:t>
            </w:r>
          </w:p>
        </w:tc>
      </w:tr>
      <w:tr w:rsidR="00892F15" w14:paraId="4503733B" w14:textId="77777777" w:rsidTr="00892F15">
        <w:tc>
          <w:tcPr>
            <w:tcW w:w="562" w:type="dxa"/>
          </w:tcPr>
          <w:p w14:paraId="7BBAED23" w14:textId="30EC7D59" w:rsidR="00892F15" w:rsidRPr="00892F15" w:rsidRDefault="00892F15" w:rsidP="00892F15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2552" w:type="dxa"/>
          </w:tcPr>
          <w:p w14:paraId="4D286029" w14:textId="189A6218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</w:t>
            </w:r>
          </w:p>
        </w:tc>
        <w:tc>
          <w:tcPr>
            <w:tcW w:w="6656" w:type="dxa"/>
          </w:tcPr>
          <w:p w14:paraId="20FDD5E5" w14:textId="28593B90" w:rsidR="00892F15" w:rsidRDefault="00892F15" w:rsidP="005D4C9A">
            <w:pPr>
              <w:spacing w:line="276" w:lineRule="auto"/>
              <w:rPr>
                <w:color w:val="000000" w:themeColor="text1"/>
              </w:rPr>
            </w:pPr>
            <w:r w:rsidRPr="00892F15">
              <w:rPr>
                <w:color w:val="000000" w:themeColor="text1"/>
              </w:rPr>
              <w:t>Программное обеспечение</w:t>
            </w:r>
          </w:p>
        </w:tc>
      </w:tr>
    </w:tbl>
    <w:p w14:paraId="0BD22223" w14:textId="77777777" w:rsidR="00892F15" w:rsidRDefault="00892F15" w:rsidP="005D4C9A">
      <w:pPr>
        <w:spacing w:line="276" w:lineRule="auto"/>
        <w:ind w:firstLine="360"/>
        <w:rPr>
          <w:color w:val="000000" w:themeColor="text1"/>
        </w:rPr>
      </w:pPr>
    </w:p>
    <w:p w14:paraId="24CC1EBB" w14:textId="662380D6" w:rsidR="00892F15" w:rsidRDefault="00892F15" w:rsidP="00892F15">
      <w:pPr>
        <w:spacing w:line="276" w:lineRule="auto"/>
        <w:ind w:firstLine="360"/>
        <w:rPr>
          <w:color w:val="000000" w:themeColor="text1"/>
        </w:rPr>
      </w:pPr>
      <w:r w:rsidRPr="00892F15">
        <w:rPr>
          <w:color w:val="000000" w:themeColor="text1"/>
        </w:rPr>
        <w:t>Программное обеспечение 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="007A3FC7" w:rsidRPr="00C12070">
        <w:t>®™</w:t>
      </w:r>
      <w:r w:rsidRPr="00892F15">
        <w:rPr>
          <w:color w:val="000000" w:themeColor="text1"/>
        </w:rPr>
        <w:t xml:space="preserve"> предназначено для создания и</w:t>
      </w:r>
      <w:r>
        <w:rPr>
          <w:color w:val="000000" w:themeColor="text1"/>
        </w:rPr>
        <w:t xml:space="preserve"> </w:t>
      </w:r>
      <w:r w:rsidRPr="00892F15">
        <w:rPr>
          <w:color w:val="000000" w:themeColor="text1"/>
        </w:rPr>
        <w:t>настройки проектов для микроконтроллеров. Конфигурирование проектов</w:t>
      </w:r>
      <w:r>
        <w:rPr>
          <w:color w:val="000000" w:themeColor="text1"/>
        </w:rPr>
        <w:t xml:space="preserve"> </w:t>
      </w:r>
      <w:r w:rsidRPr="00892F15">
        <w:rPr>
          <w:color w:val="000000" w:themeColor="text1"/>
        </w:rPr>
        <w:t>микроконтроллеров осуществляется в графическом интерфейсе программы.</w:t>
      </w:r>
    </w:p>
    <w:p w14:paraId="7E260109" w14:textId="33F36ECA" w:rsidR="00892F15" w:rsidRDefault="003935BD" w:rsidP="00892F15">
      <w:pPr>
        <w:spacing w:line="276" w:lineRule="auto"/>
        <w:ind w:firstLine="360"/>
      </w:pPr>
      <w:r>
        <w:rPr>
          <w:color w:val="000000" w:themeColor="text1"/>
        </w:rPr>
        <w:t xml:space="preserve">С рабочего стола выполняем запуск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  <w:r>
        <w:t xml:space="preserve">, пиктограмма для запуска которого, представлен на рисунке </w:t>
      </w:r>
      <w:r w:rsidR="00D17034">
        <w:t>6</w:t>
      </w:r>
      <w:r>
        <w:t>.</w:t>
      </w:r>
    </w:p>
    <w:p w14:paraId="7F1B4358" w14:textId="015FBBB3" w:rsidR="003935BD" w:rsidRDefault="003935BD" w:rsidP="003935BD">
      <w:pPr>
        <w:spacing w:line="276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50B084F0" wp14:editId="1EE8CCE6">
            <wp:extent cx="733425" cy="733425"/>
            <wp:effectExtent l="0" t="0" r="9525" b="9525"/>
            <wp:docPr id="31481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9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28EE" w14:textId="34BCC23D" w:rsidR="003935BD" w:rsidRPr="00D17034" w:rsidRDefault="003935BD" w:rsidP="003935BD">
      <w:pPr>
        <w:spacing w:line="276" w:lineRule="auto"/>
        <w:ind w:firstLine="360"/>
        <w:jc w:val="center"/>
      </w:pPr>
      <w:r>
        <w:rPr>
          <w:color w:val="000000" w:themeColor="text1"/>
        </w:rPr>
        <w:t xml:space="preserve">Рисунок </w:t>
      </w:r>
      <w:r w:rsidR="00D17034">
        <w:rPr>
          <w:color w:val="000000" w:themeColor="text1"/>
        </w:rPr>
        <w:t>6</w:t>
      </w:r>
      <w:r>
        <w:rPr>
          <w:color w:val="000000" w:themeColor="text1"/>
        </w:rPr>
        <w:t xml:space="preserve">. – Пиктограмма (иконка)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  <w:r>
        <w:t xml:space="preserve">, расположенного на рабочем столе операционной системы </w:t>
      </w:r>
      <w:r>
        <w:rPr>
          <w:lang w:val="en-US"/>
        </w:rPr>
        <w:t>Microsoft</w:t>
      </w:r>
      <w:r w:rsidRPr="00C12070">
        <w:t>®™</w:t>
      </w:r>
      <w:r w:rsidRPr="003935BD">
        <w:t xml:space="preserve"> </w:t>
      </w:r>
      <w:r>
        <w:rPr>
          <w:lang w:val="en-US"/>
        </w:rPr>
        <w:t>Windows</w:t>
      </w:r>
      <w:r w:rsidRPr="003935BD">
        <w:t>10</w:t>
      </w:r>
      <w:r w:rsidRPr="00C12070">
        <w:t>®™</w:t>
      </w:r>
    </w:p>
    <w:p w14:paraId="1C4BCDB6" w14:textId="73A5A967" w:rsidR="003935BD" w:rsidRDefault="003935BD" w:rsidP="003935BD">
      <w:pPr>
        <w:spacing w:line="276" w:lineRule="auto"/>
        <w:ind w:firstLine="360"/>
      </w:pPr>
      <w:r>
        <w:t xml:space="preserve">После запуска программного обеспечения, при наличии пользовательской лицензии появляется окно работы с программой. Внешний вид окна инициализации представлен на рисунке </w:t>
      </w:r>
      <w:r w:rsidR="00D17034">
        <w:t>7</w:t>
      </w:r>
      <w:r>
        <w:t>.</w:t>
      </w:r>
    </w:p>
    <w:p w14:paraId="17AD215E" w14:textId="4A358835" w:rsidR="003935BD" w:rsidRDefault="003935BD" w:rsidP="003935BD">
      <w:pPr>
        <w:spacing w:line="276" w:lineRule="auto"/>
        <w:ind w:firstLine="36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2B73F16" wp14:editId="2E627D74">
            <wp:extent cx="3357252" cy="2520000"/>
            <wp:effectExtent l="0" t="0" r="0" b="0"/>
            <wp:docPr id="17886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725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9412" w14:textId="5EAA0ADB" w:rsidR="003935BD" w:rsidRDefault="003935BD" w:rsidP="003935BD">
      <w:pPr>
        <w:spacing w:line="276" w:lineRule="auto"/>
        <w:ind w:firstLine="360"/>
        <w:jc w:val="center"/>
      </w:pPr>
      <w:r>
        <w:rPr>
          <w:color w:val="000000" w:themeColor="text1"/>
        </w:rPr>
        <w:t xml:space="preserve">Рисунок </w:t>
      </w:r>
      <w:r w:rsidR="00D17034">
        <w:rPr>
          <w:color w:val="000000" w:themeColor="text1"/>
        </w:rPr>
        <w:t>7</w:t>
      </w:r>
      <w:r>
        <w:rPr>
          <w:color w:val="000000" w:themeColor="text1"/>
        </w:rPr>
        <w:t xml:space="preserve">. – Окно настройки проекта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  <w:r w:rsidR="005F347D">
        <w:t>*</w:t>
      </w:r>
      <w:r>
        <w:t xml:space="preserve">, под управлением операционной системы </w:t>
      </w:r>
      <w:r>
        <w:rPr>
          <w:lang w:val="en-US"/>
        </w:rPr>
        <w:t>Microsoft</w:t>
      </w:r>
      <w:r w:rsidRPr="00C12070">
        <w:t>®™</w:t>
      </w:r>
      <w:r w:rsidRPr="003935BD">
        <w:t xml:space="preserve"> </w:t>
      </w:r>
      <w:r>
        <w:rPr>
          <w:lang w:val="en-US"/>
        </w:rPr>
        <w:t>Windows</w:t>
      </w:r>
      <w:r w:rsidRPr="003935BD">
        <w:t>10</w:t>
      </w:r>
      <w:r w:rsidRPr="00C12070">
        <w:t>®™</w:t>
      </w:r>
    </w:p>
    <w:p w14:paraId="21F5EE00" w14:textId="63864D96" w:rsidR="003935BD" w:rsidRPr="003935BD" w:rsidRDefault="003935BD" w:rsidP="003935BD">
      <w:pPr>
        <w:spacing w:line="276" w:lineRule="auto"/>
        <w:ind w:firstLine="360"/>
        <w:jc w:val="center"/>
      </w:pPr>
      <w:r>
        <w:t>(</w:t>
      </w:r>
      <w:r w:rsidR="005F347D">
        <w:t>*</w:t>
      </w:r>
      <w:r>
        <w:t>внешний вид программы</w:t>
      </w:r>
      <w:r w:rsidR="005F347D">
        <w:t>, является ознакомительным и</w:t>
      </w:r>
      <w:r>
        <w:t xml:space="preserve"> может</w:t>
      </w:r>
      <w:r w:rsidR="005F347D">
        <w:t xml:space="preserve"> претерпеть</w:t>
      </w:r>
      <w:r>
        <w:t xml:space="preserve"> измен</w:t>
      </w:r>
      <w:r w:rsidR="005F347D">
        <w:t>ения</w:t>
      </w:r>
      <w:r>
        <w:t xml:space="preserve">, </w:t>
      </w:r>
      <w:r w:rsidR="005F347D">
        <w:t>по решению разработчика – компании «ЭРЕМЕКС»)</w:t>
      </w:r>
    </w:p>
    <w:p w14:paraId="05322636" w14:textId="77777777" w:rsidR="003935BD" w:rsidRDefault="003935BD" w:rsidP="003935BD">
      <w:pPr>
        <w:spacing w:line="276" w:lineRule="auto"/>
        <w:ind w:firstLine="360"/>
        <w:jc w:val="center"/>
        <w:rPr>
          <w:color w:val="000000" w:themeColor="text1"/>
        </w:rPr>
      </w:pPr>
    </w:p>
    <w:p w14:paraId="76954650" w14:textId="0FF4D834" w:rsidR="005F347D" w:rsidRDefault="005F347D" w:rsidP="005F347D">
      <w:pPr>
        <w:spacing w:line="276" w:lineRule="auto"/>
        <w:ind w:firstLine="360"/>
        <w:rPr>
          <w:color w:val="000000" w:themeColor="text1"/>
        </w:rPr>
      </w:pPr>
      <w:r>
        <w:rPr>
          <w:color w:val="000000" w:themeColor="text1"/>
        </w:rPr>
        <w:t xml:space="preserve">Далее выполняем следующие действия, создаем новый проект. Можно создать проект для микроконтроллера или отладочной платы </w:t>
      </w:r>
      <w:r w:rsidRPr="005F347D">
        <w:rPr>
          <w:color w:val="000000" w:themeColor="text1"/>
        </w:rPr>
        <w:t>MDR1211FI MILUINO</w:t>
      </w:r>
      <w:r>
        <w:rPr>
          <w:color w:val="000000" w:themeColor="text1"/>
        </w:rPr>
        <w:t xml:space="preserve"> сразу. Программное обеспечение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  <w:r>
        <w:t xml:space="preserve"> обеспечивает конфигурационную поддержку демонстрационной платы </w:t>
      </w:r>
      <w:r w:rsidRPr="005F347D">
        <w:rPr>
          <w:color w:val="000000" w:themeColor="text1"/>
        </w:rPr>
        <w:t>MDR1211FI MILUINO</w:t>
      </w:r>
      <w:r>
        <w:rPr>
          <w:color w:val="000000" w:themeColor="text1"/>
        </w:rPr>
        <w:t xml:space="preserve">. </w:t>
      </w:r>
    </w:p>
    <w:p w14:paraId="34FFE0D9" w14:textId="77777777" w:rsidR="00813C02" w:rsidRDefault="005F347D" w:rsidP="005F347D">
      <w:pPr>
        <w:spacing w:line="276" w:lineRule="auto"/>
        <w:ind w:firstLine="360"/>
        <w:rPr>
          <w:color w:val="000000" w:themeColor="text1"/>
        </w:rPr>
      </w:pPr>
      <w:r>
        <w:rPr>
          <w:color w:val="000000" w:themeColor="text1"/>
        </w:rPr>
        <w:t xml:space="preserve">В настоящем руководстве будет приведен более общий пример для настройки проекта </w:t>
      </w:r>
      <w:r>
        <w:rPr>
          <w:color w:val="000000" w:themeColor="text1"/>
          <w:lang w:val="en-US"/>
        </w:rPr>
        <w:t>LED</w:t>
      </w:r>
      <w:r w:rsidRPr="005F347D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Blinking</w:t>
      </w:r>
      <w:r>
        <w:rPr>
          <w:color w:val="000000" w:themeColor="text1"/>
        </w:rPr>
        <w:t>, настройка которого будет осуществлена через конфигурацию микроконтроллера.</w:t>
      </w:r>
    </w:p>
    <w:p w14:paraId="6CE60F27" w14:textId="51E89018" w:rsidR="00813C02" w:rsidRPr="00813C02" w:rsidRDefault="00813C02" w:rsidP="00813C02">
      <w:pPr>
        <w:pStyle w:val="ae"/>
        <w:numPr>
          <w:ilvl w:val="1"/>
          <w:numId w:val="35"/>
        </w:numPr>
        <w:spacing w:line="276" w:lineRule="auto"/>
        <w:rPr>
          <w:color w:val="000000" w:themeColor="text1"/>
        </w:rPr>
      </w:pPr>
      <w:r w:rsidRPr="00813C02">
        <w:rPr>
          <w:color w:val="000000" w:themeColor="text1"/>
        </w:rPr>
        <w:t>Порядок запуска и настройки</w:t>
      </w:r>
      <w:r w:rsidR="00E82669">
        <w:rPr>
          <w:color w:val="000000" w:themeColor="text1"/>
        </w:rPr>
        <w:t xml:space="preserve"> в генераторе кода </w:t>
      </w:r>
      <w:r w:rsidR="00E82669" w:rsidRPr="00892F15">
        <w:rPr>
          <w:color w:val="000000" w:themeColor="text1"/>
        </w:rPr>
        <w:t>FX-</w:t>
      </w:r>
      <w:proofErr w:type="spellStart"/>
      <w:r w:rsidR="00E82669" w:rsidRPr="00892F15">
        <w:rPr>
          <w:color w:val="000000" w:themeColor="text1"/>
        </w:rPr>
        <w:t>Designer</w:t>
      </w:r>
      <w:proofErr w:type="spellEnd"/>
      <w:r w:rsidR="00E82669" w:rsidRPr="00C12070">
        <w:t>®™</w:t>
      </w:r>
      <w:r w:rsidRPr="00813C02">
        <w:rPr>
          <w:color w:val="000000" w:themeColor="text1"/>
        </w:rPr>
        <w:t>:</w:t>
      </w:r>
    </w:p>
    <w:p w14:paraId="719F872B" w14:textId="26A12B89" w:rsidR="005F347D" w:rsidRDefault="00813C02" w:rsidP="00813C02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 w:rsidRPr="00813C02">
        <w:rPr>
          <w:color w:val="000000" w:themeColor="text1"/>
        </w:rPr>
        <w:t>На г</w:t>
      </w:r>
      <w:r>
        <w:rPr>
          <w:color w:val="000000" w:themeColor="text1"/>
        </w:rPr>
        <w:t xml:space="preserve">лавном экране </w:t>
      </w:r>
      <w:r w:rsidR="00823472">
        <w:rPr>
          <w:color w:val="000000" w:themeColor="text1"/>
        </w:rPr>
        <w:t>в блоке «Создать новый проект» выбира</w:t>
      </w:r>
      <w:r w:rsidR="00E82669">
        <w:rPr>
          <w:color w:val="000000" w:themeColor="text1"/>
        </w:rPr>
        <w:t>ете</w:t>
      </w:r>
      <w:r w:rsidR="00823472">
        <w:rPr>
          <w:color w:val="000000" w:themeColor="text1"/>
        </w:rPr>
        <w:t xml:space="preserve"> меню «Микроконтроллер», как показано на рисунке </w:t>
      </w:r>
      <w:r w:rsidR="00D17034">
        <w:rPr>
          <w:color w:val="000000" w:themeColor="text1"/>
        </w:rPr>
        <w:t>8, нажимая на это меню один раз левой кнопкой мыши</w:t>
      </w:r>
      <w:r w:rsidR="00823472">
        <w:rPr>
          <w:color w:val="000000" w:themeColor="text1"/>
        </w:rPr>
        <w:t>.</w:t>
      </w:r>
    </w:p>
    <w:p w14:paraId="07AF8772" w14:textId="4C309044" w:rsidR="00823472" w:rsidRDefault="00823472" w:rsidP="00823472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526FC9E" wp14:editId="5B4C3B12">
            <wp:extent cx="3361607" cy="2520000"/>
            <wp:effectExtent l="0" t="0" r="0" b="0"/>
            <wp:docPr id="1103602502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0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DFF4" w14:textId="2AD2B03C" w:rsidR="00823472" w:rsidRDefault="00823472" w:rsidP="00823472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D17034">
        <w:rPr>
          <w:color w:val="000000" w:themeColor="text1"/>
        </w:rPr>
        <w:t>8</w:t>
      </w:r>
      <w:r>
        <w:rPr>
          <w:color w:val="000000" w:themeColor="text1"/>
        </w:rPr>
        <w:t xml:space="preserve">. – Настройка проекта, выбор меню «Микроконтроллер» в окне настройки проекта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</w:p>
    <w:p w14:paraId="167DF3D4" w14:textId="560622A4" w:rsidR="00823472" w:rsidRDefault="00D17034" w:rsidP="00813C02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Далее появляется окно «Новый проект» с двумя вкладками: </w:t>
      </w:r>
    </w:p>
    <w:p w14:paraId="0C294433" w14:textId="5F2777C5" w:rsidR="00D17034" w:rsidRDefault="00D17034" w:rsidP="00D17034">
      <w:pPr>
        <w:pStyle w:val="ae"/>
        <w:numPr>
          <w:ilvl w:val="0"/>
          <w:numId w:val="36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Вкладка выбора микроконтроллера: «Микроконтроллер»</w:t>
      </w:r>
    </w:p>
    <w:p w14:paraId="68C5332C" w14:textId="2315FC42" w:rsidR="00D17034" w:rsidRDefault="00D17034" w:rsidP="00D17034">
      <w:pPr>
        <w:pStyle w:val="ae"/>
        <w:numPr>
          <w:ilvl w:val="0"/>
          <w:numId w:val="36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Вкладка выбора отладочной платы: «Отладочная плата»</w:t>
      </w:r>
    </w:p>
    <w:p w14:paraId="183708E0" w14:textId="3A363378" w:rsidR="00D17034" w:rsidRDefault="00D17034" w:rsidP="00D17034">
      <w:pPr>
        <w:spacing w:line="276" w:lineRule="auto"/>
        <w:ind w:left="1440"/>
        <w:rPr>
          <w:color w:val="000000" w:themeColor="text1"/>
        </w:rPr>
      </w:pPr>
      <w:r>
        <w:rPr>
          <w:color w:val="000000" w:themeColor="text1"/>
        </w:rPr>
        <w:t>Выби</w:t>
      </w:r>
      <w:r w:rsidR="00E82669">
        <w:rPr>
          <w:color w:val="000000" w:themeColor="text1"/>
        </w:rPr>
        <w:t>раете</w:t>
      </w:r>
      <w:r>
        <w:rPr>
          <w:color w:val="000000" w:themeColor="text1"/>
        </w:rPr>
        <w:t xml:space="preserve"> во вкладке «Микроконтроллер» целевой микроконтроллер «</w:t>
      </w:r>
      <w:proofErr w:type="spellStart"/>
      <w:r>
        <w:rPr>
          <w:color w:val="000000" w:themeColor="text1"/>
        </w:rPr>
        <w:t>Миландр</w:t>
      </w:r>
      <w:proofErr w:type="spellEnd"/>
      <w:r>
        <w:rPr>
          <w:color w:val="000000" w:themeColor="text1"/>
        </w:rPr>
        <w:t xml:space="preserve"> К1986ВЕ92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»</w:t>
      </w:r>
      <w:r w:rsidR="00F03E91">
        <w:rPr>
          <w:color w:val="000000" w:themeColor="text1"/>
        </w:rPr>
        <w:t xml:space="preserve"> и нажимае</w:t>
      </w:r>
      <w:r w:rsidR="00E82669">
        <w:rPr>
          <w:color w:val="000000" w:themeColor="text1"/>
        </w:rPr>
        <w:t>те</w:t>
      </w:r>
      <w:r w:rsidR="00F03E91">
        <w:rPr>
          <w:color w:val="000000" w:themeColor="text1"/>
        </w:rPr>
        <w:t xml:space="preserve"> создать</w:t>
      </w:r>
      <w:r>
        <w:rPr>
          <w:color w:val="000000" w:themeColor="text1"/>
        </w:rPr>
        <w:t>.</w:t>
      </w:r>
    </w:p>
    <w:p w14:paraId="1AF48BC5" w14:textId="2BA2DD88" w:rsidR="00D17034" w:rsidRDefault="00D17034" w:rsidP="00D17034">
      <w:pPr>
        <w:spacing w:line="276" w:lineRule="auto"/>
        <w:ind w:left="1440"/>
        <w:rPr>
          <w:color w:val="000000" w:themeColor="text1"/>
        </w:rPr>
      </w:pPr>
      <w:r>
        <w:rPr>
          <w:color w:val="000000" w:themeColor="text1"/>
        </w:rPr>
        <w:t>Меню выбора приведено на рисунке 9.</w:t>
      </w:r>
    </w:p>
    <w:p w14:paraId="43390D01" w14:textId="21081C59" w:rsidR="00D17034" w:rsidRDefault="00F03E91" w:rsidP="00CD063F">
      <w:pPr>
        <w:spacing w:line="276" w:lineRule="auto"/>
        <w:ind w:left="144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DEF3E05" wp14:editId="639BCA67">
            <wp:extent cx="5051329" cy="3571052"/>
            <wp:effectExtent l="0" t="0" r="0" b="0"/>
            <wp:docPr id="1618606792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928" cy="357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1803" w14:textId="1F765BA9" w:rsidR="00F03E91" w:rsidRDefault="00F03E91" w:rsidP="00F03E91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9. – Настройка проекта, выбор микроконтроллера в окне настройки «Микроконтроллер»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</w:p>
    <w:p w14:paraId="79FB756E" w14:textId="040C6285" w:rsidR="00D17034" w:rsidRDefault="00F03E91" w:rsidP="00813C02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После этого загружается окно конфигурации микроконтроллера, в левом блоке которого указано дерево периферии, с возможностью настройки, в правом блоке представлены вкладки, с графическим представлением микроконтроллера и функциональным назначением выводом интегральной микросхемы. При наведении </w:t>
      </w:r>
      <w:r>
        <w:rPr>
          <w:color w:val="000000" w:themeColor="text1"/>
        </w:rPr>
        <w:lastRenderedPageBreak/>
        <w:t>на пин и порт</w:t>
      </w:r>
      <w:r w:rsidR="00EC56F7">
        <w:rPr>
          <w:color w:val="000000" w:themeColor="text1"/>
        </w:rPr>
        <w:t>, можно сконфигурировать режим работы пина и порта. Также это можно сделать через дерево во вкладке «</w:t>
      </w:r>
      <w:r w:rsidR="00EC56F7">
        <w:rPr>
          <w:color w:val="000000" w:themeColor="text1"/>
          <w:lang w:val="en-US"/>
        </w:rPr>
        <w:t>System</w:t>
      </w:r>
      <w:r w:rsidR="00EC56F7" w:rsidRPr="00EC56F7">
        <w:rPr>
          <w:color w:val="000000" w:themeColor="text1"/>
        </w:rPr>
        <w:t xml:space="preserve"> </w:t>
      </w:r>
      <w:r w:rsidR="00EC56F7">
        <w:rPr>
          <w:color w:val="000000" w:themeColor="text1"/>
          <w:lang w:val="en-US"/>
        </w:rPr>
        <w:t>Core</w:t>
      </w:r>
      <w:r w:rsidR="00EC56F7">
        <w:rPr>
          <w:color w:val="000000" w:themeColor="text1"/>
        </w:rPr>
        <w:t>».</w:t>
      </w:r>
    </w:p>
    <w:p w14:paraId="556A07D7" w14:textId="632F2694" w:rsidR="00EC56F7" w:rsidRPr="00EC56F7" w:rsidRDefault="00EC56F7" w:rsidP="00EC56F7">
      <w:pPr>
        <w:pStyle w:val="ae"/>
        <w:spacing w:line="276" w:lineRule="auto"/>
        <w:ind w:left="1080"/>
        <w:rPr>
          <w:color w:val="000000" w:themeColor="text1"/>
        </w:rPr>
      </w:pPr>
      <w:r>
        <w:rPr>
          <w:color w:val="000000" w:themeColor="text1"/>
        </w:rPr>
        <w:t xml:space="preserve">В нашем случае планируется управлять светодиодом </w:t>
      </w:r>
      <w:r>
        <w:rPr>
          <w:color w:val="000000" w:themeColor="text1"/>
          <w:lang w:val="en-US"/>
        </w:rPr>
        <w:t>HL</w:t>
      </w:r>
      <w:r w:rsidRPr="00EC56F7">
        <w:rPr>
          <w:color w:val="000000" w:themeColor="text1"/>
        </w:rPr>
        <w:t>4</w:t>
      </w:r>
      <w:r>
        <w:rPr>
          <w:color w:val="000000" w:themeColor="text1"/>
        </w:rPr>
        <w:t xml:space="preserve">, подключенным к порту «А», пину №1. На рисунке 10 показан внешний вид окна, на котором осуществляем выбор </w:t>
      </w:r>
      <w:r>
        <w:rPr>
          <w:color w:val="000000" w:themeColor="text1"/>
          <w:lang w:val="en-US"/>
        </w:rPr>
        <w:t>MDR</w:t>
      </w:r>
      <w:r w:rsidRPr="00EC56F7">
        <w:rPr>
          <w:color w:val="000000" w:themeColor="text1"/>
        </w:rPr>
        <w:t>_</w:t>
      </w:r>
      <w:r>
        <w:rPr>
          <w:color w:val="000000" w:themeColor="text1"/>
          <w:lang w:val="en-US"/>
        </w:rPr>
        <w:t>PORTA</w:t>
      </w:r>
      <w:r w:rsidRPr="00EC56F7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Pin</w:t>
      </w:r>
      <w:r w:rsidRPr="00EC56F7">
        <w:rPr>
          <w:color w:val="000000" w:themeColor="text1"/>
        </w:rPr>
        <w:t>1</w:t>
      </w:r>
      <w:r>
        <w:rPr>
          <w:color w:val="000000" w:themeColor="text1"/>
        </w:rPr>
        <w:t>. Для обращения к настройкам, по пиктограмме порта необходимо щелкнуть правой кнопкой мыши. При этом появится блок выбора настроек.</w:t>
      </w:r>
    </w:p>
    <w:p w14:paraId="0C5C2EB3" w14:textId="3380B455" w:rsidR="00F03E91" w:rsidRDefault="00EC56F7" w:rsidP="00CD063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63872AE" wp14:editId="22FFCDD0">
            <wp:extent cx="5075052" cy="2880000"/>
            <wp:effectExtent l="0" t="0" r="0" b="0"/>
            <wp:docPr id="1644583666" name="Рисунок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05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CCDA" w14:textId="14D5B877" w:rsidR="008D7DA8" w:rsidRDefault="008D7DA8" w:rsidP="008D7DA8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>Рисунок 10. – Настройка проекта, параметры настройки микроконтроллера К1986ВЕ92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в среде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</w:p>
    <w:p w14:paraId="5CBA5FEC" w14:textId="77777777" w:rsidR="00535B9E" w:rsidRDefault="00535B9E" w:rsidP="00F03E91">
      <w:pPr>
        <w:pStyle w:val="ae"/>
        <w:spacing w:line="276" w:lineRule="auto"/>
        <w:ind w:left="1080"/>
        <w:rPr>
          <w:color w:val="000000" w:themeColor="text1"/>
        </w:rPr>
      </w:pPr>
    </w:p>
    <w:p w14:paraId="1E62F465" w14:textId="2772476C" w:rsidR="00F03E91" w:rsidRDefault="00EC56F7" w:rsidP="00813C02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В появившемся блоке выбора настрое, выбирае</w:t>
      </w:r>
      <w:r w:rsidR="00C43172">
        <w:rPr>
          <w:color w:val="000000" w:themeColor="text1"/>
        </w:rPr>
        <w:t>те</w:t>
      </w:r>
      <w:r>
        <w:rPr>
          <w:color w:val="000000" w:themeColor="text1"/>
        </w:rPr>
        <w:t xml:space="preserve"> состояние пина порта, так как для работы светодиода пин порта необходимо настроить на «выход», выбираем режим пина порта </w:t>
      </w:r>
      <w:r>
        <w:rPr>
          <w:color w:val="000000" w:themeColor="text1"/>
          <w:lang w:val="en-US"/>
        </w:rPr>
        <w:t>GPIO</w:t>
      </w:r>
      <w:r w:rsidRPr="00EC56F7">
        <w:rPr>
          <w:color w:val="000000" w:themeColor="text1"/>
        </w:rPr>
        <w:t>_</w:t>
      </w:r>
      <w:r>
        <w:rPr>
          <w:color w:val="000000" w:themeColor="text1"/>
          <w:lang w:val="en-US"/>
        </w:rPr>
        <w:t>Output</w:t>
      </w:r>
      <w:r>
        <w:rPr>
          <w:color w:val="000000" w:themeColor="text1"/>
        </w:rPr>
        <w:t>. Также в дереве периферии выбир</w:t>
      </w:r>
      <w:r w:rsidR="00E82669">
        <w:rPr>
          <w:color w:val="000000" w:themeColor="text1"/>
        </w:rPr>
        <w:t>аете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System</w:t>
      </w:r>
      <w:r w:rsidRPr="00EC56F7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Core</w:t>
      </w:r>
      <w:r w:rsidRPr="00EC56F7">
        <w:rPr>
          <w:color w:val="000000" w:themeColor="text1"/>
        </w:rPr>
        <w:t xml:space="preserve"> -&gt;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GPIO</w:t>
      </w:r>
      <w:r>
        <w:rPr>
          <w:color w:val="000000" w:themeColor="text1"/>
        </w:rPr>
        <w:t>, где появляется</w:t>
      </w:r>
      <w:r w:rsidR="00193B03">
        <w:rPr>
          <w:color w:val="000000" w:themeColor="text1"/>
        </w:rPr>
        <w:t xml:space="preserve"> меню настроек состояний пина «Свойства вывода». Содержащее 4 группы выбора настроек, для режима «</w:t>
      </w:r>
      <w:r w:rsidR="00193B03">
        <w:rPr>
          <w:color w:val="000000" w:themeColor="text1"/>
          <w:lang w:val="en-US"/>
        </w:rPr>
        <w:t>Port</w:t>
      </w:r>
      <w:r w:rsidR="00193B03">
        <w:rPr>
          <w:color w:val="000000" w:themeColor="text1"/>
        </w:rPr>
        <w:t>» предусмотрены следующие поля:</w:t>
      </w:r>
    </w:p>
    <w:p w14:paraId="44CFAAF2" w14:textId="3DF3979D" w:rsidR="00193B03" w:rsidRDefault="00193B03" w:rsidP="00193B03">
      <w:pPr>
        <w:pStyle w:val="ae"/>
        <w:numPr>
          <w:ilvl w:val="0"/>
          <w:numId w:val="37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Начальное состояние: принимает два значения: низкий или высокий уровень напряжения на выходе порта после настройки.</w:t>
      </w:r>
    </w:p>
    <w:p w14:paraId="012E1461" w14:textId="2558B383" w:rsidR="00193B03" w:rsidRDefault="00193B03" w:rsidP="00193B03">
      <w:pPr>
        <w:pStyle w:val="ae"/>
        <w:numPr>
          <w:ilvl w:val="0"/>
          <w:numId w:val="37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Подтяжка: принимает три значения: без подтяжки резисторов, с подтяжкой к питанию и с подтяжкой к земле.</w:t>
      </w:r>
    </w:p>
    <w:p w14:paraId="1ED022FF" w14:textId="7C191589" w:rsidR="00193B03" w:rsidRDefault="00193B03" w:rsidP="00193B03">
      <w:pPr>
        <w:pStyle w:val="ae"/>
        <w:numPr>
          <w:ilvl w:val="0"/>
          <w:numId w:val="37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Тип порта: принимает два состояния: «</w:t>
      </w:r>
      <w:proofErr w:type="spellStart"/>
      <w:r>
        <w:rPr>
          <w:color w:val="000000" w:themeColor="text1"/>
        </w:rPr>
        <w:t>Пуш-пулл</w:t>
      </w:r>
      <w:proofErr w:type="spellEnd"/>
      <w:r>
        <w:rPr>
          <w:color w:val="000000" w:themeColor="text1"/>
        </w:rPr>
        <w:t>» или «Открытый коллектор»</w:t>
      </w:r>
    </w:p>
    <w:p w14:paraId="0E29DAF7" w14:textId="2D059059" w:rsidR="00193B03" w:rsidRDefault="00193B03" w:rsidP="00193B03">
      <w:pPr>
        <w:pStyle w:val="ae"/>
        <w:numPr>
          <w:ilvl w:val="0"/>
          <w:numId w:val="37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Максимальная скорость переключения: принимает четыре параметра, </w:t>
      </w:r>
      <w:proofErr w:type="gramStart"/>
      <w:r>
        <w:rPr>
          <w:color w:val="000000" w:themeColor="text1"/>
        </w:rPr>
        <w:t>по сути</w:t>
      </w:r>
      <w:proofErr w:type="gramEnd"/>
      <w:r>
        <w:rPr>
          <w:color w:val="000000" w:themeColor="text1"/>
        </w:rPr>
        <w:t xml:space="preserve"> определяет скорость нарастания фронта, при переключении: состояние выключено (в этом режиме пин порта не работает – отключен), 100 </w:t>
      </w:r>
      <w:proofErr w:type="spellStart"/>
      <w:r>
        <w:rPr>
          <w:color w:val="000000" w:themeColor="text1"/>
        </w:rPr>
        <w:t>нс</w:t>
      </w:r>
      <w:proofErr w:type="spellEnd"/>
      <w:r>
        <w:rPr>
          <w:color w:val="000000" w:themeColor="text1"/>
        </w:rPr>
        <w:t xml:space="preserve">, 20 </w:t>
      </w:r>
      <w:proofErr w:type="spellStart"/>
      <w:r>
        <w:rPr>
          <w:color w:val="000000" w:themeColor="text1"/>
        </w:rPr>
        <w:t>нс</w:t>
      </w:r>
      <w:proofErr w:type="spellEnd"/>
      <w:r>
        <w:rPr>
          <w:color w:val="000000" w:themeColor="text1"/>
        </w:rPr>
        <w:t xml:space="preserve">, 10 </w:t>
      </w:r>
      <w:proofErr w:type="spellStart"/>
      <w:r>
        <w:rPr>
          <w:color w:val="000000" w:themeColor="text1"/>
        </w:rPr>
        <w:t>нс</w:t>
      </w:r>
      <w:proofErr w:type="spellEnd"/>
      <w:r>
        <w:rPr>
          <w:color w:val="000000" w:themeColor="text1"/>
        </w:rPr>
        <w:t>.</w:t>
      </w:r>
    </w:p>
    <w:p w14:paraId="4871B880" w14:textId="3E51189B" w:rsidR="00CD063F" w:rsidRDefault="00CD063F" w:rsidP="00CD063F">
      <w:pPr>
        <w:spacing w:line="276" w:lineRule="auto"/>
        <w:ind w:left="1440"/>
        <w:rPr>
          <w:color w:val="000000" w:themeColor="text1"/>
        </w:rPr>
      </w:pPr>
      <w:r>
        <w:rPr>
          <w:color w:val="000000" w:themeColor="text1"/>
        </w:rPr>
        <w:t xml:space="preserve">В </w:t>
      </w:r>
      <w:r w:rsidR="00E82669">
        <w:rPr>
          <w:color w:val="000000" w:themeColor="text1"/>
        </w:rPr>
        <w:t>данном</w:t>
      </w:r>
      <w:r>
        <w:rPr>
          <w:color w:val="000000" w:themeColor="text1"/>
        </w:rPr>
        <w:t xml:space="preserve"> случае выб</w:t>
      </w:r>
      <w:r w:rsidR="00E82669">
        <w:rPr>
          <w:color w:val="000000" w:themeColor="text1"/>
        </w:rPr>
        <w:t>е</w:t>
      </w:r>
      <w:r>
        <w:rPr>
          <w:color w:val="000000" w:themeColor="text1"/>
        </w:rPr>
        <w:t>р</w:t>
      </w:r>
      <w:r w:rsidR="00E82669">
        <w:rPr>
          <w:color w:val="000000" w:themeColor="text1"/>
        </w:rPr>
        <w:t>ете</w:t>
      </w:r>
      <w:r>
        <w:rPr>
          <w:color w:val="000000" w:themeColor="text1"/>
        </w:rPr>
        <w:t xml:space="preserve"> начальное состояние с низким уровнем, без подтяжки резисторов, тип «</w:t>
      </w:r>
      <w:proofErr w:type="spellStart"/>
      <w:r>
        <w:rPr>
          <w:color w:val="000000" w:themeColor="text1"/>
        </w:rPr>
        <w:t>Пуш-пулл</w:t>
      </w:r>
      <w:proofErr w:type="spellEnd"/>
      <w:r>
        <w:rPr>
          <w:color w:val="000000" w:themeColor="text1"/>
        </w:rPr>
        <w:t xml:space="preserve">» и скорость нарастания фронта 100 </w:t>
      </w:r>
      <w:proofErr w:type="spellStart"/>
      <w:r>
        <w:rPr>
          <w:color w:val="000000" w:themeColor="text1"/>
        </w:rPr>
        <w:t>нс</w:t>
      </w:r>
      <w:proofErr w:type="spellEnd"/>
      <w:r>
        <w:rPr>
          <w:color w:val="000000" w:themeColor="text1"/>
        </w:rPr>
        <w:t>. Пример того, как выглядит окно, приведен на рисунке 11.</w:t>
      </w:r>
    </w:p>
    <w:p w14:paraId="58BF7BAE" w14:textId="61EC1F57" w:rsidR="00CD063F" w:rsidRDefault="00CD063F" w:rsidP="00CD063F">
      <w:pPr>
        <w:spacing w:line="276" w:lineRule="auto"/>
        <w:ind w:left="144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AAA5809" wp14:editId="3D73EAB4">
            <wp:extent cx="5071417" cy="2880000"/>
            <wp:effectExtent l="0" t="0" r="0" b="0"/>
            <wp:docPr id="101933836" name="Рисунок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1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CC04" w14:textId="5BFC8645" w:rsidR="00CD063F" w:rsidRDefault="00CD063F" w:rsidP="00CD063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>Рисунок 11. – Настройка порта «А» пина №1, параметры настройки микроконтроллера К1986ВЕ92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в среде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</w:p>
    <w:p w14:paraId="416514EF" w14:textId="0AEEAFAA" w:rsidR="00CD063F" w:rsidRPr="00CD063F" w:rsidRDefault="00CD063F" w:rsidP="00CD063F">
      <w:pPr>
        <w:spacing w:line="276" w:lineRule="auto"/>
        <w:ind w:left="1440"/>
        <w:rPr>
          <w:color w:val="000000" w:themeColor="text1"/>
        </w:rPr>
      </w:pPr>
      <w:r>
        <w:rPr>
          <w:color w:val="000000" w:themeColor="text1"/>
        </w:rPr>
        <w:t>Остальные настройки оставляем по умолчанию. После чего нажимаем на кнопку «Генерация кода» (Зеленый треугольник в верхнем меню после меню «О программе»).</w:t>
      </w:r>
    </w:p>
    <w:p w14:paraId="73B37FD6" w14:textId="3FAA14EC" w:rsidR="00CD063F" w:rsidRDefault="00CD063F" w:rsidP="00CD063F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Далее предлагается сохранить созданный проект, нажимаем на кнопку «Сохранить»</w:t>
      </w:r>
    </w:p>
    <w:p w14:paraId="1EF609DF" w14:textId="36F334BF" w:rsidR="00CD063F" w:rsidRPr="00CD063F" w:rsidRDefault="00CD063F" w:rsidP="00CD063F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Назначается имя проекта и путь, по которому проект будет хранится. Снова наж</w:t>
      </w:r>
      <w:r w:rsidR="00E82669">
        <w:rPr>
          <w:color w:val="000000" w:themeColor="text1"/>
        </w:rPr>
        <w:t>мите</w:t>
      </w:r>
      <w:r>
        <w:rPr>
          <w:color w:val="000000" w:themeColor="text1"/>
        </w:rPr>
        <w:t xml:space="preserve"> кнопку «Сохранить».</w:t>
      </w:r>
    </w:p>
    <w:p w14:paraId="153CADA2" w14:textId="5FF62957" w:rsidR="00CD063F" w:rsidRPr="00DA7852" w:rsidRDefault="00CD063F" w:rsidP="00CD063F">
      <w:pPr>
        <w:pStyle w:val="ae"/>
        <w:spacing w:line="276" w:lineRule="auto"/>
        <w:ind w:left="1080"/>
        <w:rPr>
          <w:color w:val="000000" w:themeColor="text1"/>
        </w:rPr>
      </w:pPr>
      <w:r>
        <w:rPr>
          <w:color w:val="000000" w:themeColor="text1"/>
        </w:rPr>
        <w:t>Меню сохранения и выбора пути проекта представлено на рисунке 12.</w:t>
      </w:r>
    </w:p>
    <w:p w14:paraId="0773F54A" w14:textId="0B10F1D2" w:rsidR="007F48EC" w:rsidRPr="007F48EC" w:rsidRDefault="007F48EC" w:rsidP="00CD063F">
      <w:pPr>
        <w:pStyle w:val="ae"/>
        <w:spacing w:line="276" w:lineRule="auto"/>
        <w:ind w:left="1080"/>
        <w:rPr>
          <w:color w:val="000000" w:themeColor="text1"/>
        </w:rPr>
      </w:pPr>
      <w:r w:rsidRPr="007F48EC">
        <w:rPr>
          <w:b/>
          <w:bCs/>
          <w:color w:val="000000" w:themeColor="text1"/>
        </w:rPr>
        <w:t>Важно!</w:t>
      </w:r>
      <w:r>
        <w:rPr>
          <w:color w:val="000000" w:themeColor="text1"/>
        </w:rPr>
        <w:t xml:space="preserve"> На некоторых персональных компьютерах, если сохранить ПО с путями, содержащими кириллические символы, проект компилироваться не будет. Для устранения проблемы, прописывайте пути, содержащие латинские символы.</w:t>
      </w:r>
    </w:p>
    <w:p w14:paraId="78663C34" w14:textId="734C9519" w:rsidR="00CD063F" w:rsidRDefault="00CD063F" w:rsidP="00CD063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C00D9B0" wp14:editId="603B9B36">
            <wp:extent cx="4638017" cy="3077405"/>
            <wp:effectExtent l="0" t="0" r="0" b="8890"/>
            <wp:docPr id="17149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345" name=""/>
                    <pic:cNvPicPr/>
                  </pic:nvPicPr>
                  <pic:blipFill rotWithShape="1">
                    <a:blip r:embed="rId26"/>
                    <a:srcRect l="706" t="707" r="476" b="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90" cy="309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44E7E" w14:textId="232E3A43" w:rsidR="00CD063F" w:rsidRDefault="00CD063F" w:rsidP="00CD063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12. – </w:t>
      </w:r>
      <w:r w:rsidR="0069442C">
        <w:rPr>
          <w:color w:val="000000" w:themeColor="text1"/>
        </w:rPr>
        <w:t xml:space="preserve">Сохранение проекта </w:t>
      </w:r>
      <w:r>
        <w:rPr>
          <w:color w:val="000000" w:themeColor="text1"/>
        </w:rPr>
        <w:t xml:space="preserve">в среде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</w:p>
    <w:p w14:paraId="58667981" w14:textId="6F128D6A" w:rsidR="00CD063F" w:rsidRDefault="00762F2C" w:rsidP="00CD063F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lastRenderedPageBreak/>
        <w:t>После появления окна «Генерация кода», в случае успешного завершения наж</w:t>
      </w:r>
      <w:r w:rsidR="00E82669">
        <w:rPr>
          <w:color w:val="000000" w:themeColor="text1"/>
        </w:rPr>
        <w:t>мите</w:t>
      </w:r>
      <w:r>
        <w:rPr>
          <w:color w:val="000000" w:themeColor="text1"/>
        </w:rPr>
        <w:t xml:space="preserve"> «ОК» и выходим из конфигуратора.</w:t>
      </w:r>
    </w:p>
    <w:p w14:paraId="4589440E" w14:textId="572AE75E" w:rsidR="00FC3542" w:rsidRDefault="00FC3542" w:rsidP="00CD063F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В результате успешного сохранения должны получиться следующие конфигурационные сгенерированные файлы проекта, приведенные в таблице 7:</w:t>
      </w:r>
    </w:p>
    <w:p w14:paraId="6C39905A" w14:textId="7F164411" w:rsidR="00FC3542" w:rsidRDefault="00FC3542" w:rsidP="00FC3542">
      <w:pPr>
        <w:pStyle w:val="ae"/>
        <w:spacing w:line="276" w:lineRule="auto"/>
        <w:ind w:left="1080"/>
        <w:rPr>
          <w:color w:val="000000" w:themeColor="text1"/>
        </w:rPr>
      </w:pPr>
      <w:r>
        <w:rPr>
          <w:color w:val="000000" w:themeColor="text1"/>
        </w:rPr>
        <w:t>Таблица 7</w:t>
      </w:r>
    </w:p>
    <w:tbl>
      <w:tblPr>
        <w:tblStyle w:val="af0"/>
        <w:tblW w:w="0" w:type="auto"/>
        <w:tblInd w:w="1080" w:type="dxa"/>
        <w:tblLook w:val="04A0" w:firstRow="1" w:lastRow="0" w:firstColumn="1" w:lastColumn="0" w:noHBand="0" w:noVBand="1"/>
      </w:tblPr>
      <w:tblGrid>
        <w:gridCol w:w="2176"/>
        <w:gridCol w:w="6514"/>
      </w:tblGrid>
      <w:tr w:rsidR="00FC3542" w14:paraId="0DF06865" w14:textId="77777777" w:rsidTr="00FC3542">
        <w:tc>
          <w:tcPr>
            <w:tcW w:w="2176" w:type="dxa"/>
          </w:tcPr>
          <w:p w14:paraId="03374EBA" w14:textId="0D1A3255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FC3542">
              <w:rPr>
                <w:b/>
                <w:bCs/>
                <w:color w:val="000000" w:themeColor="text1"/>
              </w:rPr>
              <w:t xml:space="preserve">Наименование </w:t>
            </w:r>
            <w:r>
              <w:rPr>
                <w:b/>
                <w:bCs/>
                <w:color w:val="000000" w:themeColor="text1"/>
              </w:rPr>
              <w:t xml:space="preserve">папки или </w:t>
            </w:r>
            <w:r w:rsidRPr="00FC3542">
              <w:rPr>
                <w:b/>
                <w:bCs/>
                <w:color w:val="000000" w:themeColor="text1"/>
              </w:rPr>
              <w:t>расширения файла</w:t>
            </w:r>
          </w:p>
        </w:tc>
        <w:tc>
          <w:tcPr>
            <w:tcW w:w="6514" w:type="dxa"/>
          </w:tcPr>
          <w:p w14:paraId="7BD3F87A" w14:textId="284DB381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FC3542">
              <w:rPr>
                <w:b/>
                <w:bCs/>
                <w:color w:val="000000" w:themeColor="text1"/>
              </w:rPr>
              <w:t>Описание файла</w:t>
            </w:r>
          </w:p>
        </w:tc>
      </w:tr>
      <w:tr w:rsidR="00FC3542" w14:paraId="44BE19D5" w14:textId="77777777" w:rsidTr="00FC3542">
        <w:tc>
          <w:tcPr>
            <w:tcW w:w="2176" w:type="dxa"/>
          </w:tcPr>
          <w:p w14:paraId="5AE1AFD9" w14:textId="6B00D3B4" w:rsid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.</w:t>
            </w:r>
            <w:proofErr w:type="spellStart"/>
            <w:r w:rsidRPr="00FC3542">
              <w:rPr>
                <w:color w:val="000000" w:themeColor="text1"/>
              </w:rPr>
              <w:t>settings</w:t>
            </w:r>
            <w:proofErr w:type="spellEnd"/>
          </w:p>
        </w:tc>
        <w:tc>
          <w:tcPr>
            <w:tcW w:w="6514" w:type="dxa"/>
          </w:tcPr>
          <w:p w14:paraId="1F240AC6" w14:textId="4A3D9947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Папка, содержит файлы для Eclipse</w:t>
            </w:r>
          </w:p>
        </w:tc>
      </w:tr>
      <w:tr w:rsidR="00FC3542" w14:paraId="5AE2A4BB" w14:textId="77777777" w:rsidTr="00FC3542">
        <w:tc>
          <w:tcPr>
            <w:tcW w:w="2176" w:type="dxa"/>
          </w:tcPr>
          <w:p w14:paraId="4BF1DA4B" w14:textId="72B221C6" w:rsid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proofErr w:type="spellStart"/>
            <w:r w:rsidRPr="00FC3542">
              <w:rPr>
                <w:color w:val="000000" w:themeColor="text1"/>
              </w:rPr>
              <w:t>Peripheral</w:t>
            </w:r>
            <w:proofErr w:type="spellEnd"/>
          </w:p>
        </w:tc>
        <w:tc>
          <w:tcPr>
            <w:tcW w:w="6514" w:type="dxa"/>
          </w:tcPr>
          <w:p w14:paraId="185047E4" w14:textId="6C6CD23F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Папка для HAL/SPL от производителей MCU.</w:t>
            </w:r>
          </w:p>
        </w:tc>
      </w:tr>
      <w:tr w:rsidR="00FC3542" w14:paraId="1AFA5DC2" w14:textId="77777777" w:rsidTr="00FC3542">
        <w:tc>
          <w:tcPr>
            <w:tcW w:w="2176" w:type="dxa"/>
          </w:tcPr>
          <w:p w14:paraId="43D68EE6" w14:textId="03480879" w:rsid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proofErr w:type="spellStart"/>
            <w:r w:rsidRPr="00FC3542">
              <w:rPr>
                <w:color w:val="000000" w:themeColor="text1"/>
              </w:rPr>
              <w:t>Startup</w:t>
            </w:r>
            <w:proofErr w:type="spellEnd"/>
          </w:p>
        </w:tc>
        <w:tc>
          <w:tcPr>
            <w:tcW w:w="6514" w:type="dxa"/>
          </w:tcPr>
          <w:p w14:paraId="1934D5CA" w14:textId="21862D05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Папка для стартап-файлов.</w:t>
            </w:r>
          </w:p>
        </w:tc>
      </w:tr>
      <w:tr w:rsidR="00FC3542" w14:paraId="7F192770" w14:textId="77777777" w:rsidTr="00FC3542">
        <w:tc>
          <w:tcPr>
            <w:tcW w:w="2176" w:type="dxa"/>
          </w:tcPr>
          <w:p w14:paraId="11EB97DF" w14:textId="07526F52" w:rsid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System</w:t>
            </w:r>
          </w:p>
        </w:tc>
        <w:tc>
          <w:tcPr>
            <w:tcW w:w="6514" w:type="dxa"/>
          </w:tcPr>
          <w:p w14:paraId="162E08ED" w14:textId="719241B1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Папка для системных файлов.</w:t>
            </w:r>
          </w:p>
        </w:tc>
      </w:tr>
      <w:tr w:rsidR="00FC3542" w14:paraId="5F16FA8B" w14:textId="77777777" w:rsidTr="00FC3542">
        <w:tc>
          <w:tcPr>
            <w:tcW w:w="2176" w:type="dxa"/>
          </w:tcPr>
          <w:p w14:paraId="14C743CE" w14:textId="6F45DDBD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User</w:t>
            </w:r>
          </w:p>
        </w:tc>
        <w:tc>
          <w:tcPr>
            <w:tcW w:w="6514" w:type="dxa"/>
          </w:tcPr>
          <w:p w14:paraId="3B81012D" w14:textId="60A18E0C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Папка для пользовательского кода.</w:t>
            </w:r>
          </w:p>
        </w:tc>
      </w:tr>
      <w:tr w:rsidR="00FC3542" w14:paraId="5B9F74C9" w14:textId="77777777" w:rsidTr="00FC3542">
        <w:tc>
          <w:tcPr>
            <w:tcW w:w="2176" w:type="dxa"/>
          </w:tcPr>
          <w:p w14:paraId="315B3C07" w14:textId="3F86DC9E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proofErr w:type="gramStart"/>
            <w:r w:rsidRPr="00FC3542">
              <w:rPr>
                <w:color w:val="000000" w:themeColor="text1"/>
              </w:rPr>
              <w:t>.</w:t>
            </w:r>
            <w:proofErr w:type="spellStart"/>
            <w:r w:rsidRPr="00FC3542">
              <w:rPr>
                <w:color w:val="000000" w:themeColor="text1"/>
              </w:rPr>
              <w:t>cproject</w:t>
            </w:r>
            <w:proofErr w:type="spellEnd"/>
            <w:proofErr w:type="gramEnd"/>
          </w:p>
        </w:tc>
        <w:tc>
          <w:tcPr>
            <w:tcW w:w="6514" w:type="dxa"/>
          </w:tcPr>
          <w:p w14:paraId="141A9A55" w14:textId="21FAD620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Файл проекта для Eclipse</w:t>
            </w:r>
          </w:p>
        </w:tc>
      </w:tr>
      <w:tr w:rsidR="00FC3542" w14:paraId="703D262B" w14:textId="77777777" w:rsidTr="00FC3542">
        <w:tc>
          <w:tcPr>
            <w:tcW w:w="2176" w:type="dxa"/>
          </w:tcPr>
          <w:p w14:paraId="20CFD5B2" w14:textId="0AD8F36F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proofErr w:type="gramStart"/>
            <w:r w:rsidRPr="00FC3542">
              <w:rPr>
                <w:color w:val="000000" w:themeColor="text1"/>
              </w:rPr>
              <w:t>.</w:t>
            </w:r>
            <w:proofErr w:type="spellStart"/>
            <w:r w:rsidRPr="00FC3542">
              <w:rPr>
                <w:color w:val="000000" w:themeColor="text1"/>
              </w:rPr>
              <w:t>project</w:t>
            </w:r>
            <w:proofErr w:type="spellEnd"/>
            <w:proofErr w:type="gramEnd"/>
          </w:p>
        </w:tc>
        <w:tc>
          <w:tcPr>
            <w:tcW w:w="6514" w:type="dxa"/>
          </w:tcPr>
          <w:p w14:paraId="6045C901" w14:textId="4D2A82D3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Файл проекта для Eclipse.</w:t>
            </w:r>
          </w:p>
        </w:tc>
      </w:tr>
      <w:tr w:rsidR="00FC3542" w14:paraId="4ABF1EE9" w14:textId="77777777" w:rsidTr="00FC3542">
        <w:tc>
          <w:tcPr>
            <w:tcW w:w="2176" w:type="dxa"/>
          </w:tcPr>
          <w:p w14:paraId="78AFE2FE" w14:textId="645C0A13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proofErr w:type="gramStart"/>
            <w:r w:rsidRPr="00FC3542">
              <w:rPr>
                <w:color w:val="000000" w:themeColor="text1"/>
              </w:rPr>
              <w:t>*.</w:t>
            </w:r>
            <w:proofErr w:type="spellStart"/>
            <w:r w:rsidRPr="00FC3542">
              <w:rPr>
                <w:color w:val="000000" w:themeColor="text1"/>
              </w:rPr>
              <w:t>ld</w:t>
            </w:r>
            <w:proofErr w:type="spellEnd"/>
            <w:proofErr w:type="gramEnd"/>
          </w:p>
        </w:tc>
        <w:tc>
          <w:tcPr>
            <w:tcW w:w="6514" w:type="dxa"/>
          </w:tcPr>
          <w:p w14:paraId="0EA428D5" w14:textId="449B331A" w:rsidR="00FC3542" w:rsidRDefault="00FC3542" w:rsidP="00FC3542">
            <w:pPr>
              <w:pStyle w:val="ae"/>
              <w:tabs>
                <w:tab w:val="left" w:pos="428"/>
              </w:tabs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Файлы для линковщика.</w:t>
            </w:r>
          </w:p>
        </w:tc>
      </w:tr>
      <w:tr w:rsidR="00FC3542" w14:paraId="2C058DDE" w14:textId="77777777" w:rsidTr="00FC3542">
        <w:tc>
          <w:tcPr>
            <w:tcW w:w="2176" w:type="dxa"/>
          </w:tcPr>
          <w:p w14:paraId="0F98031D" w14:textId="61DC94BF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*.</w:t>
            </w:r>
            <w:proofErr w:type="spellStart"/>
            <w:r w:rsidRPr="00FC3542">
              <w:rPr>
                <w:color w:val="000000" w:themeColor="text1"/>
              </w:rPr>
              <w:t>fxd</w:t>
            </w:r>
            <w:proofErr w:type="spellEnd"/>
          </w:p>
        </w:tc>
        <w:tc>
          <w:tcPr>
            <w:tcW w:w="6514" w:type="dxa"/>
          </w:tcPr>
          <w:p w14:paraId="64CAD69C" w14:textId="77777777" w:rsidR="00FC3542" w:rsidRP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Файл проекта конфигурации для микроконтроллера, создаётся</w:t>
            </w:r>
          </w:p>
          <w:p w14:paraId="55BC1885" w14:textId="3C1F3DA5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конфигуратором FX-</w:t>
            </w:r>
            <w:proofErr w:type="spellStart"/>
            <w:r w:rsidRPr="00FC3542">
              <w:rPr>
                <w:color w:val="000000" w:themeColor="text1"/>
              </w:rPr>
              <w:t>Designer</w:t>
            </w:r>
            <w:proofErr w:type="spellEnd"/>
            <w:r w:rsidRPr="00FC3542">
              <w:rPr>
                <w:color w:val="000000" w:themeColor="text1"/>
              </w:rPr>
              <w:t>.</w:t>
            </w:r>
          </w:p>
        </w:tc>
      </w:tr>
      <w:tr w:rsidR="00FC3542" w14:paraId="34FB9329" w14:textId="77777777" w:rsidTr="00FC3542">
        <w:tc>
          <w:tcPr>
            <w:tcW w:w="2176" w:type="dxa"/>
          </w:tcPr>
          <w:p w14:paraId="6BA86149" w14:textId="3C4F0D9F" w:rsidR="00FC3542" w:rsidRPr="00FC3542" w:rsidRDefault="00FC3542" w:rsidP="00FC3542">
            <w:pPr>
              <w:pStyle w:val="ae"/>
              <w:spacing w:line="276" w:lineRule="auto"/>
              <w:ind w:left="0"/>
              <w:jc w:val="center"/>
              <w:rPr>
                <w:color w:val="000000" w:themeColor="text1"/>
              </w:rPr>
            </w:pPr>
            <w:proofErr w:type="gramStart"/>
            <w:r w:rsidRPr="00FC3542">
              <w:rPr>
                <w:color w:val="000000" w:themeColor="text1"/>
              </w:rPr>
              <w:t>*.</w:t>
            </w:r>
            <w:proofErr w:type="spellStart"/>
            <w:r w:rsidRPr="00FC3542">
              <w:rPr>
                <w:color w:val="000000" w:themeColor="text1"/>
              </w:rPr>
              <w:t>launch</w:t>
            </w:r>
            <w:proofErr w:type="spellEnd"/>
            <w:proofErr w:type="gramEnd"/>
          </w:p>
        </w:tc>
        <w:tc>
          <w:tcPr>
            <w:tcW w:w="6514" w:type="dxa"/>
          </w:tcPr>
          <w:p w14:paraId="0C5E3724" w14:textId="77777777" w:rsidR="00FC3542" w:rsidRP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Файл с настройками для прошивки и отладки проекта на</w:t>
            </w:r>
          </w:p>
          <w:p w14:paraId="35A924F5" w14:textId="2992BADF" w:rsidR="00FC3542" w:rsidRDefault="00FC3542" w:rsidP="00FC3542">
            <w:pPr>
              <w:pStyle w:val="ae"/>
              <w:spacing w:line="276" w:lineRule="auto"/>
              <w:ind w:left="0"/>
              <w:rPr>
                <w:color w:val="000000" w:themeColor="text1"/>
              </w:rPr>
            </w:pPr>
            <w:r w:rsidRPr="00FC3542">
              <w:rPr>
                <w:color w:val="000000" w:themeColor="text1"/>
              </w:rPr>
              <w:t>микроконтроллере.</w:t>
            </w:r>
          </w:p>
        </w:tc>
      </w:tr>
    </w:tbl>
    <w:p w14:paraId="394BDD5B" w14:textId="241214F2" w:rsidR="00E82669" w:rsidRDefault="00E82669" w:rsidP="00E82669">
      <w:pPr>
        <w:pStyle w:val="ae"/>
        <w:numPr>
          <w:ilvl w:val="1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Выполняем запуск и настройку созданного проекта в среде </w:t>
      </w:r>
      <w:proofErr w:type="spellStart"/>
      <w:r w:rsidRPr="00E82669">
        <w:rPr>
          <w:color w:val="000000" w:themeColor="text1"/>
        </w:rPr>
        <w:t>fxCodeStudio</w:t>
      </w:r>
      <w:proofErr w:type="spellEnd"/>
      <w:r w:rsidRPr="00E82669">
        <w:rPr>
          <w:color w:val="000000" w:themeColor="text1"/>
        </w:rPr>
        <w:t xml:space="preserve"> (Eclipse)</w:t>
      </w:r>
    </w:p>
    <w:p w14:paraId="7B93C113" w14:textId="091B7B7F" w:rsidR="00E82669" w:rsidRDefault="00E82669" w:rsidP="00E82669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 w:rsidRPr="009979C4">
        <w:rPr>
          <w:color w:val="000000" w:themeColor="text1"/>
        </w:rPr>
        <w:t xml:space="preserve">Запустите </w:t>
      </w:r>
      <w:proofErr w:type="spellStart"/>
      <w:r w:rsidRPr="009979C4">
        <w:rPr>
          <w:color w:val="000000" w:themeColor="text1"/>
        </w:rPr>
        <w:t>fxCodeStudio</w:t>
      </w:r>
      <w:proofErr w:type="spellEnd"/>
      <w:r w:rsidRPr="009979C4">
        <w:rPr>
          <w:color w:val="000000" w:themeColor="text1"/>
        </w:rPr>
        <w:t>, в отобразившемся окне выберите директорию</w:t>
      </w:r>
      <w:r w:rsidR="009979C4">
        <w:rPr>
          <w:color w:val="000000" w:themeColor="text1"/>
        </w:rPr>
        <w:t xml:space="preserve"> </w:t>
      </w:r>
      <w:r w:rsidRPr="009979C4">
        <w:rPr>
          <w:color w:val="000000" w:themeColor="text1"/>
        </w:rPr>
        <w:t>рабочего пространства и нажмите «Launch»</w:t>
      </w:r>
      <w:r w:rsidR="008F324E">
        <w:rPr>
          <w:color w:val="000000" w:themeColor="text1"/>
        </w:rPr>
        <w:t>, пример окна приведен на рисунке 13.</w:t>
      </w:r>
    </w:p>
    <w:p w14:paraId="0CD927B8" w14:textId="59DBDB03" w:rsidR="008F324E" w:rsidRDefault="008F324E" w:rsidP="008F324E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626DD94E" wp14:editId="5EC876C2">
            <wp:extent cx="5042686" cy="2373029"/>
            <wp:effectExtent l="0" t="0" r="5715" b="8255"/>
            <wp:docPr id="119605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64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5292" cy="237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47E7" w14:textId="6EFCF02A" w:rsidR="008F324E" w:rsidRPr="008F324E" w:rsidRDefault="008F324E" w:rsidP="008F324E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13. – Создание проекта среде программного обеспечения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19E7B812" w14:textId="77777777" w:rsidR="008F324E" w:rsidRDefault="008F324E" w:rsidP="008F324E">
      <w:pPr>
        <w:pStyle w:val="ae"/>
        <w:spacing w:line="276" w:lineRule="auto"/>
        <w:ind w:left="1080"/>
        <w:jc w:val="center"/>
        <w:rPr>
          <w:color w:val="000000" w:themeColor="text1"/>
        </w:rPr>
      </w:pPr>
    </w:p>
    <w:p w14:paraId="5A240869" w14:textId="672C96DD" w:rsidR="008F324E" w:rsidRDefault="008F324E" w:rsidP="00E82669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 w:rsidRPr="008F324E">
        <w:rPr>
          <w:color w:val="000000" w:themeColor="text1"/>
        </w:rPr>
        <w:t>В главном меню выберите «File» → «</w:t>
      </w:r>
      <w:proofErr w:type="spellStart"/>
      <w:r w:rsidRPr="008F324E">
        <w:rPr>
          <w:color w:val="000000" w:themeColor="text1"/>
        </w:rPr>
        <w:t>Import</w:t>
      </w:r>
      <w:proofErr w:type="spellEnd"/>
      <w:r w:rsidRPr="008F324E">
        <w:rPr>
          <w:color w:val="000000" w:themeColor="text1"/>
        </w:rPr>
        <w:t>»</w:t>
      </w:r>
      <w:r>
        <w:rPr>
          <w:color w:val="000000" w:themeColor="text1"/>
        </w:rPr>
        <w:t>, рисунок 14</w:t>
      </w:r>
    </w:p>
    <w:p w14:paraId="1B7ECFF1" w14:textId="6CDDC3A8" w:rsidR="008F324E" w:rsidRDefault="008F324E" w:rsidP="008F324E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C1AF6D3" wp14:editId="45EC6342">
            <wp:extent cx="1697879" cy="2842788"/>
            <wp:effectExtent l="0" t="0" r="0" b="0"/>
            <wp:docPr id="1884735194" name="Рисунок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774" cy="285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CFBB" w14:textId="047EC682" w:rsidR="008F324E" w:rsidRPr="008F324E" w:rsidRDefault="008F324E" w:rsidP="008F324E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14. – Создание проекта среде программного обеспечения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 xml:space="preserve">. Импорт </w:t>
      </w:r>
      <w:proofErr w:type="gramStart"/>
      <w:r>
        <w:rPr>
          <w:color w:val="000000" w:themeColor="text1"/>
        </w:rPr>
        <w:t>файлов</w:t>
      </w:r>
      <w:proofErr w:type="gramEnd"/>
      <w:r>
        <w:rPr>
          <w:color w:val="000000" w:themeColor="text1"/>
        </w:rPr>
        <w:t xml:space="preserve"> полученных в среде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  <w:r>
        <w:rPr>
          <w:color w:val="000000" w:themeColor="text1"/>
        </w:rPr>
        <w:t>.</w:t>
      </w:r>
    </w:p>
    <w:p w14:paraId="1BD44019" w14:textId="77777777" w:rsidR="008F324E" w:rsidRDefault="008F324E" w:rsidP="008F324E">
      <w:pPr>
        <w:pStyle w:val="ae"/>
        <w:spacing w:line="276" w:lineRule="auto"/>
        <w:ind w:left="1080"/>
        <w:jc w:val="center"/>
        <w:rPr>
          <w:color w:val="000000" w:themeColor="text1"/>
        </w:rPr>
      </w:pPr>
    </w:p>
    <w:p w14:paraId="266B233E" w14:textId="569C8C23" w:rsidR="008F324E" w:rsidRPr="00F47EAF" w:rsidRDefault="00F47EAF" w:rsidP="00F47EAF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  <w:lang w:val="en-US"/>
        </w:rPr>
      </w:pPr>
      <w:r w:rsidRPr="00F47EAF">
        <w:rPr>
          <w:color w:val="000000" w:themeColor="text1"/>
        </w:rPr>
        <w:t>В</w:t>
      </w:r>
      <w:r w:rsidRPr="00F47EAF">
        <w:rPr>
          <w:color w:val="000000" w:themeColor="text1"/>
          <w:lang w:val="en-US"/>
        </w:rPr>
        <w:t xml:space="preserve"> </w:t>
      </w:r>
      <w:r w:rsidRPr="00F47EAF">
        <w:rPr>
          <w:color w:val="000000" w:themeColor="text1"/>
        </w:rPr>
        <w:t>папке</w:t>
      </w:r>
      <w:r w:rsidRPr="00F47EAF">
        <w:rPr>
          <w:color w:val="000000" w:themeColor="text1"/>
          <w:lang w:val="en-US"/>
        </w:rPr>
        <w:t xml:space="preserve"> «General» </w:t>
      </w:r>
      <w:r w:rsidRPr="00F47EAF">
        <w:rPr>
          <w:color w:val="000000" w:themeColor="text1"/>
        </w:rPr>
        <w:t>выберите</w:t>
      </w:r>
      <w:r w:rsidRPr="00F47EAF">
        <w:rPr>
          <w:color w:val="000000" w:themeColor="text1"/>
          <w:lang w:val="en-US"/>
        </w:rPr>
        <w:t xml:space="preserve"> «Existing Projects into Workspace» </w:t>
      </w:r>
      <w:r w:rsidRPr="00F47EAF">
        <w:rPr>
          <w:color w:val="000000" w:themeColor="text1"/>
        </w:rPr>
        <w:t>и</w:t>
      </w:r>
      <w:r w:rsidRPr="00F47EAF">
        <w:rPr>
          <w:color w:val="000000" w:themeColor="text1"/>
          <w:lang w:val="en-US"/>
        </w:rPr>
        <w:t xml:space="preserve"> </w:t>
      </w:r>
      <w:r w:rsidRPr="00F47EAF">
        <w:rPr>
          <w:color w:val="000000" w:themeColor="text1"/>
        </w:rPr>
        <w:t>нажмите</w:t>
      </w:r>
      <w:r w:rsidRPr="00F47EAF">
        <w:rPr>
          <w:color w:val="000000" w:themeColor="text1"/>
          <w:lang w:val="en-US"/>
        </w:rPr>
        <w:t xml:space="preserve"> «Next», </w:t>
      </w:r>
      <w:r>
        <w:rPr>
          <w:color w:val="000000" w:themeColor="text1"/>
        </w:rPr>
        <w:t>рисунок</w:t>
      </w:r>
      <w:r w:rsidRPr="00F47EAF">
        <w:rPr>
          <w:color w:val="000000" w:themeColor="text1"/>
          <w:lang w:val="en-US"/>
        </w:rPr>
        <w:t xml:space="preserve"> 15.</w:t>
      </w:r>
    </w:p>
    <w:p w14:paraId="4D319F38" w14:textId="0DE1AB2E" w:rsidR="00F47EAF" w:rsidRDefault="00F47EAF" w:rsidP="00F47EA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570C6D9" wp14:editId="042F15ED">
            <wp:extent cx="2555320" cy="2702459"/>
            <wp:effectExtent l="0" t="0" r="0" b="3175"/>
            <wp:docPr id="75217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29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9291" cy="270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98A1" w14:textId="40EB7333" w:rsidR="00F47EAF" w:rsidRPr="00F47EAF" w:rsidRDefault="00F47EAF" w:rsidP="00F47EA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15. – Создание проекта среде программного обеспечения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 xml:space="preserve">. Импорт файлов, полученных в среде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  <w:r>
        <w:rPr>
          <w:color w:val="000000" w:themeColor="text1"/>
        </w:rPr>
        <w:t>.</w:t>
      </w:r>
    </w:p>
    <w:p w14:paraId="61080D72" w14:textId="77777777" w:rsidR="00F47EAF" w:rsidRDefault="00F47EAF" w:rsidP="00F47EAF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 w:rsidRPr="00F47EAF">
        <w:rPr>
          <w:color w:val="000000" w:themeColor="text1"/>
        </w:rPr>
        <w:t>В отобразившемся окне нажмите «</w:t>
      </w:r>
      <w:proofErr w:type="spellStart"/>
      <w:r w:rsidRPr="00F47EAF">
        <w:rPr>
          <w:color w:val="000000" w:themeColor="text1"/>
        </w:rPr>
        <w:t>Browse</w:t>
      </w:r>
      <w:proofErr w:type="spellEnd"/>
      <w:r w:rsidRPr="00F47EAF">
        <w:rPr>
          <w:color w:val="000000" w:themeColor="text1"/>
        </w:rPr>
        <w:t>». В стандартном окне проводника выберите папку с проектом для микроконтроллера и нажмите</w:t>
      </w:r>
      <w:r>
        <w:rPr>
          <w:color w:val="000000" w:themeColor="text1"/>
        </w:rPr>
        <w:t xml:space="preserve"> </w:t>
      </w:r>
      <w:r w:rsidRPr="00F47EAF">
        <w:rPr>
          <w:color w:val="000000" w:themeColor="text1"/>
        </w:rPr>
        <w:t>«Выбор папки»</w:t>
      </w:r>
      <w:r>
        <w:rPr>
          <w:color w:val="000000" w:themeColor="text1"/>
        </w:rPr>
        <w:t xml:space="preserve"> </w:t>
      </w:r>
      <w:r w:rsidRPr="00F47EAF">
        <w:rPr>
          <w:color w:val="000000" w:themeColor="text1"/>
        </w:rPr>
        <w:t>Нажмите «</w:t>
      </w:r>
      <w:proofErr w:type="spellStart"/>
      <w:r w:rsidRPr="00F47EAF">
        <w:rPr>
          <w:color w:val="000000" w:themeColor="text1"/>
        </w:rPr>
        <w:t>Finish</w:t>
      </w:r>
      <w:proofErr w:type="spellEnd"/>
      <w:r w:rsidRPr="00F47EAF">
        <w:rPr>
          <w:color w:val="000000" w:themeColor="text1"/>
        </w:rPr>
        <w:t>» в окне «</w:t>
      </w:r>
      <w:proofErr w:type="spellStart"/>
      <w:r w:rsidRPr="00F47EAF">
        <w:rPr>
          <w:color w:val="000000" w:themeColor="text1"/>
        </w:rPr>
        <w:t>Import</w:t>
      </w:r>
      <w:proofErr w:type="spellEnd"/>
      <w:r w:rsidRPr="00F47EAF">
        <w:rPr>
          <w:color w:val="000000" w:themeColor="text1"/>
        </w:rPr>
        <w:t>»</w:t>
      </w:r>
      <w:r>
        <w:rPr>
          <w:color w:val="000000" w:themeColor="text1"/>
        </w:rPr>
        <w:t xml:space="preserve"> </w:t>
      </w:r>
    </w:p>
    <w:p w14:paraId="3D19882B" w14:textId="77777777" w:rsidR="00F47EAF" w:rsidRDefault="00F47EAF" w:rsidP="00F47EAF">
      <w:pPr>
        <w:pStyle w:val="ae"/>
        <w:spacing w:line="276" w:lineRule="auto"/>
        <w:ind w:left="1080"/>
        <w:rPr>
          <w:color w:val="000000" w:themeColor="text1"/>
        </w:rPr>
      </w:pPr>
      <w:r w:rsidRPr="00F47EAF">
        <w:rPr>
          <w:b/>
          <w:bCs/>
          <w:color w:val="000000" w:themeColor="text1"/>
        </w:rPr>
        <w:t>Примечание</w:t>
      </w:r>
      <w:r>
        <w:rPr>
          <w:b/>
          <w:bCs/>
          <w:color w:val="000000" w:themeColor="text1"/>
        </w:rPr>
        <w:t>!</w:t>
      </w:r>
      <w:r w:rsidRPr="00F47EAF">
        <w:rPr>
          <w:color w:val="000000" w:themeColor="text1"/>
        </w:rPr>
        <w:t xml:space="preserve"> Убедитесь, что флаг «</w:t>
      </w:r>
      <w:proofErr w:type="spellStart"/>
      <w:r w:rsidRPr="00F47EAF">
        <w:rPr>
          <w:color w:val="000000" w:themeColor="text1"/>
        </w:rPr>
        <w:t>Copy</w:t>
      </w:r>
      <w:proofErr w:type="spellEnd"/>
      <w:r w:rsidRPr="00F47EAF">
        <w:rPr>
          <w:color w:val="000000" w:themeColor="text1"/>
        </w:rPr>
        <w:t xml:space="preserve"> </w:t>
      </w:r>
      <w:proofErr w:type="spellStart"/>
      <w:r w:rsidRPr="00F47EAF">
        <w:rPr>
          <w:color w:val="000000" w:themeColor="text1"/>
        </w:rPr>
        <w:t>projects</w:t>
      </w:r>
      <w:proofErr w:type="spellEnd"/>
      <w:r w:rsidRPr="00F47EAF">
        <w:rPr>
          <w:color w:val="000000" w:themeColor="text1"/>
        </w:rPr>
        <w:t xml:space="preserve"> </w:t>
      </w:r>
      <w:proofErr w:type="spellStart"/>
      <w:r w:rsidRPr="00F47EAF">
        <w:rPr>
          <w:color w:val="000000" w:themeColor="text1"/>
        </w:rPr>
        <w:t>into</w:t>
      </w:r>
      <w:proofErr w:type="spellEnd"/>
      <w:r w:rsidRPr="00F47EAF">
        <w:rPr>
          <w:color w:val="000000" w:themeColor="text1"/>
        </w:rPr>
        <w:t xml:space="preserve"> </w:t>
      </w:r>
      <w:proofErr w:type="spellStart"/>
      <w:r w:rsidRPr="00F47EAF">
        <w:rPr>
          <w:color w:val="000000" w:themeColor="text1"/>
        </w:rPr>
        <w:t>workspace</w:t>
      </w:r>
      <w:proofErr w:type="spellEnd"/>
      <w:r w:rsidRPr="00F47EAF">
        <w:rPr>
          <w:color w:val="000000" w:themeColor="text1"/>
        </w:rPr>
        <w:t>» снят. Снятие флага</w:t>
      </w:r>
      <w:r>
        <w:rPr>
          <w:color w:val="000000" w:themeColor="text1"/>
        </w:rPr>
        <w:t xml:space="preserve"> </w:t>
      </w:r>
      <w:r w:rsidRPr="00F47EAF">
        <w:rPr>
          <w:color w:val="000000" w:themeColor="text1"/>
        </w:rPr>
        <w:t xml:space="preserve">обеспечит автоматическое обновление проекта при последующей генерации кода в </w:t>
      </w:r>
      <w:proofErr w:type="spellStart"/>
      <w:r w:rsidRPr="00F47EAF">
        <w:rPr>
          <w:color w:val="000000" w:themeColor="text1"/>
        </w:rPr>
        <w:t>FXDesigner</w:t>
      </w:r>
      <w:proofErr w:type="spellEnd"/>
      <w:r w:rsidRPr="00F47EAF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4D39EB90" w14:textId="637316F6" w:rsidR="00F47EAF" w:rsidRDefault="00F47EAF" w:rsidP="00F47EAF">
      <w:pPr>
        <w:pStyle w:val="ae"/>
        <w:spacing w:line="276" w:lineRule="auto"/>
        <w:ind w:left="1080"/>
        <w:rPr>
          <w:color w:val="000000" w:themeColor="text1"/>
        </w:rPr>
      </w:pPr>
      <w:r>
        <w:rPr>
          <w:color w:val="000000" w:themeColor="text1"/>
        </w:rPr>
        <w:t>Информация об окне приведена на рисунке 16.</w:t>
      </w:r>
    </w:p>
    <w:p w14:paraId="591E47EB" w14:textId="193F4527" w:rsidR="00F47EAF" w:rsidRDefault="00F47EAF" w:rsidP="00F47EA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B4CBB84" wp14:editId="59469572">
            <wp:extent cx="1627765" cy="2254312"/>
            <wp:effectExtent l="0" t="0" r="0" b="0"/>
            <wp:docPr id="622082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2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7964" cy="22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2C6E" w14:textId="1B3D2189" w:rsidR="00F47EAF" w:rsidRPr="00F47EAF" w:rsidRDefault="00F47EAF" w:rsidP="00F47EAF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16. – Создание проекта среде программного обеспечения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 xml:space="preserve">. Импорт файлов, полученных в среде программного обеспечения конфигуратора </w:t>
      </w:r>
      <w:r w:rsidRPr="00892F15">
        <w:rPr>
          <w:color w:val="000000" w:themeColor="text1"/>
        </w:rPr>
        <w:t>FX-</w:t>
      </w:r>
      <w:proofErr w:type="spellStart"/>
      <w:r w:rsidRPr="00892F15">
        <w:rPr>
          <w:color w:val="000000" w:themeColor="text1"/>
        </w:rPr>
        <w:t>Designer</w:t>
      </w:r>
      <w:proofErr w:type="spellEnd"/>
      <w:r w:rsidRPr="00C12070">
        <w:t>®™</w:t>
      </w:r>
      <w:r>
        <w:t>, завершение настройки</w:t>
      </w:r>
      <w:r>
        <w:rPr>
          <w:color w:val="000000" w:themeColor="text1"/>
        </w:rPr>
        <w:t>.</w:t>
      </w:r>
    </w:p>
    <w:p w14:paraId="458BE2E8" w14:textId="77777777" w:rsidR="00F47EAF" w:rsidRPr="00F47EAF" w:rsidRDefault="00F47EAF" w:rsidP="00F47EAF">
      <w:pPr>
        <w:pStyle w:val="ae"/>
        <w:spacing w:line="276" w:lineRule="auto"/>
        <w:ind w:left="1080"/>
        <w:jc w:val="center"/>
        <w:rPr>
          <w:color w:val="000000" w:themeColor="text1"/>
        </w:rPr>
      </w:pPr>
    </w:p>
    <w:p w14:paraId="63D609A4" w14:textId="1A23DAAF" w:rsidR="00F47EAF" w:rsidRDefault="00A92B11" w:rsidP="00A92B11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 w:rsidRPr="00A92B11">
        <w:rPr>
          <w:color w:val="000000" w:themeColor="text1"/>
        </w:rPr>
        <w:t xml:space="preserve">В панели «Project Explorer» выберите проект нажатием </w:t>
      </w:r>
      <w:r w:rsidR="007F48EC">
        <w:rPr>
          <w:color w:val="000000" w:themeColor="text1"/>
        </w:rPr>
        <w:t>правой</w:t>
      </w:r>
      <w:r w:rsidRPr="00A92B11">
        <w:rPr>
          <w:color w:val="000000" w:themeColor="text1"/>
        </w:rPr>
        <w:t xml:space="preserve"> кнопки</w:t>
      </w:r>
      <w:r>
        <w:rPr>
          <w:color w:val="000000" w:themeColor="text1"/>
        </w:rPr>
        <w:t xml:space="preserve"> </w:t>
      </w:r>
      <w:r w:rsidRPr="00A92B11">
        <w:rPr>
          <w:color w:val="000000" w:themeColor="text1"/>
        </w:rPr>
        <w:t>мыши</w:t>
      </w:r>
      <w:r w:rsidR="007F48EC">
        <w:rPr>
          <w:color w:val="000000" w:themeColor="text1"/>
        </w:rPr>
        <w:t xml:space="preserve"> выберите меню «</w:t>
      </w:r>
      <w:r w:rsidR="007F48EC">
        <w:rPr>
          <w:color w:val="000000" w:themeColor="text1"/>
          <w:lang w:val="en-US"/>
        </w:rPr>
        <w:t>Build Project</w:t>
      </w:r>
      <w:r w:rsidR="007F48EC">
        <w:rPr>
          <w:color w:val="000000" w:themeColor="text1"/>
        </w:rPr>
        <w:t>» и запустите компиляцию проекта.</w:t>
      </w:r>
    </w:p>
    <w:p w14:paraId="0A24F833" w14:textId="109847EB" w:rsidR="00A92B11" w:rsidRDefault="007F48EC" w:rsidP="00A92B11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После успешной сборки проекта, в консоли должна появиться информация, представленная на рисунке 17.</w:t>
      </w:r>
    </w:p>
    <w:p w14:paraId="06B08779" w14:textId="004788D5" w:rsidR="007F48EC" w:rsidRDefault="007F48EC" w:rsidP="007F48EC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3590296" wp14:editId="7D645CE3">
            <wp:extent cx="4136399" cy="2654401"/>
            <wp:effectExtent l="0" t="0" r="0" b="0"/>
            <wp:docPr id="41020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009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4827" cy="265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98DB" w14:textId="135A6EC7" w:rsidR="007F48EC" w:rsidRPr="00F47EAF" w:rsidRDefault="007F48EC" w:rsidP="007F48EC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16. – Создание проекта среде программного обеспечения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>.</w:t>
      </w:r>
      <w:r>
        <w:t xml:space="preserve"> Сборка проекта</w:t>
      </w:r>
      <w:r>
        <w:rPr>
          <w:color w:val="000000" w:themeColor="text1"/>
        </w:rPr>
        <w:t>.</w:t>
      </w:r>
    </w:p>
    <w:p w14:paraId="139F6F40" w14:textId="77777777" w:rsidR="007F48EC" w:rsidRDefault="007F48EC" w:rsidP="007F48EC">
      <w:pPr>
        <w:pStyle w:val="ae"/>
        <w:spacing w:line="276" w:lineRule="auto"/>
        <w:ind w:left="1080"/>
        <w:jc w:val="center"/>
        <w:rPr>
          <w:color w:val="000000" w:themeColor="text1"/>
        </w:rPr>
      </w:pPr>
    </w:p>
    <w:p w14:paraId="1954A9D3" w14:textId="6B795188" w:rsidR="00A92B11" w:rsidRDefault="007F48EC" w:rsidP="007F48EC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 w:rsidRPr="007F48EC">
        <w:rPr>
          <w:color w:val="000000" w:themeColor="text1"/>
        </w:rPr>
        <w:t>Файлы, генерируемые FX-</w:t>
      </w:r>
      <w:proofErr w:type="spellStart"/>
      <w:r w:rsidRPr="007F48EC">
        <w:rPr>
          <w:color w:val="000000" w:themeColor="text1"/>
        </w:rPr>
        <w:t>Designer</w:t>
      </w:r>
      <w:proofErr w:type="spellEnd"/>
      <w:r w:rsidRPr="00C12070">
        <w:t>®™</w:t>
      </w:r>
      <w:r w:rsidRPr="007F48EC">
        <w:rPr>
          <w:color w:val="000000" w:themeColor="text1"/>
        </w:rPr>
        <w:t>, содержат блоки для написания пользовательского кода. Области для ввода пользовательского кода ограничены строками: «// USER CODE BEGIN [имя блока]», «// USER CODE</w:t>
      </w:r>
      <w:r>
        <w:rPr>
          <w:color w:val="000000" w:themeColor="text1"/>
        </w:rPr>
        <w:t xml:space="preserve"> </w:t>
      </w:r>
      <w:r w:rsidRPr="007F48EC">
        <w:rPr>
          <w:color w:val="000000" w:themeColor="text1"/>
        </w:rPr>
        <w:t>END [имя блока]»</w:t>
      </w:r>
    </w:p>
    <w:p w14:paraId="0140E3B0" w14:textId="24EC9836" w:rsidR="007F48EC" w:rsidRDefault="007F48EC" w:rsidP="007F48EC">
      <w:pPr>
        <w:pStyle w:val="ae"/>
        <w:spacing w:line="276" w:lineRule="auto"/>
        <w:ind w:left="1080"/>
        <w:rPr>
          <w:color w:val="000000" w:themeColor="text1"/>
        </w:rPr>
      </w:pPr>
      <w:r w:rsidRPr="007F48EC">
        <w:rPr>
          <w:color w:val="000000" w:themeColor="text1"/>
        </w:rPr>
        <w:t xml:space="preserve">Пользовательский код, написанный </w:t>
      </w:r>
      <w:proofErr w:type="gramStart"/>
      <w:r w:rsidRPr="007F48EC">
        <w:rPr>
          <w:color w:val="000000" w:themeColor="text1"/>
        </w:rPr>
        <w:t>вне блоков</w:t>
      </w:r>
      <w:proofErr w:type="gramEnd"/>
      <w:r w:rsidRPr="007F48EC">
        <w:rPr>
          <w:color w:val="000000" w:themeColor="text1"/>
        </w:rPr>
        <w:t xml:space="preserve"> будет утерян при</w:t>
      </w:r>
      <w:r>
        <w:rPr>
          <w:color w:val="000000" w:themeColor="text1"/>
        </w:rPr>
        <w:t xml:space="preserve"> </w:t>
      </w:r>
      <w:r w:rsidRPr="007F48EC">
        <w:rPr>
          <w:color w:val="000000" w:themeColor="text1"/>
        </w:rPr>
        <w:t>перегенерации проекта в FX-</w:t>
      </w:r>
      <w:proofErr w:type="spellStart"/>
      <w:r w:rsidRPr="007F48EC">
        <w:rPr>
          <w:color w:val="000000" w:themeColor="text1"/>
        </w:rPr>
        <w:t>Designer</w:t>
      </w:r>
      <w:proofErr w:type="spellEnd"/>
      <w:r w:rsidRPr="007F48EC">
        <w:rPr>
          <w:color w:val="000000" w:themeColor="text1"/>
        </w:rPr>
        <w:t>. Данное поведение относится только к</w:t>
      </w:r>
      <w:r>
        <w:rPr>
          <w:color w:val="000000" w:themeColor="text1"/>
        </w:rPr>
        <w:t xml:space="preserve"> </w:t>
      </w:r>
      <w:r w:rsidRPr="007F48EC">
        <w:rPr>
          <w:color w:val="000000" w:themeColor="text1"/>
        </w:rPr>
        <w:t>тем файлам, которые генерирует FX-</w:t>
      </w:r>
      <w:proofErr w:type="spellStart"/>
      <w:r w:rsidRPr="007F48EC">
        <w:rPr>
          <w:color w:val="000000" w:themeColor="text1"/>
        </w:rPr>
        <w:t>Designer</w:t>
      </w:r>
      <w:proofErr w:type="spellEnd"/>
      <w:r w:rsidRPr="007F48EC">
        <w:rPr>
          <w:color w:val="000000" w:themeColor="text1"/>
        </w:rPr>
        <w:t>. Пользовательские файлы</w:t>
      </w:r>
      <w:r>
        <w:rPr>
          <w:color w:val="000000" w:themeColor="text1"/>
        </w:rPr>
        <w:t xml:space="preserve"> </w:t>
      </w:r>
      <w:r w:rsidRPr="007F48EC">
        <w:rPr>
          <w:color w:val="000000" w:themeColor="text1"/>
        </w:rPr>
        <w:t>останутся без изменений.</w:t>
      </w:r>
    </w:p>
    <w:p w14:paraId="2699A510" w14:textId="1DFE6255" w:rsidR="007F48EC" w:rsidRDefault="007F48EC" w:rsidP="007F48EC">
      <w:pPr>
        <w:pStyle w:val="ae"/>
        <w:spacing w:line="276" w:lineRule="auto"/>
        <w:ind w:left="1080"/>
        <w:rPr>
          <w:color w:val="000000" w:themeColor="text1"/>
        </w:rPr>
      </w:pPr>
      <w:r>
        <w:rPr>
          <w:color w:val="000000" w:themeColor="text1"/>
        </w:rPr>
        <w:t xml:space="preserve">Блок кода </w:t>
      </w:r>
      <w:r>
        <w:rPr>
          <w:color w:val="000000" w:themeColor="text1"/>
          <w:lang w:val="en-US"/>
        </w:rPr>
        <w:t>main</w:t>
      </w:r>
      <w:r w:rsidRPr="007F48EC">
        <w:rPr>
          <w:color w:val="000000" w:themeColor="text1"/>
        </w:rPr>
        <w:t>.</w:t>
      </w:r>
      <w:r>
        <w:rPr>
          <w:color w:val="000000" w:themeColor="text1"/>
          <w:lang w:val="en-US"/>
        </w:rPr>
        <w:t>c</w:t>
      </w:r>
      <w:r w:rsidRPr="007F48EC">
        <w:rPr>
          <w:color w:val="000000" w:themeColor="text1"/>
        </w:rPr>
        <w:t xml:space="preserve"> </w:t>
      </w:r>
      <w:r>
        <w:rPr>
          <w:color w:val="000000" w:themeColor="text1"/>
        </w:rPr>
        <w:t>представляет собой:</w:t>
      </w:r>
    </w:p>
    <w:p w14:paraId="3679CF49" w14:textId="772EAF5C" w:rsidR="007F48EC" w:rsidRDefault="007F48EC" w:rsidP="007F48EC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50A4B04" wp14:editId="13466F9E">
            <wp:extent cx="2422328" cy="3472003"/>
            <wp:effectExtent l="0" t="0" r="0" b="0"/>
            <wp:docPr id="129914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3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1958" cy="348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6A36" w14:textId="56B8616E" w:rsidR="007F48EC" w:rsidRPr="00F47EAF" w:rsidRDefault="007F48EC" w:rsidP="007F48EC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17. – Блок начальной функции </w:t>
      </w:r>
      <w:r>
        <w:rPr>
          <w:color w:val="000000" w:themeColor="text1"/>
          <w:lang w:val="en-US"/>
        </w:rPr>
        <w:t>int</w:t>
      </w:r>
      <w:r w:rsidRPr="007F48EC">
        <w:rPr>
          <w:color w:val="000000" w:themeColor="text1"/>
        </w:rPr>
        <w:t xml:space="preserve"> </w:t>
      </w:r>
      <w:proofErr w:type="gramStart"/>
      <w:r>
        <w:rPr>
          <w:color w:val="000000" w:themeColor="text1"/>
          <w:lang w:val="en-US"/>
        </w:rPr>
        <w:t>main</w:t>
      </w:r>
      <w:r w:rsidRPr="007F48EC">
        <w:rPr>
          <w:color w:val="000000" w:themeColor="text1"/>
        </w:rPr>
        <w:t>(</w:t>
      </w:r>
      <w:proofErr w:type="gramEnd"/>
      <w:r w:rsidRPr="007F48EC">
        <w:rPr>
          <w:color w:val="000000" w:themeColor="text1"/>
        </w:rPr>
        <w:t>)</w:t>
      </w:r>
      <w:r>
        <w:rPr>
          <w:color w:val="000000" w:themeColor="text1"/>
        </w:rPr>
        <w:t xml:space="preserve"> в файле </w:t>
      </w:r>
      <w:r>
        <w:rPr>
          <w:color w:val="000000" w:themeColor="text1"/>
          <w:lang w:val="en-US"/>
        </w:rPr>
        <w:t>USER</w:t>
      </w:r>
      <w:r w:rsidRPr="007F48EC">
        <w:rPr>
          <w:color w:val="000000" w:themeColor="text1"/>
        </w:rPr>
        <w:t xml:space="preserve"> -&gt; </w:t>
      </w:r>
      <w:r>
        <w:rPr>
          <w:color w:val="000000" w:themeColor="text1"/>
          <w:lang w:val="en-US"/>
        </w:rPr>
        <w:t>main</w:t>
      </w:r>
      <w:r w:rsidRPr="007F48EC">
        <w:rPr>
          <w:color w:val="000000" w:themeColor="text1"/>
        </w:rPr>
        <w:t>.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 xml:space="preserve"> программного обеспечения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10054009" w14:textId="3B5B4095" w:rsidR="007F48EC" w:rsidRDefault="00E53E65" w:rsidP="007F48EC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Далее, необходимо дописать код, который будет управлять переключением светодиода, </w:t>
      </w:r>
      <w:proofErr w:type="gramStart"/>
      <w:r>
        <w:rPr>
          <w:color w:val="000000" w:themeColor="text1"/>
        </w:rPr>
        <w:t>по сути</w:t>
      </w:r>
      <w:proofErr w:type="gramEnd"/>
      <w:r>
        <w:rPr>
          <w:color w:val="000000" w:themeColor="text1"/>
        </w:rPr>
        <w:t xml:space="preserve"> менять состояние </w:t>
      </w:r>
      <w:r>
        <w:rPr>
          <w:color w:val="000000" w:themeColor="text1"/>
          <w:lang w:val="en-US"/>
        </w:rPr>
        <w:t>MDR</w:t>
      </w:r>
      <w:r w:rsidRPr="00E53E65">
        <w:rPr>
          <w:color w:val="000000" w:themeColor="text1"/>
        </w:rPr>
        <w:t>_</w:t>
      </w:r>
      <w:r>
        <w:rPr>
          <w:color w:val="000000" w:themeColor="text1"/>
          <w:lang w:val="en-US"/>
        </w:rPr>
        <w:t>PORTA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Pin</w:t>
      </w:r>
      <w:r w:rsidRPr="00E53E65">
        <w:rPr>
          <w:color w:val="000000" w:themeColor="text1"/>
        </w:rPr>
        <w:t xml:space="preserve"> 1</w:t>
      </w:r>
      <w:r>
        <w:rPr>
          <w:color w:val="000000" w:themeColor="text1"/>
        </w:rPr>
        <w:t xml:space="preserve">. В качестве функции задержки используем цикл </w:t>
      </w:r>
      <w:r>
        <w:rPr>
          <w:color w:val="000000" w:themeColor="text1"/>
          <w:lang w:val="en-US"/>
        </w:rPr>
        <w:t>for</w:t>
      </w:r>
      <w:r>
        <w:rPr>
          <w:color w:val="000000" w:themeColor="text1"/>
        </w:rPr>
        <w:t>.</w:t>
      </w:r>
    </w:p>
    <w:p w14:paraId="73985FD6" w14:textId="4871F4C9" w:rsidR="00E53E65" w:rsidRDefault="00E53E65" w:rsidP="00E53E65">
      <w:pPr>
        <w:pStyle w:val="ae"/>
        <w:spacing w:line="276" w:lineRule="auto"/>
        <w:ind w:left="1080"/>
        <w:rPr>
          <w:color w:val="000000" w:themeColor="text1"/>
        </w:rPr>
      </w:pPr>
      <w:r>
        <w:rPr>
          <w:color w:val="000000" w:themeColor="text1"/>
        </w:rPr>
        <w:t>Нужно записать код, как показано на рисунке 18 и собрать проект заново.</w:t>
      </w:r>
    </w:p>
    <w:p w14:paraId="68D799DC" w14:textId="43F075C0" w:rsidR="00E53E65" w:rsidRDefault="00E53E65" w:rsidP="00E53E65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AE22F59" wp14:editId="088B7865">
            <wp:extent cx="1660909" cy="3060071"/>
            <wp:effectExtent l="0" t="0" r="0" b="6985"/>
            <wp:docPr id="1378028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89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7137" cy="307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5ABF" w14:textId="21CC876D" w:rsidR="00E53E65" w:rsidRPr="00F47EAF" w:rsidRDefault="00E53E65" w:rsidP="00E53E65">
      <w:pPr>
        <w:pStyle w:val="ae"/>
        <w:spacing w:line="276" w:lineRule="auto"/>
        <w:ind w:left="108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18. – Написание кода </w:t>
      </w:r>
      <w:r>
        <w:rPr>
          <w:color w:val="000000" w:themeColor="text1"/>
          <w:lang w:val="en-US"/>
        </w:rPr>
        <w:t>LED</w:t>
      </w:r>
      <w:r w:rsidRPr="00E53E65">
        <w:rPr>
          <w:color w:val="000000" w:themeColor="text1"/>
        </w:rPr>
        <w:t>_</w:t>
      </w:r>
      <w:r>
        <w:rPr>
          <w:color w:val="000000" w:themeColor="text1"/>
          <w:lang w:val="en-US"/>
        </w:rPr>
        <w:t>Blinking</w:t>
      </w:r>
      <w:r w:rsidRPr="00E53E6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бесконечном цикле функции </w:t>
      </w:r>
      <w:r>
        <w:rPr>
          <w:color w:val="000000" w:themeColor="text1"/>
          <w:lang w:val="en-US"/>
        </w:rPr>
        <w:t>int</w:t>
      </w:r>
      <w:r w:rsidRPr="007F48EC">
        <w:rPr>
          <w:color w:val="000000" w:themeColor="text1"/>
        </w:rPr>
        <w:t xml:space="preserve"> </w:t>
      </w:r>
      <w:proofErr w:type="gramStart"/>
      <w:r>
        <w:rPr>
          <w:color w:val="000000" w:themeColor="text1"/>
          <w:lang w:val="en-US"/>
        </w:rPr>
        <w:t>main</w:t>
      </w:r>
      <w:r w:rsidRPr="007F48EC">
        <w:rPr>
          <w:color w:val="000000" w:themeColor="text1"/>
        </w:rPr>
        <w:t>(</w:t>
      </w:r>
      <w:proofErr w:type="gramEnd"/>
      <w:r w:rsidRPr="007F48EC">
        <w:rPr>
          <w:color w:val="000000" w:themeColor="text1"/>
        </w:rPr>
        <w:t>)</w:t>
      </w:r>
      <w:r>
        <w:rPr>
          <w:color w:val="000000" w:themeColor="text1"/>
        </w:rPr>
        <w:t xml:space="preserve"> в файле </w:t>
      </w:r>
      <w:r>
        <w:rPr>
          <w:color w:val="000000" w:themeColor="text1"/>
          <w:lang w:val="en-US"/>
        </w:rPr>
        <w:t>USER</w:t>
      </w:r>
      <w:r w:rsidRPr="007F48EC">
        <w:rPr>
          <w:color w:val="000000" w:themeColor="text1"/>
        </w:rPr>
        <w:t xml:space="preserve"> -&gt; </w:t>
      </w:r>
      <w:r>
        <w:rPr>
          <w:color w:val="000000" w:themeColor="text1"/>
          <w:lang w:val="en-US"/>
        </w:rPr>
        <w:t>main</w:t>
      </w:r>
      <w:r w:rsidRPr="007F48EC">
        <w:rPr>
          <w:color w:val="000000" w:themeColor="text1"/>
        </w:rPr>
        <w:t>.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 xml:space="preserve"> программного обеспечения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55A11047" w14:textId="77777777" w:rsidR="00E53E65" w:rsidRPr="00E53E65" w:rsidRDefault="00E53E65" w:rsidP="00E53E65">
      <w:pPr>
        <w:pStyle w:val="ae"/>
        <w:spacing w:line="276" w:lineRule="auto"/>
        <w:ind w:left="1080"/>
        <w:jc w:val="center"/>
        <w:rPr>
          <w:color w:val="000000" w:themeColor="text1"/>
        </w:rPr>
      </w:pPr>
    </w:p>
    <w:p w14:paraId="6958AB95" w14:textId="5737CD48" w:rsidR="00E53E65" w:rsidRPr="00A92B11" w:rsidRDefault="00DA7852" w:rsidP="007F48EC">
      <w:pPr>
        <w:pStyle w:val="ae"/>
        <w:numPr>
          <w:ilvl w:val="2"/>
          <w:numId w:val="3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Далее осуществляется прошивка платы, инструментами предусмотренными, программным обеспечением </w:t>
      </w:r>
      <w:r>
        <w:rPr>
          <w:color w:val="000000" w:themeColor="text1"/>
          <w:lang w:val="en-US"/>
        </w:rPr>
        <w:t>IDE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fxCodeStudio</w:t>
      </w:r>
      <w:proofErr w:type="spellEnd"/>
      <w:r w:rsidRPr="008F324E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Eclipse</w:t>
      </w:r>
      <w:r w:rsidRPr="008F324E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61E1FC76" w14:textId="06D525F0" w:rsidR="004E119E" w:rsidRPr="00F47EAF" w:rsidRDefault="004E119E" w:rsidP="003935BD">
      <w:pPr>
        <w:spacing w:line="276" w:lineRule="auto"/>
        <w:ind w:firstLine="360"/>
        <w:rPr>
          <w:color w:val="000000" w:themeColor="text1"/>
        </w:rPr>
      </w:pPr>
      <w:r w:rsidRPr="00F47EAF">
        <w:rPr>
          <w:color w:val="000000" w:themeColor="text1"/>
        </w:rPr>
        <w:br w:type="page"/>
      </w:r>
    </w:p>
    <w:p w14:paraId="52FB6BAC" w14:textId="0D56C37B" w:rsidR="004E119E" w:rsidRPr="00C56348" w:rsidRDefault="004E119E" w:rsidP="004E119E">
      <w:pPr>
        <w:pStyle w:val="1"/>
        <w:numPr>
          <w:ilvl w:val="0"/>
          <w:numId w:val="21"/>
        </w:numPr>
        <w:spacing w:before="0" w:after="0"/>
        <w:ind w:left="360" w:right="-1"/>
        <w:jc w:val="center"/>
        <w:rPr>
          <w:bCs/>
          <w:sz w:val="28"/>
          <w:szCs w:val="22"/>
        </w:rPr>
      </w:pPr>
      <w:bookmarkStart w:id="8" w:name="_Toc208770273"/>
      <w:r>
        <w:rPr>
          <w:bCs/>
          <w:sz w:val="28"/>
          <w:szCs w:val="22"/>
        </w:rPr>
        <w:lastRenderedPageBreak/>
        <w:t xml:space="preserve">Запуск и настройка на ПК с использованием программного продукта </w:t>
      </w:r>
      <w:r>
        <w:rPr>
          <w:bCs/>
          <w:sz w:val="28"/>
          <w:szCs w:val="22"/>
          <w:lang w:val="en-US"/>
        </w:rPr>
        <w:t>KEIL</w:t>
      </w:r>
      <w:r w:rsidRPr="004E119E">
        <w:rPr>
          <w:bCs/>
          <w:sz w:val="28"/>
          <w:szCs w:val="22"/>
        </w:rPr>
        <w:t xml:space="preserve"> </w:t>
      </w:r>
      <w:proofErr w:type="spellStart"/>
      <w:r>
        <w:rPr>
          <w:bCs/>
          <w:sz w:val="28"/>
          <w:szCs w:val="22"/>
          <w:lang w:val="en-US"/>
        </w:rPr>
        <w:t>uVision</w:t>
      </w:r>
      <w:proofErr w:type="spellEnd"/>
      <w:r w:rsidRPr="004E119E">
        <w:rPr>
          <w:bCs/>
          <w:sz w:val="28"/>
          <w:szCs w:val="22"/>
        </w:rPr>
        <w:t>™</w:t>
      </w:r>
      <w:r>
        <w:rPr>
          <w:bCs/>
          <w:sz w:val="28"/>
          <w:szCs w:val="22"/>
        </w:rPr>
        <w:t>®</w:t>
      </w:r>
      <w:r w:rsidRPr="004E119E">
        <w:rPr>
          <w:bCs/>
          <w:sz w:val="28"/>
          <w:szCs w:val="22"/>
        </w:rPr>
        <w:t xml:space="preserve"> </w:t>
      </w:r>
      <w:r>
        <w:rPr>
          <w:bCs/>
          <w:sz w:val="28"/>
          <w:szCs w:val="22"/>
          <w:lang w:val="en-US"/>
        </w:rPr>
        <w:t>MDK</w:t>
      </w:r>
      <w:r w:rsidRPr="004E119E">
        <w:rPr>
          <w:bCs/>
          <w:sz w:val="28"/>
          <w:szCs w:val="22"/>
        </w:rPr>
        <w:t>-</w:t>
      </w:r>
      <w:r>
        <w:rPr>
          <w:bCs/>
          <w:sz w:val="28"/>
          <w:szCs w:val="22"/>
          <w:lang w:val="en-US"/>
        </w:rPr>
        <w:t>Arm</w:t>
      </w:r>
      <w:r w:rsidRPr="004E119E">
        <w:rPr>
          <w:bCs/>
          <w:sz w:val="28"/>
          <w:szCs w:val="22"/>
        </w:rPr>
        <w:t>™</w:t>
      </w:r>
      <w:r>
        <w:rPr>
          <w:bCs/>
          <w:sz w:val="28"/>
          <w:szCs w:val="22"/>
        </w:rPr>
        <w:t>®</w:t>
      </w:r>
      <w:bookmarkEnd w:id="8"/>
    </w:p>
    <w:p w14:paraId="1A4F9FB7" w14:textId="6457C7E5" w:rsidR="00A739CF" w:rsidRDefault="00775AD6" w:rsidP="000C1445">
      <w:pPr>
        <w:spacing w:line="240" w:lineRule="auto"/>
        <w:ind w:firstLine="360"/>
        <w:jc w:val="left"/>
        <w:rPr>
          <w:color w:val="000000" w:themeColor="text1"/>
        </w:rPr>
      </w:pPr>
      <w:r>
        <w:rPr>
          <w:color w:val="000000" w:themeColor="text1"/>
        </w:rPr>
        <w:t xml:space="preserve">Данное руководство рассчитано на использование </w:t>
      </w:r>
      <w:r w:rsidR="00544343">
        <w:rPr>
          <w:color w:val="000000" w:themeColor="text1"/>
        </w:rPr>
        <w:t xml:space="preserve">среды разработки </w:t>
      </w:r>
      <w:r w:rsidR="00A209AC">
        <w:rPr>
          <w:color w:val="000000" w:themeColor="text1"/>
          <w:lang w:val="en-US"/>
        </w:rPr>
        <w:t>MD</w:t>
      </w:r>
      <w:r w:rsidR="00933E96">
        <w:rPr>
          <w:color w:val="000000" w:themeColor="text1"/>
          <w:lang w:val="en-US"/>
        </w:rPr>
        <w:t>K</w:t>
      </w:r>
      <w:r w:rsidR="00933E96" w:rsidRPr="00933E96">
        <w:rPr>
          <w:color w:val="000000" w:themeColor="text1"/>
        </w:rPr>
        <w:t>-</w:t>
      </w:r>
      <w:r w:rsidR="00933E96">
        <w:rPr>
          <w:color w:val="000000" w:themeColor="text1"/>
          <w:lang w:val="en-US"/>
        </w:rPr>
        <w:t>Arm</w:t>
      </w:r>
      <w:r w:rsidR="00933E96" w:rsidRPr="00933E96">
        <w:rPr>
          <w:color w:val="000000" w:themeColor="text1"/>
        </w:rPr>
        <w:t xml:space="preserve"> </w:t>
      </w:r>
      <w:r w:rsidR="00933E96">
        <w:rPr>
          <w:color w:val="000000" w:themeColor="text1"/>
        </w:rPr>
        <w:t xml:space="preserve">от фирмы </w:t>
      </w:r>
      <w:r w:rsidR="00933E96">
        <w:rPr>
          <w:color w:val="000000" w:themeColor="text1"/>
          <w:lang w:val="en-US"/>
        </w:rPr>
        <w:t>Keil</w:t>
      </w:r>
      <w:r w:rsidR="00933E96" w:rsidRPr="00933E96">
        <w:rPr>
          <w:color w:val="000000" w:themeColor="text1"/>
        </w:rPr>
        <w:t xml:space="preserve">. </w:t>
      </w:r>
      <w:r w:rsidR="00933E96" w:rsidRPr="001A382A">
        <w:rPr>
          <w:color w:val="000000" w:themeColor="text1"/>
        </w:rPr>
        <w:t>(</w:t>
      </w:r>
      <w:r w:rsidR="00933E96">
        <w:rPr>
          <w:color w:val="000000" w:themeColor="text1"/>
        </w:rPr>
        <w:t xml:space="preserve">ссылка для скачивания </w:t>
      </w:r>
      <w:hyperlink r:id="rId34" w:history="1">
        <w:r w:rsidR="005721CD" w:rsidRPr="007A17AD">
          <w:rPr>
            <w:rStyle w:val="aa"/>
          </w:rPr>
          <w:t>https://www.keil.com/download/product/</w:t>
        </w:r>
      </w:hyperlink>
      <w:r w:rsidR="005721CD">
        <w:rPr>
          <w:color w:val="000000" w:themeColor="text1"/>
        </w:rPr>
        <w:t>)</w:t>
      </w:r>
      <w:r w:rsidR="00A739CF" w:rsidRPr="00A60857">
        <w:rPr>
          <w:color w:val="000000" w:themeColor="text1"/>
        </w:rPr>
        <w:t>.</w:t>
      </w:r>
      <w:r w:rsidR="001A382A">
        <w:rPr>
          <w:color w:val="000000" w:themeColor="text1"/>
        </w:rPr>
        <w:t xml:space="preserve"> Документы </w:t>
      </w:r>
      <w:r w:rsidR="00D10B78">
        <w:rPr>
          <w:color w:val="000000" w:themeColor="text1"/>
        </w:rPr>
        <w:t xml:space="preserve">и данные по характеристикам МК </w:t>
      </w:r>
      <w:r w:rsidR="00BF50BF">
        <w:rPr>
          <w:color w:val="000000" w:themeColor="text1"/>
        </w:rPr>
        <w:t>К1986ВЕ92FI</w:t>
      </w:r>
      <w:r w:rsidR="008455A3">
        <w:rPr>
          <w:color w:val="000000" w:themeColor="text1"/>
        </w:rPr>
        <w:t xml:space="preserve">, а также библиотеки и отладочные файлы для подключения и интеграции МК в среде </w:t>
      </w:r>
      <w:r w:rsidR="008455A3">
        <w:rPr>
          <w:color w:val="000000" w:themeColor="text1"/>
          <w:lang w:val="en-US"/>
        </w:rPr>
        <w:t>IDE</w:t>
      </w:r>
      <w:r w:rsidR="008455A3" w:rsidRPr="008455A3">
        <w:rPr>
          <w:color w:val="000000" w:themeColor="text1"/>
        </w:rPr>
        <w:t xml:space="preserve"> </w:t>
      </w:r>
      <w:r w:rsidR="008455A3">
        <w:rPr>
          <w:color w:val="000000" w:themeColor="text1"/>
          <w:lang w:val="en-US"/>
        </w:rPr>
        <w:t>MDK</w:t>
      </w:r>
      <w:r w:rsidR="008455A3" w:rsidRPr="008455A3">
        <w:rPr>
          <w:color w:val="000000" w:themeColor="text1"/>
        </w:rPr>
        <w:t>-</w:t>
      </w:r>
      <w:r w:rsidR="008455A3">
        <w:rPr>
          <w:color w:val="000000" w:themeColor="text1"/>
          <w:lang w:val="en-US"/>
        </w:rPr>
        <w:t>Arm</w:t>
      </w:r>
      <w:r w:rsidR="008455A3" w:rsidRPr="008455A3">
        <w:rPr>
          <w:color w:val="000000" w:themeColor="text1"/>
        </w:rPr>
        <w:t xml:space="preserve"> </w:t>
      </w:r>
      <w:r w:rsidR="008455A3">
        <w:rPr>
          <w:color w:val="000000" w:themeColor="text1"/>
          <w:lang w:val="en-US"/>
        </w:rPr>
        <w:t>Keil</w:t>
      </w:r>
      <w:r w:rsidR="008455A3" w:rsidRPr="008455A3">
        <w:rPr>
          <w:color w:val="000000" w:themeColor="text1"/>
        </w:rPr>
        <w:t xml:space="preserve"> </w:t>
      </w:r>
      <w:proofErr w:type="spellStart"/>
      <w:r w:rsidR="008455A3">
        <w:rPr>
          <w:color w:val="000000" w:themeColor="text1"/>
          <w:lang w:val="en-US"/>
        </w:rPr>
        <w:t>uVision</w:t>
      </w:r>
      <w:proofErr w:type="spellEnd"/>
      <w:r w:rsidR="008455A3">
        <w:rPr>
          <w:color w:val="000000" w:themeColor="text1"/>
        </w:rPr>
        <w:t xml:space="preserve"> можно скачать с сайта АО «ПКК </w:t>
      </w:r>
      <w:proofErr w:type="spellStart"/>
      <w:r w:rsidR="008455A3">
        <w:rPr>
          <w:color w:val="000000" w:themeColor="text1"/>
        </w:rPr>
        <w:t>Миландр</w:t>
      </w:r>
      <w:proofErr w:type="spellEnd"/>
      <w:r w:rsidR="008455A3">
        <w:rPr>
          <w:color w:val="000000" w:themeColor="text1"/>
        </w:rPr>
        <w:t>»</w:t>
      </w:r>
      <w:r w:rsidR="007A3FC7" w:rsidRPr="00C12070">
        <w:t>®™</w:t>
      </w:r>
      <w:r w:rsidR="008455A3">
        <w:rPr>
          <w:color w:val="000000" w:themeColor="text1"/>
        </w:rPr>
        <w:t xml:space="preserve"> (ссылка для скачивания </w:t>
      </w:r>
      <w:hyperlink r:id="rId35" w:history="1">
        <w:r w:rsidR="008455A3" w:rsidRPr="007A17AD">
          <w:rPr>
            <w:rStyle w:val="aa"/>
          </w:rPr>
          <w:t>https://support.milandr.ru/products/mikroskhemy_v_plastikovykh_korpusakh/k1986ve92qi/</w:t>
        </w:r>
      </w:hyperlink>
      <w:r w:rsidR="008455A3">
        <w:rPr>
          <w:color w:val="000000" w:themeColor="text1"/>
        </w:rPr>
        <w:t>)</w:t>
      </w:r>
    </w:p>
    <w:p w14:paraId="5A60AB06" w14:textId="32049FF5" w:rsidR="008455A3" w:rsidRDefault="00404544" w:rsidP="00A739CF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Для совместимого с </w:t>
      </w:r>
      <w:r>
        <w:rPr>
          <w:color w:val="000000" w:themeColor="text1"/>
          <w:lang w:val="en-US"/>
        </w:rPr>
        <w:t>ST</w:t>
      </w:r>
      <w:r w:rsidRPr="00404544">
        <w:rPr>
          <w:color w:val="000000" w:themeColor="text1"/>
        </w:rPr>
        <w:t>-</w:t>
      </w:r>
      <w:r>
        <w:rPr>
          <w:color w:val="000000" w:themeColor="text1"/>
          <w:lang w:val="en-US"/>
        </w:rPr>
        <w:t>Link</w:t>
      </w:r>
      <w:r w:rsidR="00DA7852" w:rsidRPr="00C12070">
        <w:t>®™</w:t>
      </w:r>
      <w:r w:rsidRPr="00404544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v</w:t>
      </w:r>
      <w:r w:rsidRPr="00404544">
        <w:rPr>
          <w:color w:val="000000" w:themeColor="text1"/>
        </w:rPr>
        <w:t xml:space="preserve">.2 </w:t>
      </w:r>
      <w:r>
        <w:rPr>
          <w:color w:val="000000" w:themeColor="text1"/>
        </w:rPr>
        <w:t xml:space="preserve">программатора необходимо скачать </w:t>
      </w:r>
      <w:r w:rsidR="009A0023">
        <w:rPr>
          <w:color w:val="000000" w:themeColor="text1"/>
        </w:rPr>
        <w:t xml:space="preserve">драйвер для </w:t>
      </w:r>
      <w:r w:rsidR="009A0023">
        <w:rPr>
          <w:color w:val="000000" w:themeColor="text1"/>
          <w:lang w:val="en-US"/>
        </w:rPr>
        <w:t>USB</w:t>
      </w:r>
      <w:r w:rsidR="009A0023" w:rsidRPr="009A0023">
        <w:rPr>
          <w:color w:val="000000" w:themeColor="text1"/>
        </w:rPr>
        <w:t xml:space="preserve"> </w:t>
      </w:r>
      <w:r w:rsidR="00107864">
        <w:rPr>
          <w:color w:val="000000" w:themeColor="text1"/>
          <w:lang w:val="en-US"/>
        </w:rPr>
        <w:t>STSW</w:t>
      </w:r>
      <w:r w:rsidR="00107864" w:rsidRPr="00107864">
        <w:rPr>
          <w:color w:val="000000" w:themeColor="text1"/>
        </w:rPr>
        <w:t>-</w:t>
      </w:r>
      <w:r w:rsidR="00107864">
        <w:rPr>
          <w:color w:val="000000" w:themeColor="text1"/>
          <w:lang w:val="en-US"/>
        </w:rPr>
        <w:t>LINK</w:t>
      </w:r>
      <w:r w:rsidR="00107864" w:rsidRPr="00107864">
        <w:rPr>
          <w:color w:val="000000" w:themeColor="text1"/>
        </w:rPr>
        <w:t>009-</w:t>
      </w:r>
      <w:r w:rsidR="00107864">
        <w:rPr>
          <w:color w:val="000000" w:themeColor="text1"/>
          <w:lang w:val="en-US"/>
        </w:rPr>
        <w:t>ST</w:t>
      </w:r>
      <w:r w:rsidR="00107864" w:rsidRPr="00107864">
        <w:rPr>
          <w:color w:val="000000" w:themeColor="text1"/>
        </w:rPr>
        <w:t>-</w:t>
      </w:r>
      <w:r w:rsidR="00107864">
        <w:rPr>
          <w:color w:val="000000" w:themeColor="text1"/>
          <w:lang w:val="en-US"/>
        </w:rPr>
        <w:t>LINK</w:t>
      </w:r>
      <w:r w:rsidR="00107864" w:rsidRPr="00107864">
        <w:rPr>
          <w:color w:val="000000" w:themeColor="text1"/>
        </w:rPr>
        <w:t xml:space="preserve"> </w:t>
      </w:r>
      <w:r w:rsidR="00107864">
        <w:rPr>
          <w:color w:val="000000" w:themeColor="text1"/>
        </w:rPr>
        <w:t>широкодоступный в сети «Интернет».</w:t>
      </w:r>
    </w:p>
    <w:p w14:paraId="5FBB5695" w14:textId="600999C0" w:rsidR="00107864" w:rsidRDefault="00107864" w:rsidP="00A739CF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Подключить плату в </w:t>
      </w:r>
      <w:r>
        <w:rPr>
          <w:color w:val="000000" w:themeColor="text1"/>
          <w:lang w:val="en-US"/>
        </w:rPr>
        <w:t>USB</w:t>
      </w:r>
      <w:r w:rsidRPr="00107864">
        <w:rPr>
          <w:color w:val="000000" w:themeColor="text1"/>
        </w:rPr>
        <w:t xml:space="preserve"> </w:t>
      </w:r>
      <w:r>
        <w:rPr>
          <w:color w:val="000000" w:themeColor="text1"/>
        </w:rPr>
        <w:t>ПК</w:t>
      </w:r>
      <w:r w:rsidR="00802190">
        <w:rPr>
          <w:color w:val="000000" w:themeColor="text1"/>
        </w:rPr>
        <w:t xml:space="preserve"> и запустить </w:t>
      </w:r>
      <w:r w:rsidR="00802190">
        <w:rPr>
          <w:color w:val="000000" w:themeColor="text1"/>
          <w:lang w:val="en-US"/>
        </w:rPr>
        <w:t>Keil</w:t>
      </w:r>
      <w:r w:rsidR="00802190" w:rsidRPr="008455A3">
        <w:rPr>
          <w:color w:val="000000" w:themeColor="text1"/>
        </w:rPr>
        <w:t xml:space="preserve"> </w:t>
      </w:r>
      <w:proofErr w:type="spellStart"/>
      <w:r w:rsidR="00802190">
        <w:rPr>
          <w:color w:val="000000" w:themeColor="text1"/>
          <w:lang w:val="en-US"/>
        </w:rPr>
        <w:t>uVision</w:t>
      </w:r>
      <w:proofErr w:type="spellEnd"/>
      <w:r w:rsidR="00DA7852" w:rsidRPr="00C12070">
        <w:t>®™</w:t>
      </w:r>
      <w:r w:rsidR="00802190">
        <w:rPr>
          <w:color w:val="000000" w:themeColor="text1"/>
        </w:rPr>
        <w:t xml:space="preserve">, создать проект и выбрать МК от фирмы АО «ПКК </w:t>
      </w:r>
      <w:proofErr w:type="spellStart"/>
      <w:r w:rsidR="00802190">
        <w:rPr>
          <w:color w:val="000000" w:themeColor="text1"/>
        </w:rPr>
        <w:t>Миландр</w:t>
      </w:r>
      <w:proofErr w:type="spellEnd"/>
      <w:r w:rsidR="00802190">
        <w:rPr>
          <w:color w:val="000000" w:themeColor="text1"/>
        </w:rPr>
        <w:t>»</w:t>
      </w:r>
      <w:r w:rsidR="00EC7F71">
        <w:rPr>
          <w:color w:val="000000" w:themeColor="text1"/>
        </w:rPr>
        <w:t>, смотреть рисунк</w:t>
      </w:r>
      <w:r w:rsidR="00192A4D">
        <w:rPr>
          <w:color w:val="000000" w:themeColor="text1"/>
        </w:rPr>
        <w:t>и</w:t>
      </w:r>
      <w:r w:rsidR="00DA7852">
        <w:rPr>
          <w:color w:val="000000" w:themeColor="text1"/>
        </w:rPr>
        <w:t xml:space="preserve"> 19</w:t>
      </w:r>
      <w:r w:rsidR="00192A4D">
        <w:rPr>
          <w:color w:val="000000" w:themeColor="text1"/>
        </w:rPr>
        <w:t xml:space="preserve"> </w:t>
      </w:r>
      <w:r w:rsidR="003B3A24">
        <w:rPr>
          <w:color w:val="000000" w:themeColor="text1"/>
        </w:rPr>
        <w:t>-</w:t>
      </w:r>
      <w:r w:rsidR="00192A4D">
        <w:rPr>
          <w:color w:val="000000" w:themeColor="text1"/>
        </w:rPr>
        <w:t xml:space="preserve"> </w:t>
      </w:r>
      <w:r w:rsidR="00DA7852">
        <w:rPr>
          <w:color w:val="000000" w:themeColor="text1"/>
        </w:rPr>
        <w:t>21</w:t>
      </w:r>
      <w:r w:rsidR="00EC7F71">
        <w:rPr>
          <w:color w:val="000000" w:themeColor="text1"/>
        </w:rPr>
        <w:t>.</w:t>
      </w:r>
      <w:r w:rsidR="002039E7" w:rsidRPr="002039E7">
        <w:rPr>
          <w:color w:val="000000" w:themeColor="text1"/>
        </w:rPr>
        <w:t xml:space="preserve"> </w:t>
      </w:r>
    </w:p>
    <w:p w14:paraId="0E7D0FA9" w14:textId="77777777" w:rsidR="006C3E83" w:rsidRDefault="006C3E83" w:rsidP="00A739CF">
      <w:pPr>
        <w:spacing w:line="240" w:lineRule="auto"/>
        <w:jc w:val="left"/>
        <w:rPr>
          <w:color w:val="000000" w:themeColor="text1"/>
        </w:rPr>
      </w:pPr>
    </w:p>
    <w:p w14:paraId="1A959523" w14:textId="77777777" w:rsidR="00E756EF" w:rsidRDefault="00E756EF" w:rsidP="00A739CF">
      <w:pPr>
        <w:spacing w:line="240" w:lineRule="auto"/>
        <w:jc w:val="left"/>
        <w:rPr>
          <w:color w:val="000000" w:themeColor="text1"/>
        </w:rPr>
      </w:pPr>
    </w:p>
    <w:p w14:paraId="20E92627" w14:textId="77777777" w:rsidR="002E6285" w:rsidRDefault="002E6285" w:rsidP="002E6285">
      <w:pPr>
        <w:pStyle w:val="ae"/>
        <w:spacing w:line="24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0DC4AF" wp14:editId="4FE762FC">
            <wp:extent cx="3787344" cy="5831169"/>
            <wp:effectExtent l="0" t="0" r="3810" b="0"/>
            <wp:docPr id="561" name="Рисунок 56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Рисунок 561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95" cy="58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69D4" w14:textId="1630B76C" w:rsidR="002E6285" w:rsidRPr="004B1574" w:rsidRDefault="002E6285" w:rsidP="002E6285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DA7852">
        <w:rPr>
          <w:color w:val="000000" w:themeColor="text1"/>
        </w:rPr>
        <w:t>19</w:t>
      </w:r>
      <w:r>
        <w:rPr>
          <w:color w:val="000000" w:themeColor="text1"/>
        </w:rPr>
        <w:t xml:space="preserve">. – Окно установки </w:t>
      </w:r>
      <w:r>
        <w:rPr>
          <w:color w:val="000000" w:themeColor="text1"/>
          <w:lang w:val="en-US"/>
        </w:rPr>
        <w:t>Pack</w:t>
      </w:r>
      <w:r w:rsidRPr="00E756E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от </w:t>
      </w:r>
      <w:proofErr w:type="spellStart"/>
      <w:r>
        <w:rPr>
          <w:color w:val="000000" w:themeColor="text1"/>
        </w:rPr>
        <w:t>Миландр</w:t>
      </w:r>
      <w:proofErr w:type="spellEnd"/>
      <w:r w:rsidRPr="005613B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Keil</w:t>
      </w:r>
      <w:r w:rsidRPr="004B157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uVision</w:t>
      </w:r>
      <w:proofErr w:type="spellEnd"/>
      <w:r w:rsidR="00DA7852" w:rsidRPr="00C12070">
        <w:t>®™</w:t>
      </w:r>
    </w:p>
    <w:p w14:paraId="7939290F" w14:textId="77777777" w:rsidR="002E6285" w:rsidRPr="00192A4D" w:rsidRDefault="002E6285" w:rsidP="00A739CF">
      <w:pPr>
        <w:spacing w:line="240" w:lineRule="auto"/>
        <w:jc w:val="left"/>
        <w:rPr>
          <w:color w:val="000000" w:themeColor="text1"/>
        </w:rPr>
      </w:pPr>
    </w:p>
    <w:p w14:paraId="51499359" w14:textId="77777777" w:rsidR="005F341E" w:rsidRDefault="005F341E" w:rsidP="006C3E83">
      <w:pPr>
        <w:spacing w:line="240" w:lineRule="auto"/>
        <w:jc w:val="center"/>
        <w:rPr>
          <w:noProof/>
          <w:color w:val="000000" w:themeColor="text1"/>
        </w:rPr>
      </w:pPr>
    </w:p>
    <w:p w14:paraId="7B3DEB56" w14:textId="105CC04A" w:rsidR="005721CD" w:rsidRDefault="0074749F" w:rsidP="006C3E83">
      <w:pPr>
        <w:spacing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DD82F74" wp14:editId="69B4847B">
            <wp:extent cx="5569354" cy="4207062"/>
            <wp:effectExtent l="0" t="0" r="0" b="3175"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277" cy="421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43B1" w14:textId="18134F47" w:rsidR="004B1574" w:rsidRPr="004B1574" w:rsidRDefault="004B1574" w:rsidP="004B1574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DA7852">
        <w:rPr>
          <w:color w:val="000000" w:themeColor="text1"/>
        </w:rPr>
        <w:t>20</w:t>
      </w:r>
      <w:r>
        <w:rPr>
          <w:color w:val="000000" w:themeColor="text1"/>
        </w:rPr>
        <w:t xml:space="preserve">. – Окно создания проекта с МК </w:t>
      </w:r>
      <w:r w:rsidR="00BF50BF">
        <w:rPr>
          <w:color w:val="000000" w:themeColor="text1"/>
        </w:rPr>
        <w:t>К1986ВЕ92FI</w:t>
      </w:r>
      <w:r w:rsidRPr="005613B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Keil</w:t>
      </w:r>
      <w:r w:rsidRPr="004B157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uVision</w:t>
      </w:r>
      <w:proofErr w:type="spellEnd"/>
      <w:r w:rsidR="00DA7852" w:rsidRPr="00C12070">
        <w:t>®™</w:t>
      </w:r>
    </w:p>
    <w:p w14:paraId="66DD9BBE" w14:textId="77777777" w:rsidR="00192A4D" w:rsidRDefault="00192A4D" w:rsidP="00F777A0">
      <w:pPr>
        <w:pStyle w:val="ae"/>
        <w:spacing w:line="240" w:lineRule="auto"/>
        <w:ind w:left="0"/>
        <w:rPr>
          <w:color w:val="000000" w:themeColor="text1"/>
        </w:rPr>
      </w:pPr>
    </w:p>
    <w:p w14:paraId="49379542" w14:textId="39F4C256" w:rsidR="005456EE" w:rsidRDefault="005456EE" w:rsidP="00E756EF">
      <w:pPr>
        <w:pStyle w:val="ae"/>
        <w:spacing w:line="24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92A05F0" wp14:editId="61D8FEF9">
            <wp:extent cx="4856959" cy="3842978"/>
            <wp:effectExtent l="0" t="0" r="1270" b="5715"/>
            <wp:docPr id="560" name="Рисунок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680" cy="38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5B2B" w14:textId="4048A0E6" w:rsidR="00E756EF" w:rsidRDefault="00E756EF" w:rsidP="00E756EF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DA7852">
        <w:rPr>
          <w:color w:val="000000" w:themeColor="text1"/>
        </w:rPr>
        <w:t>21</w:t>
      </w:r>
      <w:r>
        <w:rPr>
          <w:color w:val="000000" w:themeColor="text1"/>
        </w:rPr>
        <w:t>. – Окно подключения библиотек для первого проекта (мигание светодиодом)</w:t>
      </w:r>
      <w:r w:rsidRPr="005613B5">
        <w:rPr>
          <w:color w:val="000000" w:themeColor="text1"/>
        </w:rPr>
        <w:t xml:space="preserve"> </w:t>
      </w:r>
    </w:p>
    <w:p w14:paraId="597826EC" w14:textId="3D517969" w:rsidR="00E756EF" w:rsidRPr="004B1574" w:rsidRDefault="00E756EF" w:rsidP="00E756EF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в </w:t>
      </w:r>
      <w:r>
        <w:rPr>
          <w:color w:val="000000" w:themeColor="text1"/>
          <w:lang w:val="en-US"/>
        </w:rPr>
        <w:t>Keil</w:t>
      </w:r>
      <w:r w:rsidRPr="004B1574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uVision</w:t>
      </w:r>
      <w:proofErr w:type="spellEnd"/>
      <w:r w:rsidR="00DA7852" w:rsidRPr="00C12070">
        <w:t>®™</w:t>
      </w:r>
    </w:p>
    <w:p w14:paraId="1957D44C" w14:textId="77777777" w:rsidR="00E756EF" w:rsidRDefault="00E756EF" w:rsidP="00E756EF">
      <w:pPr>
        <w:pStyle w:val="ae"/>
        <w:spacing w:line="240" w:lineRule="auto"/>
        <w:ind w:left="0"/>
        <w:jc w:val="center"/>
        <w:rPr>
          <w:color w:val="000000" w:themeColor="text1"/>
        </w:rPr>
      </w:pPr>
    </w:p>
    <w:p w14:paraId="628B4037" w14:textId="77777777" w:rsidR="00320159" w:rsidRDefault="00320159" w:rsidP="00E756EF">
      <w:pPr>
        <w:pStyle w:val="ae"/>
        <w:spacing w:line="240" w:lineRule="auto"/>
        <w:ind w:left="0"/>
        <w:jc w:val="center"/>
        <w:rPr>
          <w:color w:val="000000" w:themeColor="text1"/>
        </w:rPr>
      </w:pPr>
    </w:p>
    <w:p w14:paraId="050514BA" w14:textId="25FBD87B" w:rsidR="00320159" w:rsidRDefault="00C4509A" w:rsidP="000C1445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Далее создаем файл </w:t>
      </w:r>
      <w:r>
        <w:rPr>
          <w:color w:val="000000" w:themeColor="text1"/>
          <w:lang w:val="en-US"/>
        </w:rPr>
        <w:t>main</w:t>
      </w:r>
      <w:r w:rsidRPr="00C4509A">
        <w:rPr>
          <w:color w:val="000000" w:themeColor="text1"/>
        </w:rPr>
        <w:t>.</w:t>
      </w:r>
      <w:r>
        <w:rPr>
          <w:color w:val="000000" w:themeColor="text1"/>
          <w:lang w:val="en-US"/>
        </w:rPr>
        <w:t>c</w:t>
      </w:r>
    </w:p>
    <w:p w14:paraId="7FFE8D68" w14:textId="77777777" w:rsidR="00C4509A" w:rsidRDefault="00C4509A" w:rsidP="000C1445">
      <w:pPr>
        <w:pStyle w:val="ae"/>
        <w:spacing w:line="240" w:lineRule="auto"/>
        <w:ind w:left="0"/>
        <w:rPr>
          <w:color w:val="000000" w:themeColor="text1"/>
        </w:rPr>
      </w:pPr>
    </w:p>
    <w:p w14:paraId="4F61110E" w14:textId="1B6F6BCA" w:rsidR="00C4509A" w:rsidRPr="007B1756" w:rsidRDefault="00C4509A" w:rsidP="000C1445">
      <w:pPr>
        <w:pStyle w:val="ae"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t>И прописываем там следующий код. В</w:t>
      </w:r>
      <w:r w:rsidR="00986EA6" w:rsidRPr="00986EA6">
        <w:rPr>
          <w:color w:val="000000" w:themeColor="text1"/>
        </w:rPr>
        <w:t xml:space="preserve"> </w:t>
      </w:r>
      <w:r>
        <w:rPr>
          <w:color w:val="000000" w:themeColor="text1"/>
        </w:rPr>
        <w:t>качестве</w:t>
      </w:r>
      <w:r w:rsidR="00986EA6" w:rsidRPr="00986EA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светодиода, выберем светодиод </w:t>
      </w:r>
      <w:r>
        <w:rPr>
          <w:color w:val="000000" w:themeColor="text1"/>
          <w:lang w:val="en-US"/>
        </w:rPr>
        <w:t>HL</w:t>
      </w:r>
      <w:r w:rsidR="00FB1C1F">
        <w:rPr>
          <w:color w:val="000000" w:themeColor="text1"/>
        </w:rPr>
        <w:t>4</w:t>
      </w:r>
      <w:r>
        <w:rPr>
          <w:color w:val="000000" w:themeColor="text1"/>
        </w:rPr>
        <w:t xml:space="preserve">, подключенный к порту </w:t>
      </w:r>
      <w:r>
        <w:rPr>
          <w:color w:val="000000" w:themeColor="text1"/>
          <w:lang w:val="en-US"/>
        </w:rPr>
        <w:t>PORT</w:t>
      </w:r>
      <w:r w:rsidR="007B1756">
        <w:rPr>
          <w:color w:val="000000" w:themeColor="text1"/>
          <w:lang w:val="en-US"/>
        </w:rPr>
        <w:t>A</w:t>
      </w:r>
      <w:r>
        <w:rPr>
          <w:color w:val="000000" w:themeColor="text1"/>
        </w:rPr>
        <w:t>.</w:t>
      </w:r>
      <w:r w:rsidR="007B1756" w:rsidRPr="007B1756">
        <w:rPr>
          <w:color w:val="000000" w:themeColor="text1"/>
        </w:rPr>
        <w:t>1</w:t>
      </w:r>
    </w:p>
    <w:p w14:paraId="5B3BA11D" w14:textId="77777777" w:rsidR="00AC0B82" w:rsidRDefault="00AC0B82" w:rsidP="000C1445">
      <w:pPr>
        <w:pStyle w:val="ae"/>
        <w:spacing w:line="240" w:lineRule="auto"/>
        <w:ind w:left="0"/>
        <w:rPr>
          <w:color w:val="000000" w:themeColor="text1"/>
        </w:rPr>
      </w:pPr>
    </w:p>
    <w:p w14:paraId="5A7A8E53" w14:textId="014C32FB" w:rsidR="00AC0B82" w:rsidRPr="007721FE" w:rsidRDefault="00AC0B82" w:rsidP="008B4C91">
      <w:pPr>
        <w:spacing w:line="240" w:lineRule="auto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#include "MDR32Fx.h"                   </w:t>
      </w:r>
      <w:r w:rsidR="008B4C91" w:rsidRPr="00FB1C1F">
        <w:rPr>
          <w:color w:val="000000" w:themeColor="text1"/>
          <w:sz w:val="20"/>
          <w:szCs w:val="16"/>
          <w:lang w:val="en-US"/>
        </w:rPr>
        <w:t xml:space="preserve">        </w:t>
      </w:r>
      <w:r w:rsidRPr="007721FE">
        <w:rPr>
          <w:color w:val="000000" w:themeColor="text1"/>
          <w:sz w:val="20"/>
          <w:szCs w:val="16"/>
          <w:lang w:val="en-US"/>
        </w:rPr>
        <w:t xml:space="preserve"> // Device header</w:t>
      </w:r>
    </w:p>
    <w:p w14:paraId="2AB2DE6B" w14:textId="77777777" w:rsidR="00AC0B82" w:rsidRPr="007721FE" w:rsidRDefault="00AC0B82" w:rsidP="008B4C91">
      <w:pPr>
        <w:spacing w:line="240" w:lineRule="auto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#include "MDR32F9Qx_rst_clk.h"          // 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Keil::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Drivers:RST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_CLK</w:t>
      </w:r>
      <w:proofErr w:type="spellEnd"/>
    </w:p>
    <w:p w14:paraId="2B0B87AA" w14:textId="634C7E2E" w:rsidR="00AC0B82" w:rsidRPr="007721FE" w:rsidRDefault="00AC0B82" w:rsidP="008B4C91">
      <w:pPr>
        <w:spacing w:line="240" w:lineRule="auto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#include "MDR32F9Qx_port.h"             </w:t>
      </w:r>
      <w:r w:rsidR="008B4C91" w:rsidRPr="007721FE">
        <w:rPr>
          <w:color w:val="000000" w:themeColor="text1"/>
          <w:sz w:val="20"/>
          <w:szCs w:val="16"/>
          <w:lang w:val="en-US"/>
        </w:rPr>
        <w:t xml:space="preserve"> </w:t>
      </w:r>
      <w:r w:rsidRPr="007721FE">
        <w:rPr>
          <w:color w:val="000000" w:themeColor="text1"/>
          <w:sz w:val="20"/>
          <w:szCs w:val="16"/>
          <w:lang w:val="en-US"/>
        </w:rPr>
        <w:t xml:space="preserve">// 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Keil::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Drivers:PORT</w:t>
      </w:r>
      <w:proofErr w:type="spellEnd"/>
      <w:proofErr w:type="gramEnd"/>
    </w:p>
    <w:p w14:paraId="21782EBA" w14:textId="77777777" w:rsidR="00AC0B82" w:rsidRPr="007721FE" w:rsidRDefault="00AC0B82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0E8E03A3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volatile uint32_t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0;//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объявление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переменной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</w:p>
    <w:p w14:paraId="792E3A89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7D888E0E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void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SysTick_Handler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(void)</w:t>
      </w:r>
    </w:p>
    <w:p w14:paraId="7ABEABB0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7FCD81D5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  <w:t>if (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!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 xml:space="preserve">=0) </w:t>
      </w:r>
    </w:p>
    <w:p w14:paraId="09FAD52C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--;</w:t>
      </w:r>
    </w:p>
    <w:p w14:paraId="76D0B825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4035685D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5BF19A9D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 xml:space="preserve">void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 xml:space="preserve">uint32_t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)</w:t>
      </w:r>
    </w:p>
    <w:p w14:paraId="5EC56947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5664A661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;//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присвоить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delay_dec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значение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delay_ms</w:t>
      </w:r>
      <w:proofErr w:type="spellEnd"/>
    </w:p>
    <w:p w14:paraId="6E4FAC0E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188869B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</w:rPr>
      </w:pPr>
      <w:r w:rsidRPr="007721FE">
        <w:rPr>
          <w:color w:val="000000" w:themeColor="text1"/>
          <w:sz w:val="20"/>
          <w:szCs w:val="16"/>
          <w:lang w:val="en-US"/>
        </w:rPr>
        <w:tab/>
        <w:t>while</w:t>
      </w:r>
      <w:r w:rsidRPr="007721FE">
        <w:rPr>
          <w:color w:val="000000" w:themeColor="text1"/>
          <w:sz w:val="20"/>
          <w:szCs w:val="16"/>
        </w:rPr>
        <w:t xml:space="preserve"> (</w:t>
      </w:r>
      <w:r w:rsidRPr="007721FE">
        <w:rPr>
          <w:color w:val="000000" w:themeColor="text1"/>
          <w:sz w:val="20"/>
          <w:szCs w:val="16"/>
          <w:lang w:val="en-US"/>
        </w:rPr>
        <w:t>delay</w:t>
      </w:r>
      <w:r w:rsidRPr="007721FE">
        <w:rPr>
          <w:color w:val="000000" w:themeColor="text1"/>
          <w:sz w:val="20"/>
          <w:szCs w:val="16"/>
        </w:rPr>
        <w:t>_</w:t>
      </w:r>
      <w:r w:rsidRPr="007721FE">
        <w:rPr>
          <w:color w:val="000000" w:themeColor="text1"/>
          <w:sz w:val="20"/>
          <w:szCs w:val="16"/>
          <w:lang w:val="en-US"/>
        </w:rPr>
        <w:t>dec</w:t>
      </w:r>
      <w:r w:rsidRPr="007721FE">
        <w:rPr>
          <w:color w:val="000000" w:themeColor="text1"/>
          <w:sz w:val="20"/>
          <w:szCs w:val="16"/>
        </w:rPr>
        <w:t xml:space="preserve">) {}; // выполнять функцию пока </w:t>
      </w:r>
      <w:r w:rsidRPr="007721FE">
        <w:rPr>
          <w:color w:val="000000" w:themeColor="text1"/>
          <w:sz w:val="20"/>
          <w:szCs w:val="16"/>
          <w:lang w:val="en-US"/>
        </w:rPr>
        <w:t>delay</w:t>
      </w:r>
      <w:r w:rsidRPr="007721FE">
        <w:rPr>
          <w:color w:val="000000" w:themeColor="text1"/>
          <w:sz w:val="20"/>
          <w:szCs w:val="16"/>
        </w:rPr>
        <w:t>_</w:t>
      </w:r>
      <w:r w:rsidRPr="007721FE">
        <w:rPr>
          <w:color w:val="000000" w:themeColor="text1"/>
          <w:sz w:val="20"/>
          <w:szCs w:val="16"/>
          <w:lang w:val="en-US"/>
        </w:rPr>
        <w:t>dec</w:t>
      </w:r>
      <w:r w:rsidRPr="007721FE">
        <w:rPr>
          <w:color w:val="000000" w:themeColor="text1"/>
          <w:sz w:val="20"/>
          <w:szCs w:val="16"/>
        </w:rPr>
        <w:t xml:space="preserve"> не станет равным 0</w:t>
      </w:r>
    </w:p>
    <w:p w14:paraId="34987BB5" w14:textId="6DA0A2FA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096BF4CF" w14:textId="77777777" w:rsidR="008B4C91" w:rsidRPr="007721FE" w:rsidRDefault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</w:p>
    <w:p w14:paraId="245C253E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int main(void)</w:t>
      </w:r>
    </w:p>
    <w:p w14:paraId="7E0D82B4" w14:textId="77777777" w:rsidR="008B4C91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74E25B39" w14:textId="58176F7B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-&gt;LOAD |= (</w:t>
      </w:r>
      <w:r w:rsidR="0026583A">
        <w:rPr>
          <w:color w:val="000000" w:themeColor="text1"/>
          <w:sz w:val="20"/>
          <w:szCs w:val="16"/>
          <w:lang w:val="en-US"/>
        </w:rPr>
        <w:t>8</w:t>
      </w:r>
      <w:r w:rsidRPr="007721FE">
        <w:rPr>
          <w:color w:val="000000" w:themeColor="text1"/>
          <w:sz w:val="20"/>
          <w:szCs w:val="16"/>
          <w:lang w:val="en-US"/>
        </w:rPr>
        <w:t>000)-1;</w:t>
      </w:r>
    </w:p>
    <w:p w14:paraId="2AD29D95" w14:textId="77777777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-&gt;CTRL |=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SysTick_CTRL_CLKSOURCE_Pos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</w:p>
    <w:p w14:paraId="6CF42AFA" w14:textId="77777777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-&gt;CTRL |=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SysTick_CTRL_COUNTFLAG_Pos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</w:p>
    <w:p w14:paraId="7C2D41E1" w14:textId="6E21AE75" w:rsidR="007721FE" w:rsidRPr="007721FE" w:rsidRDefault="007721FE" w:rsidP="007721FE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-&gt;CTRL |= ~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SysTick_CTRL_ENABLE_Pos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587CB9B4" w14:textId="77777777" w:rsidR="007721FE" w:rsidRDefault="007721FE" w:rsidP="00CE1E9B">
      <w:pPr>
        <w:spacing w:line="240" w:lineRule="auto"/>
        <w:ind w:firstLine="720"/>
        <w:jc w:val="left"/>
        <w:rPr>
          <w:color w:val="000000" w:themeColor="text1"/>
          <w:sz w:val="20"/>
          <w:szCs w:val="16"/>
          <w:lang w:val="en-US"/>
        </w:rPr>
      </w:pPr>
    </w:p>
    <w:p w14:paraId="5870B07A" w14:textId="2ABAB9F5" w:rsidR="007B1756" w:rsidRPr="007721FE" w:rsidRDefault="007B1756" w:rsidP="00CE1E9B">
      <w:pPr>
        <w:spacing w:line="240" w:lineRule="auto"/>
        <w:ind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RST_CLK_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PCLKcmd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RST_CLK_PCLK_PORTA, ENABLE);</w:t>
      </w:r>
    </w:p>
    <w:p w14:paraId="762F0DA9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62C0854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PORT_InitTypeDef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;</w:t>
      </w:r>
    </w:p>
    <w:p w14:paraId="624842C6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93691FB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PORTA_InitStruct.PORT_SPEED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PORT_SPEED_MAXFAST;</w:t>
      </w:r>
    </w:p>
    <w:p w14:paraId="0D8AFAD1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PORTA_InitStruct.PORT_FUNC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PORT_FUNC_PORT;</w:t>
      </w:r>
    </w:p>
    <w:p w14:paraId="27C4D2FC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PORTA_InitStruct.PORT_MODE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PORT_MODE_DIGITAL;</w:t>
      </w:r>
    </w:p>
    <w:p w14:paraId="44DEC3B8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PORTA_InitStruct.PORT_OE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PORT_OE_OUT;</w:t>
      </w:r>
    </w:p>
    <w:p w14:paraId="31075032" w14:textId="57450DFC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PORTA_InitStruct.PORT_Pin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PORT_Pin_1;</w:t>
      </w:r>
    </w:p>
    <w:p w14:paraId="009C6CA7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PORTA_InitStruct.PORT_PULL_UP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PORT_PULL_UP_OFF;</w:t>
      </w:r>
    </w:p>
    <w:p w14:paraId="0C00F805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PORTA_InitStruct.PORT_PULL_DOWN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 xml:space="preserve"> = PORT_PULL_DOWN_OFF;</w:t>
      </w:r>
    </w:p>
    <w:p w14:paraId="1C3797E2" w14:textId="77777777" w:rsidR="007B1756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9451F3E" w14:textId="1BCA83B2" w:rsidR="008B4C91" w:rsidRPr="007721FE" w:rsidRDefault="007B1756" w:rsidP="007B1756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Init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MDR_PORTA, &amp;</w:t>
      </w:r>
      <w:proofErr w:type="spellStart"/>
      <w:r w:rsidRPr="007721FE">
        <w:rPr>
          <w:color w:val="000000" w:themeColor="text1"/>
          <w:sz w:val="20"/>
          <w:szCs w:val="16"/>
          <w:lang w:val="en-US"/>
        </w:rPr>
        <w:t>PORTA_InitStruct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);</w:t>
      </w:r>
      <w:r w:rsidR="008B4C91" w:rsidRPr="007721FE">
        <w:rPr>
          <w:color w:val="000000" w:themeColor="text1"/>
          <w:sz w:val="20"/>
          <w:szCs w:val="16"/>
          <w:lang w:val="en-US"/>
        </w:rPr>
        <w:tab/>
      </w:r>
    </w:p>
    <w:p w14:paraId="1FB21FA0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</w:p>
    <w:p w14:paraId="0F740283" w14:textId="77777777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while(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1)</w:t>
      </w:r>
    </w:p>
    <w:p w14:paraId="709116B5" w14:textId="23888921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="00CE1E9B"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>{</w:t>
      </w:r>
    </w:p>
    <w:p w14:paraId="0B085BFA" w14:textId="1F01074C" w:rsidR="00ED6D33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ab/>
      </w:r>
      <w:proofErr w:type="spellStart"/>
      <w:r w:rsidR="00ED6D33" w:rsidRPr="007721FE">
        <w:rPr>
          <w:color w:val="000000" w:themeColor="text1"/>
          <w:sz w:val="20"/>
          <w:szCs w:val="16"/>
          <w:lang w:val="en-US"/>
        </w:rPr>
        <w:t>PORT_</w:t>
      </w:r>
      <w:proofErr w:type="gramStart"/>
      <w:r w:rsidR="00ED6D33" w:rsidRPr="007721FE">
        <w:rPr>
          <w:color w:val="000000" w:themeColor="text1"/>
          <w:sz w:val="20"/>
          <w:szCs w:val="16"/>
          <w:lang w:val="en-US"/>
        </w:rPr>
        <w:t>SetBits</w:t>
      </w:r>
      <w:proofErr w:type="spellEnd"/>
      <w:r w:rsidR="00ED6D33"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="00ED6D33" w:rsidRPr="007721FE">
        <w:rPr>
          <w:color w:val="000000" w:themeColor="text1"/>
          <w:sz w:val="20"/>
          <w:szCs w:val="16"/>
          <w:lang w:val="en-US"/>
        </w:rPr>
        <w:t>MDR_PORTA, PORT_Pin_1);</w:t>
      </w:r>
    </w:p>
    <w:p w14:paraId="092103A9" w14:textId="4D9388B4" w:rsidR="008B4C91" w:rsidRPr="007721FE" w:rsidRDefault="008B4C91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="00ED6D33" w:rsidRPr="007721FE">
        <w:rPr>
          <w:color w:val="000000" w:themeColor="text1"/>
          <w:sz w:val="20"/>
          <w:szCs w:val="16"/>
          <w:lang w:val="en-US"/>
        </w:rPr>
        <w:t>50</w:t>
      </w:r>
      <w:r w:rsidRPr="007721FE">
        <w:rPr>
          <w:color w:val="000000" w:themeColor="text1"/>
          <w:sz w:val="20"/>
          <w:szCs w:val="16"/>
          <w:lang w:val="en-US"/>
        </w:rPr>
        <w:t>0);</w:t>
      </w:r>
    </w:p>
    <w:p w14:paraId="41019075" w14:textId="2234B3E1" w:rsidR="00ED6D33" w:rsidRPr="007721FE" w:rsidRDefault="00ED6D33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PORT_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ResetBits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MDR_PORTA, PORT_Pin_1);</w:t>
      </w:r>
    </w:p>
    <w:p w14:paraId="740FA72D" w14:textId="36B16EC7" w:rsidR="00ED6D33" w:rsidRPr="007721FE" w:rsidRDefault="00ED6D33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  <w:proofErr w:type="spellStart"/>
      <w:r w:rsidRPr="007721FE">
        <w:rPr>
          <w:color w:val="000000" w:themeColor="text1"/>
          <w:sz w:val="20"/>
          <w:szCs w:val="16"/>
          <w:lang w:val="en-US"/>
        </w:rPr>
        <w:t>delay_</w:t>
      </w:r>
      <w:proofErr w:type="gramStart"/>
      <w:r w:rsidRPr="007721FE">
        <w:rPr>
          <w:color w:val="000000" w:themeColor="text1"/>
          <w:sz w:val="20"/>
          <w:szCs w:val="16"/>
          <w:lang w:val="en-US"/>
        </w:rPr>
        <w:t>ms</w:t>
      </w:r>
      <w:proofErr w:type="spellEnd"/>
      <w:r w:rsidRPr="007721FE">
        <w:rPr>
          <w:color w:val="000000" w:themeColor="text1"/>
          <w:sz w:val="20"/>
          <w:szCs w:val="16"/>
          <w:lang w:val="en-US"/>
        </w:rPr>
        <w:t>(</w:t>
      </w:r>
      <w:proofErr w:type="gramEnd"/>
      <w:r w:rsidRPr="007721FE">
        <w:rPr>
          <w:color w:val="000000" w:themeColor="text1"/>
          <w:sz w:val="20"/>
          <w:szCs w:val="16"/>
          <w:lang w:val="en-US"/>
        </w:rPr>
        <w:t>500);</w:t>
      </w:r>
    </w:p>
    <w:p w14:paraId="512985DF" w14:textId="77777777" w:rsidR="00ED6D33" w:rsidRPr="007721FE" w:rsidRDefault="00ED6D33" w:rsidP="00ED6D33">
      <w:pPr>
        <w:spacing w:line="240" w:lineRule="auto"/>
        <w:ind w:left="1440" w:firstLine="720"/>
        <w:jc w:val="left"/>
        <w:rPr>
          <w:color w:val="000000" w:themeColor="text1"/>
          <w:sz w:val="20"/>
          <w:szCs w:val="16"/>
          <w:lang w:val="en-US"/>
        </w:rPr>
      </w:pPr>
    </w:p>
    <w:p w14:paraId="52961F11" w14:textId="797527DD" w:rsidR="008B4C91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ab/>
      </w:r>
      <w:r w:rsidR="00CE1E9B" w:rsidRPr="007721FE">
        <w:rPr>
          <w:color w:val="000000" w:themeColor="text1"/>
          <w:sz w:val="20"/>
          <w:szCs w:val="16"/>
          <w:lang w:val="en-US"/>
        </w:rPr>
        <w:tab/>
      </w: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1F96763D" w14:textId="6432C39D" w:rsidR="00AC0B82" w:rsidRPr="007721FE" w:rsidRDefault="008B4C91" w:rsidP="008B4C91">
      <w:pPr>
        <w:spacing w:line="240" w:lineRule="auto"/>
        <w:jc w:val="left"/>
        <w:rPr>
          <w:color w:val="000000" w:themeColor="text1"/>
          <w:sz w:val="20"/>
          <w:szCs w:val="16"/>
          <w:lang w:val="en-US"/>
        </w:rPr>
      </w:pPr>
      <w:r w:rsidRPr="007721FE">
        <w:rPr>
          <w:color w:val="000000" w:themeColor="text1"/>
          <w:sz w:val="20"/>
          <w:szCs w:val="16"/>
          <w:lang w:val="en-US"/>
        </w:rPr>
        <w:t>}</w:t>
      </w:r>
    </w:p>
    <w:p w14:paraId="5390F047" w14:textId="773FDDF8" w:rsidR="00D97B42" w:rsidRDefault="00D97B42">
      <w:pPr>
        <w:spacing w:line="240" w:lineRule="auto"/>
        <w:jc w:val="left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/>
      </w:r>
    </w:p>
    <w:p w14:paraId="1DC9252F" w14:textId="28D35657" w:rsidR="00C30811" w:rsidRPr="00C56348" w:rsidRDefault="00C30811" w:rsidP="00C30811">
      <w:pPr>
        <w:pStyle w:val="1"/>
        <w:numPr>
          <w:ilvl w:val="0"/>
          <w:numId w:val="21"/>
        </w:numPr>
        <w:spacing w:before="0" w:after="0"/>
        <w:ind w:left="360" w:right="-1"/>
        <w:jc w:val="center"/>
        <w:rPr>
          <w:bCs/>
          <w:sz w:val="28"/>
          <w:szCs w:val="22"/>
        </w:rPr>
      </w:pPr>
      <w:bookmarkStart w:id="9" w:name="_Toc208770274"/>
      <w:r>
        <w:rPr>
          <w:bCs/>
          <w:sz w:val="28"/>
          <w:szCs w:val="22"/>
        </w:rPr>
        <w:lastRenderedPageBreak/>
        <w:t>Габаритные размеры и параметры платы</w:t>
      </w:r>
      <w:bookmarkEnd w:id="9"/>
    </w:p>
    <w:p w14:paraId="48A433E5" w14:textId="77777777" w:rsidR="00C30811" w:rsidRDefault="00C30811" w:rsidP="00C30811">
      <w:pPr>
        <w:spacing w:line="240" w:lineRule="auto"/>
        <w:jc w:val="left"/>
        <w:rPr>
          <w:color w:val="000000" w:themeColor="text1"/>
        </w:rPr>
      </w:pPr>
    </w:p>
    <w:p w14:paraId="68336DC0" w14:textId="7101B6F5" w:rsidR="00AC0B82" w:rsidRDefault="006C320C" w:rsidP="00C30811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Габаритные размеры платы приведены на рисунк</w:t>
      </w:r>
      <w:r w:rsidR="00035B88">
        <w:rPr>
          <w:color w:val="000000" w:themeColor="text1"/>
        </w:rPr>
        <w:t>ах</w:t>
      </w:r>
      <w:r>
        <w:rPr>
          <w:color w:val="000000" w:themeColor="text1"/>
        </w:rPr>
        <w:t xml:space="preserve"> </w:t>
      </w:r>
      <w:r w:rsidR="00970EB3">
        <w:rPr>
          <w:color w:val="000000" w:themeColor="text1"/>
        </w:rPr>
        <w:t>22</w:t>
      </w:r>
      <w:r w:rsidR="00035B88">
        <w:rPr>
          <w:color w:val="000000" w:themeColor="text1"/>
        </w:rPr>
        <w:t xml:space="preserve"> и </w:t>
      </w:r>
      <w:r w:rsidR="00970EB3">
        <w:rPr>
          <w:color w:val="000000" w:themeColor="text1"/>
        </w:rPr>
        <w:t>23</w:t>
      </w:r>
      <w:r>
        <w:rPr>
          <w:color w:val="000000" w:themeColor="text1"/>
        </w:rPr>
        <w:t>.</w:t>
      </w:r>
    </w:p>
    <w:p w14:paraId="4BC6E0A7" w14:textId="77777777" w:rsidR="006C320C" w:rsidRDefault="006C320C" w:rsidP="00C30811">
      <w:pPr>
        <w:spacing w:line="240" w:lineRule="auto"/>
        <w:jc w:val="left"/>
        <w:rPr>
          <w:color w:val="000000" w:themeColor="text1"/>
        </w:rPr>
      </w:pPr>
    </w:p>
    <w:p w14:paraId="298539BD" w14:textId="6B925767" w:rsidR="006C320C" w:rsidRDefault="00035B88" w:rsidP="00035B88">
      <w:pPr>
        <w:spacing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CAA31AA" wp14:editId="6EC6FE84">
            <wp:extent cx="3931920" cy="4222599"/>
            <wp:effectExtent l="0" t="0" r="0" b="6985"/>
            <wp:docPr id="872469520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5"/>
                    <a:stretch/>
                  </pic:blipFill>
                  <pic:spPr bwMode="auto">
                    <a:xfrm>
                      <a:off x="0" y="0"/>
                      <a:ext cx="3938039" cy="422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CB3B1" w14:textId="5A00B32C" w:rsidR="00035B88" w:rsidRPr="004B1574" w:rsidRDefault="00035B88" w:rsidP="00035B88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970EB3">
        <w:rPr>
          <w:color w:val="000000" w:themeColor="text1"/>
        </w:rPr>
        <w:t>22</w:t>
      </w:r>
      <w:r>
        <w:rPr>
          <w:color w:val="000000" w:themeColor="text1"/>
        </w:rPr>
        <w:t>. – Габаритные размеры платы</w:t>
      </w:r>
    </w:p>
    <w:p w14:paraId="3506894F" w14:textId="77777777" w:rsidR="00035B88" w:rsidRDefault="00035B88" w:rsidP="00035B88">
      <w:pPr>
        <w:pStyle w:val="ae"/>
        <w:spacing w:line="240" w:lineRule="auto"/>
        <w:ind w:left="0"/>
        <w:jc w:val="center"/>
        <w:rPr>
          <w:color w:val="000000" w:themeColor="text1"/>
        </w:rPr>
      </w:pPr>
    </w:p>
    <w:p w14:paraId="56CE66DA" w14:textId="44B5A285" w:rsidR="00035B88" w:rsidRDefault="00035B88" w:rsidP="00035B88">
      <w:pPr>
        <w:pStyle w:val="ae"/>
        <w:spacing w:line="24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0CA1845" wp14:editId="127DD992">
            <wp:extent cx="5259312" cy="3286262"/>
            <wp:effectExtent l="0" t="0" r="0" b="0"/>
            <wp:docPr id="507108303" name="Рисунок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900" cy="328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9780" w14:textId="4B2D0E95" w:rsidR="00035B88" w:rsidRPr="004B1574" w:rsidRDefault="00035B88" w:rsidP="00035B88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970EB3">
        <w:rPr>
          <w:color w:val="000000" w:themeColor="text1"/>
        </w:rPr>
        <w:t>23</w:t>
      </w:r>
      <w:r>
        <w:rPr>
          <w:color w:val="000000" w:themeColor="text1"/>
        </w:rPr>
        <w:t>. – Изометрическая проекция платы</w:t>
      </w:r>
    </w:p>
    <w:p w14:paraId="0D635726" w14:textId="5C7D7F13" w:rsidR="00056C77" w:rsidRPr="006C320C" w:rsidRDefault="00D97B42" w:rsidP="006C320C">
      <w:pPr>
        <w:spacing w:line="240" w:lineRule="auto"/>
        <w:jc w:val="left"/>
        <w:rPr>
          <w:color w:val="000000" w:themeColor="text1"/>
        </w:rPr>
        <w:sectPr w:rsidR="00056C77" w:rsidRPr="006C320C">
          <w:headerReference w:type="default" r:id="rId41"/>
          <w:pgSz w:w="11907" w:h="16840" w:code="9"/>
          <w:pgMar w:top="709" w:right="567" w:bottom="1418" w:left="1560" w:header="284" w:footer="284" w:gutter="0"/>
          <w:cols w:space="720"/>
        </w:sectPr>
      </w:pPr>
      <w:r w:rsidRPr="006C320C">
        <w:rPr>
          <w:color w:val="000000" w:themeColor="text1"/>
        </w:rPr>
        <w:br w:type="page"/>
      </w:r>
    </w:p>
    <w:p w14:paraId="3712FD95" w14:textId="77777777" w:rsidR="001902EB" w:rsidRPr="006C320C" w:rsidRDefault="001902EB" w:rsidP="001902EB">
      <w:pPr>
        <w:tabs>
          <w:tab w:val="left" w:pos="1346"/>
        </w:tabs>
        <w:rPr>
          <w:color w:val="000000" w:themeColor="text1"/>
        </w:rPr>
      </w:pPr>
    </w:p>
    <w:p w14:paraId="6E97207B" w14:textId="77777777" w:rsidR="001902EB" w:rsidRPr="006C320C" w:rsidRDefault="001902EB">
      <w:pPr>
        <w:pStyle w:val="a6"/>
        <w:rPr>
          <w:color w:val="000000" w:themeColor="text1"/>
        </w:rPr>
      </w:pPr>
    </w:p>
    <w:p w14:paraId="5B82B859" w14:textId="7D648CCB" w:rsidR="00F91A2F" w:rsidRDefault="00F91A2F" w:rsidP="00F91A2F"/>
    <w:p w14:paraId="1CDC37A4" w14:textId="17879123" w:rsidR="003F551F" w:rsidRPr="003F551F" w:rsidRDefault="003F551F" w:rsidP="003F55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F551F" w:rsidRPr="003F551F">
      <w:headerReference w:type="default" r:id="rId42"/>
      <w:pgSz w:w="11907" w:h="16840" w:code="9"/>
      <w:pgMar w:top="851" w:right="567" w:bottom="1134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6929" w14:textId="77777777" w:rsidR="005D2DD7" w:rsidRDefault="005D2DD7">
      <w:pPr>
        <w:spacing w:line="240" w:lineRule="auto"/>
      </w:pPr>
      <w:r>
        <w:separator/>
      </w:r>
    </w:p>
  </w:endnote>
  <w:endnote w:type="continuationSeparator" w:id="0">
    <w:p w14:paraId="5D4FAFBD" w14:textId="77777777" w:rsidR="005D2DD7" w:rsidRDefault="005D2D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GlavkonGOST Type A">
    <w:panose1 w:val="00000600020000000000"/>
    <w:charset w:val="CC"/>
    <w:family w:val="auto"/>
    <w:pitch w:val="variable"/>
    <w:sig w:usb0="8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4219" w14:textId="77777777" w:rsidR="005D2DD7" w:rsidRDefault="005D2DD7">
      <w:pPr>
        <w:spacing w:line="240" w:lineRule="auto"/>
      </w:pPr>
      <w:r>
        <w:separator/>
      </w:r>
    </w:p>
  </w:footnote>
  <w:footnote w:type="continuationSeparator" w:id="0">
    <w:p w14:paraId="0987AE7D" w14:textId="77777777" w:rsidR="005D2DD7" w:rsidRDefault="005D2D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F0F7" w14:textId="77777777" w:rsidR="00CE0340" w:rsidRDefault="00CE0340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5168" behindDoc="1" locked="0" layoutInCell="0" allowOverlap="1" wp14:anchorId="7E3B4830" wp14:editId="434D5D29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0" t="0" r="0" b="0"/>
              <wp:wrapNone/>
              <wp:docPr id="545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546" name="Group 202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547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FC638F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1A840EEA" w14:textId="77777777" w:rsidR="00CE0340" w:rsidRDefault="00CE0340">
                              <w:r>
                                <w:rPr>
                                  <w:i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/>
                                </w:rPr>
                                <w:fldChar w:fldCharType="separate"/>
                              </w:r>
                              <w:r>
                                <w:rPr>
                                  <w:i/>
                                  <w:noProof/>
                                </w:rPr>
                                <w:t>6</w:t>
                              </w:r>
                              <w:r>
                                <w:rPr>
                                  <w:i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8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6B23A3" w14:textId="77777777" w:rsidR="00CE0340" w:rsidRDefault="00CE0340">
                              <w:pPr>
                                <w:pStyle w:val="a3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9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D97113" w14:textId="77777777" w:rsidR="00CE0340" w:rsidRDefault="00CE0340">
                              <w:pPr>
                                <w:pStyle w:val="a3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0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89E38D" w14:textId="77777777" w:rsidR="00CE0340" w:rsidRDefault="00CE0340">
                              <w:pPr>
                                <w:pStyle w:val="a3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55780C" w14:textId="77777777" w:rsidR="00CE0340" w:rsidRDefault="00CE0340">
                              <w:pPr>
                                <w:pStyle w:val="a3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552" name="Group 208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553" name="Text Box 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D5D4B8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4" name="Text Box 2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2161FD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5" name="Text Box 2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EBC81B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6" name="Text Box 2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2BD53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7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26EFD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558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3B4830" id="Group 201" o:spid="_x0000_s1026" style="position:absolute;left:0;text-align:left;margin-left:28.35pt;margin-top:14.2pt;width:552.55pt;height:813.55pt;z-index:-251661312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" o:allowincell="f">
              <v:group id="Group 202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lv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abuB2Jh0BufsDAAD//wMAUEsBAi0AFAAGAAgAAAAhANvh9svuAAAAhQEAABMAAAAAAAAAAAAA&#10;AAAAAAAAAFtDb250ZW50X1R5cGVzXS54bWxQSwECLQAUAAYACAAAACEAWvQsW78AAAAVAQAACwAA&#10;AAAAAAAAAAAAAAAfAQAAX3JlbHMvLnJlbHNQSwECLQAUAAYACAAAACEATfpb38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11FC638F" w14:textId="77777777" w:rsidR="00CE0340" w:rsidRDefault="00CE0340">
                        <w:pPr>
                          <w:pStyle w:val="a3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1A840EEA" w14:textId="77777777" w:rsidR="00CE0340" w:rsidRDefault="00CE0340">
                        <w:r>
                          <w:rPr>
                            <w:i/>
                          </w:rPr>
                          <w:fldChar w:fldCharType="begin"/>
                        </w:r>
                        <w:r>
                          <w:rPr>
                            <w:i/>
                          </w:rPr>
                          <w:instrText xml:space="preserve"> NUMPAGES  \* MERGEFORMAT </w:instrText>
                        </w:r>
                        <w:r>
                          <w:rPr>
                            <w:i/>
                          </w:rPr>
                          <w:fldChar w:fldCharType="separate"/>
                        </w:r>
                        <w:r>
                          <w:rPr>
                            <w:i/>
                            <w:noProof/>
                          </w:rPr>
                          <w:t>6</w:t>
                        </w:r>
                        <w:r>
                          <w:rPr>
                            <w:i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04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+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smtam&#10;M+kIyPUHAAD//wMAUEsBAi0AFAAGAAgAAAAhANvh9svuAAAAhQEAABMAAAAAAAAAAAAAAAAAAAAA&#10;AFtDb250ZW50X1R5cGVzXS54bWxQSwECLQAUAAYACAAAACEAWvQsW78AAAAVAQAACwAAAAAAAAAA&#10;AAAAAAAfAQAAX3JlbHMvLnJlbHNQSwECLQAUAAYACAAAACEAPGXPrb0AAADcAAAADwAAAAAAAAAA&#10;AAAAAAAHAgAAZHJzL2Rvd25yZXYueG1sUEsFBgAAAAADAAMAtwAAAPECAAAAAA==&#10;" strokeweight="2.25pt">
                  <v:textbox style="layout-flow:vertical;mso-layout-flow-alt:bottom-to-top" inset="0,0,0,0">
                    <w:txbxContent>
                      <w:p w14:paraId="566B23A3" w14:textId="77777777" w:rsidR="00CE0340" w:rsidRDefault="00CE0340">
                        <w:pPr>
                          <w:pStyle w:val="a3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205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o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avsDtTDoCcvcHAAD//wMAUEsBAi0AFAAGAAgAAAAhANvh9svuAAAAhQEAABMAAAAAAAAAAAAA&#10;AAAAAAAAAFtDb250ZW50X1R5cGVzXS54bWxQSwECLQAUAAYACAAAACEAWvQsW78AAAAVAQAACwAA&#10;AAAAAAAAAAAAAAAfAQAAX3JlbHMvLnJlbHNQSwECLQAUAAYACAAAACEAUylqNs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12D97113" w14:textId="77777777" w:rsidR="00CE0340" w:rsidRDefault="00CE0340">
                        <w:pPr>
                          <w:pStyle w:val="a3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206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" strokeweight="2.25pt">
                  <v:textbox style="layout-flow:vertical;mso-layout-flow-alt:bottom-to-top" inset="0,0,0,0">
                    <w:txbxContent>
                      <w:p w14:paraId="6689E38D" w14:textId="77777777" w:rsidR="00CE0340" w:rsidRDefault="00CE0340">
                        <w:pPr>
                          <w:pStyle w:val="a3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207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2E55780C" w14:textId="77777777" w:rsidR="00CE0340" w:rsidRDefault="00CE0340">
                        <w:pPr>
                          <w:pStyle w:val="a3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208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shape id="Text Box 209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sBwQAAANwAAAAPAAAAZHJzL2Rvd25yZXYueG1sRI9Bi8Iw&#10;FITvC/6H8ARva6pS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LcYywH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9D5D4B8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0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N1wQAAANwAAAAPAAAAZHJzL2Rvd25yZXYueG1sRI9Bi8Iw&#10;FITvC/6H8ARva6pY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DjxU3X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52161FD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1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EEBC81B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2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332BD53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13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826EFD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214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0C4E" w14:textId="77777777" w:rsidR="00CE0340" w:rsidRDefault="00CE0340">
    <w:pPr>
      <w:pStyle w:val="a4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09FBD453" wp14:editId="2B0F958E">
              <wp:simplePos x="0" y="0"/>
              <wp:positionH relativeFrom="page">
                <wp:posOffset>360045</wp:posOffset>
              </wp:positionH>
              <wp:positionV relativeFrom="page">
                <wp:posOffset>119380</wp:posOffset>
              </wp:positionV>
              <wp:extent cx="7016115" cy="10332085"/>
              <wp:effectExtent l="19050" t="19050" r="13335" b="31115"/>
              <wp:wrapNone/>
              <wp:docPr id="453" name="Group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23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23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725A13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63A91A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13F52C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4C6647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76E126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23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4AB8D7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EE48AC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A2CB99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BC23EE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0CC89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24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24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24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24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658F58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F895DF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2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5CE641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7EB031" w14:textId="77777777" w:rsidR="00CE0340" w:rsidRPr="00D64169" w:rsidRDefault="00CE0340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</w:pP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lang w:val="en-US"/>
                                      </w:rPr>
                                      <w:t>2</w: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B30519" w14:textId="77777777" w:rsidR="00CE0340" w:rsidRPr="00D64169" w:rsidRDefault="00CE0340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</w:pP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lang w:val="en-US"/>
                                      </w:rPr>
                                      <w:t>6</w:t>
                                    </w:r>
                                    <w:r w:rsidRPr="00D64169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2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6C1B64" w14:textId="4E4BB238" w:rsidR="00CE0340" w:rsidRPr="009A00E1" w:rsidRDefault="00B818E0">
                                      <w:pPr>
                                        <w:pStyle w:val="a3"/>
                                        <w:rPr>
                                          <w:rFonts w:ascii="GOST type A" w:hAnsi="GOST type A"/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GOST type A" w:hAnsi="GOST type A"/>
                                          <w:i/>
                                          <w:iCs/>
                                        </w:rPr>
                                        <w:t>О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2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A8DC244" w14:textId="77777777" w:rsidR="00CE0340" w:rsidRDefault="00CE0340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2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568378C" w14:textId="77777777" w:rsidR="00CE0340" w:rsidRDefault="00CE0340">
                                      <w:pPr>
                                        <w:pStyle w:val="a3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2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FD37EB" w14:textId="7849AEA1" w:rsidR="00CE0340" w:rsidRDefault="00FE27CA" w:rsidP="00B818E0">
                                  <w:pPr>
                                    <w:pStyle w:val="a3"/>
                                    <w:spacing w:before="6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 xml:space="preserve">АО </w:t>
                                  </w:r>
                                  <w:r w:rsidR="00B818E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«</w:t>
                                  </w: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НПО КАДЕТЕК</w:t>
                                  </w:r>
                                  <w:r w:rsidR="00B818E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»</w:t>
                                  </w:r>
                                </w:p>
                                <w:p w14:paraId="0D2A65BE" w14:textId="6579732F" w:rsidR="00B818E0" w:rsidRPr="001B4189" w:rsidRDefault="00B818E0" w:rsidP="00B818E0">
                                  <w:pPr>
                                    <w:pStyle w:val="a3"/>
                                    <w:spacing w:before="6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О</w:t>
                                  </w:r>
                                  <w:r w:rsidR="00FE27CA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2"/>
                                    </w:rPr>
                                    <w:t>КБ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F80B3D" w14:textId="1A36916A" w:rsidR="00CE0340" w:rsidRDefault="005B6850" w:rsidP="00B818E0">
                                  <w:pPr>
                                    <w:pStyle w:val="a3"/>
                                    <w:spacing w:before="12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</w:rPr>
                                    <w:t>Демонстрационная плата</w:t>
                                  </w:r>
                                </w:p>
                                <w:p w14:paraId="437462BB" w14:textId="1186866D" w:rsidR="005B6850" w:rsidRPr="00D92E34" w:rsidRDefault="005B6850" w:rsidP="00B818E0">
                                  <w:pPr>
                                    <w:pStyle w:val="a3"/>
                                    <w:spacing w:before="120" w:line="240" w:lineRule="auto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  <w:lang w:val="en-US"/>
                                    </w:rPr>
                                    <w:t>MDR1211FI</w:t>
                                  </w:r>
                                  <w:r w:rsidR="00D92E34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="00D92E34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40"/>
                                      <w:szCs w:val="16"/>
                                      <w:lang w:val="en-US"/>
                                    </w:rPr>
                                    <w:t>Miluino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363F54" w14:textId="5CA9F6AC" w:rsidR="00CE0340" w:rsidRPr="00D64169" w:rsidRDefault="006F1822">
                                  <w:pPr>
                                    <w:pStyle w:val="a3"/>
                                    <w:spacing w:before="160"/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ДФТВ</w:t>
                                  </w:r>
                                  <w:r w:rsidR="00CE0340" w:rsidRPr="00D64169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.</w:t>
                                  </w:r>
                                  <w:r w:rsidR="00CE034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4</w:t>
                                  </w:r>
                                  <w:r w:rsidR="002E261F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3</w:t>
                                  </w:r>
                                  <w:r w:rsidR="00517D17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4</w:t>
                                  </w:r>
                                  <w:r w:rsidR="002E261F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5</w:t>
                                  </w:r>
                                  <w:r w:rsidR="00517D17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19</w:t>
                                  </w:r>
                                  <w:r w:rsidR="00CE034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.00</w:t>
                                  </w:r>
                                  <w:r w:rsidR="008A6FD0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3</w:t>
                                  </w:r>
                                  <w:r w:rsidR="00D92E34">
                                    <w:rPr>
                                      <w:rFonts w:ascii="GOST type A" w:hAnsi="GOST type A"/>
                                      <w:i/>
                                      <w:noProof w:val="0"/>
                                      <w:sz w:val="36"/>
                                    </w:rPr>
                                    <w:t>РЭ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2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73DE54D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2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07C560" w14:textId="77777777" w:rsidR="00CE0340" w:rsidRDefault="00CE0340">
                                      <w:pPr>
                                        <w:pStyle w:val="a3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2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385CEA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2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588BCF7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2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4B97ABE" w14:textId="77777777" w:rsidR="00CE0340" w:rsidRDefault="00CE0340">
                                      <w:pPr>
                                        <w:pStyle w:val="a3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494" name="Group 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495" name="Group 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96" name="Text Box 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5A248DE" w14:textId="72E6298C" w:rsidR="00CE0340" w:rsidRPr="008A6FD0" w:rsidRDefault="00D92E34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Флоренцев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2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D0E3449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27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5063CEB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F956308" w14:textId="7C116046" w:rsidR="00CE0340" w:rsidRPr="00517D17" w:rsidRDefault="00D92E34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5.08</w:t>
                                          </w:r>
                                          <w:r w:rsidR="00517D17"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.2</w:t>
                                          </w: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2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27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479B594" w14:textId="21713240" w:rsidR="00CE0340" w:rsidRPr="00613FCA" w:rsidRDefault="00517D17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Бирюков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2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7B23F09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2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3FFB86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2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F07CFF" w14:textId="77777777" w:rsidR="00D92E34" w:rsidRPr="00517D17" w:rsidRDefault="00D92E34" w:rsidP="00D92E34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5.08</w:t>
                                          </w: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.2</w:t>
                                          </w: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</w:t>
                                          </w:r>
                                        </w:p>
                                        <w:p w14:paraId="0660CFB8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2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2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8777210" w14:textId="651C2045" w:rsidR="005B6850" w:rsidRPr="00613FCA" w:rsidRDefault="00D92E34" w:rsidP="005B6850">
                                          <w:pPr>
                                            <w:pStyle w:val="a3"/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Флоренцева</w:t>
                                          </w:r>
                                        </w:p>
                                        <w:p w14:paraId="5C872C65" w14:textId="65C4C2F1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2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26AFE67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2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610A20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2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C254DDD" w14:textId="77777777" w:rsidR="00D92E34" w:rsidRPr="00517D17" w:rsidRDefault="00D92E34" w:rsidP="00D92E34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5.08</w:t>
                                          </w: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.2</w:t>
                                          </w: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</w:t>
                                          </w:r>
                                        </w:p>
                                        <w:p w14:paraId="204187D2" w14:textId="2E2DB148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28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2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69604C9" w14:textId="140AAD7B" w:rsidR="00CE0340" w:rsidRDefault="008A6FD0">
                                          <w:pPr>
                                            <w:pStyle w:val="a3"/>
                                          </w:pPr>
                                          <w:r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Марданова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2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6D7DD52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28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D2444EB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A341507" w14:textId="77777777" w:rsidR="00D92E34" w:rsidRPr="00517D17" w:rsidRDefault="00D92E34" w:rsidP="00D92E34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5.08</w:t>
                                          </w: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.2</w:t>
                                          </w: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</w:t>
                                          </w:r>
                                        </w:p>
                                        <w:p w14:paraId="66E2FF21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2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9DA0C49" w14:textId="5CB7DCF1" w:rsidR="00CE0340" w:rsidRDefault="00A92AB0">
                                          <w:pPr>
                                            <w:pStyle w:val="a3"/>
                                          </w:pPr>
                                          <w:r w:rsidRPr="00A92AB0"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Ф</w:t>
                                          </w:r>
                                          <w:r w:rsidR="00517D17">
                                            <w:rPr>
                                              <w:rFonts w:ascii="GOST type A" w:hAnsi="GOST type A"/>
                                              <w:i/>
                                              <w:noProof w:val="0"/>
                                            </w:rPr>
                                            <w:t>лоренцев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29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2DF0AB8" w14:textId="77777777" w:rsidR="00CE0340" w:rsidRDefault="00CE0340">
                                          <w:pPr>
                                            <w:pStyle w:val="a3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2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EC266C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336453" w14:textId="77777777" w:rsidR="00D92E34" w:rsidRPr="00517D17" w:rsidRDefault="00D92E34" w:rsidP="00D92E34">
                                          <w:pPr>
                                            <w:pStyle w:val="a3"/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</w:pP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5.08</w:t>
                                          </w:r>
                                          <w:r w:rsidRPr="00517D17"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.2</w:t>
                                          </w:r>
                                          <w:r>
                                            <w:rPr>
                                              <w:rFonts w:ascii="GlavkonGOST Type A" w:hAnsi="GlavkonGOST Type A"/>
                                              <w:i/>
                                              <w:iCs/>
                                            </w:rPr>
                                            <w:t>5</w:t>
                                          </w:r>
                                        </w:p>
                                        <w:p w14:paraId="5C4DB4E8" w14:textId="77777777" w:rsidR="00CE0340" w:rsidRDefault="00CE0340">
                                          <w:pPr>
                                            <w:pStyle w:val="a3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29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1" name="Line 2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2" name="Line 29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3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4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3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3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1789CC3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30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A8D5DD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3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0C9753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3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B5B4D8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3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25173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3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3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5F1CAF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3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79EE34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3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53849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AC5FCCB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3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1F533C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3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Line 3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1" name="Line 3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2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3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4" name="Line 3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FBD453" id="Group 229" o:spid="_x0000_s1040" style="position:absolute;left:0;text-align:left;margin-left:28.35pt;margin-top:9.4pt;width:552.45pt;height:813.55pt;z-index:-25166028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" o:allowincell="f">
              <v:group id="Group 23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<v:group id="Group 231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cE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bJ7D60w6AnL9BAAA//8DAFBLAQItABQABgAIAAAAIQDb4fbL7gAAAIUBAAATAAAAAAAAAAAAAAAA&#10;AAAAAABbQ29udGVudF9UeXBlc10ueG1sUEsBAi0AFAAGAAgAAAAhAFr0LFu/AAAAFQEAAAsAAAAA&#10;AAAAAAAAAAAAHwEAAF9yZWxzLy5yZWxzUEsBAi0AFAAGAAgAAAAhANGOZwT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69725A13" w14:textId="77777777" w:rsidR="00CE0340" w:rsidRDefault="00CE0340">
                          <w:pPr>
                            <w:pStyle w:val="a3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233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K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cbeB2Jh0BufsDAAD//wMAUEsBAi0AFAAGAAgAAAAhANvh9svuAAAAhQEAABMAAAAAAAAAAAAA&#10;AAAAAAAAAFtDb250ZW50X1R5cGVzXS54bWxQSwECLQAUAAYACAAAACEAWvQsW78AAAAVAQAACwAA&#10;AAAAAAAAAAAAAAAfAQAAX3JlbHMvLnJlbHNQSwECLQAUAAYACAAAACEAvsLCn8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2363A91A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234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b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0ltam&#10;M+kIyPUHAAD//wMAUEsBAi0AFAAGAAgAAAAhANvh9svuAAAAhQEAABMAAAAAAAAAAAAAAAAAAAAA&#10;AFtDb250ZW50X1R5cGVzXS54bWxQSwECLQAUAAYACAAAACEAWvQsW78AAAAVAQAACwAAAAAAAAAA&#10;AAAAAAAfAQAAX3JlbHMvLnJlbHNQSwECLQAUAAYACAAAACEAz11W7b0AAADc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5B13F52C" w14:textId="77777777" w:rsidR="00CE0340" w:rsidRDefault="00CE0340">
                          <w:pPr>
                            <w:pStyle w:val="a3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235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cvcDtTDoCcvcHAAD//wMAUEsBAi0AFAAGAAgAAAAhANvh9svuAAAAhQEAABMAAAAAAAAAAAAA&#10;AAAAAAAAAFtDb250ZW50X1R5cGVzXS54bWxQSwECLQAUAAYACAAAACEAWvQsW78AAAAVAQAACwAA&#10;AAAAAAAAAAAAAAAfAQAAX3JlbHMvLnJlbHNQSwECLQAUAAYACAAAACEAoBHzd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5F4C6647" w14:textId="77777777" w:rsidR="00CE0340" w:rsidRDefault="00CE0340">
                          <w:pPr>
                            <w:pStyle w:val="a3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23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4576E126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237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Text Box 238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14AB8D7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3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04EE48AC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4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2DA2CB99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41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PO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LJ/D60w6AnL9BAAA//8DAFBLAQItABQABgAIAAAAIQDb4fbL7gAAAIUBAAATAAAAAAAAAAAAAAAA&#10;AAAAAABbQ29udGVudF9UeXBlc10ueG1sUEsBAi0AFAAGAAgAAAAhAFr0LFu/AAAAFQEAAAsAAAAA&#10;AAAAAAAAAAAAHwEAAF9yZWxzLy5yZWxzUEsBAi0AFAAGAAgAAAAhAO8wM8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3BBC23EE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242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190CC894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243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" strokeweight="2.25pt">
                <v:textbox inset="0,0,0,0"/>
              </v:rect>
              <v:group id="Group 244" o:spid="_x0000_s1055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<v:rect id="Rectangle 245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" strokeweight="2.25pt">
                  <v:textbox inset="0,0,0,0"/>
                </v:rect>
                <v:group id="Group 246" o:spid="_x0000_s1057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<v:group id="Group 24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group id="Group 24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  <v:shape id="Text Box 24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cs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bAz/Z+IRkKs/AAAA//8DAFBLAQItABQABgAIAAAAIQDb4fbL7gAAAIUBAAATAAAAAAAAAAAA&#10;AAAAAAAAAABbQ29udGVudF9UeXBlc10ueG1sUEsBAi0AFAAGAAgAAAAhAFr0LFu/AAAAFQEAAAsA&#10;AAAAAAAAAAAAAAAAHwEAAF9yZWxzLy5yZWxzUEsBAi0AFAAGAAgAAAAhANbpxyzEAAAA3AAAAA8A&#10;AAAAAAAAAAAAAAAABwIAAGRycy9kb3ducmV2LnhtbFBLBQYAAAAAAwADALcAAAD4AgAAAAA=&#10;" strokeweight="2.25pt">
                        <v:textbox inset="0,0,0,0">
                          <w:txbxContent>
                            <w:p w14:paraId="78658F58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5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" strokeweight="2.25pt">
                        <v:textbox inset="0,0,0,0">
                          <w:txbxContent>
                            <w:p w14:paraId="0AF895DF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251" o:spid="_x0000_s1062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" strokeweight="2.25pt">
                        <v:textbox inset="0,0,0,0">
                          <w:txbxContent>
                            <w:p w14:paraId="225CE641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25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S0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" strokeweight="2.25pt">
                        <v:textbox inset="0,0,0,0">
                          <w:txbxContent>
                            <w:p w14:paraId="767EB031" w14:textId="77777777" w:rsidR="00CE0340" w:rsidRPr="00D64169" w:rsidRDefault="00CE0340">
                              <w:pPr>
                                <w:pStyle w:val="a3"/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</w:pP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lang w:val="en-US"/>
                                </w:rPr>
                                <w:t>2</w: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253" o:spid="_x0000_s1064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sEv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" strokeweight="2.25pt">
                        <v:textbox inset="0,0,0,0">
                          <w:txbxContent>
                            <w:p w14:paraId="54B30519" w14:textId="77777777" w:rsidR="00CE0340" w:rsidRPr="00D64169" w:rsidRDefault="00CE0340">
                              <w:pPr>
                                <w:pStyle w:val="a3"/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</w:pP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instrText xml:space="preserve"> NUMPAGES  \* MERGEFORMAT </w:instrTex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lang w:val="en-US"/>
                                </w:rPr>
                                <w:t>6</w:t>
                              </w:r>
                              <w:r w:rsidRPr="00D64169">
                                <w:rPr>
                                  <w:rFonts w:ascii="GOST type A" w:hAnsi="GOST type A"/>
                                  <w:i/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254" o:spid="_x0000_s1065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    <v:shape id="Text Box 255" o:spid="_x0000_s1066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<v:textbox inset="0,0,0,0">
                            <w:txbxContent>
                              <w:p w14:paraId="4C6C1B64" w14:textId="4E4BB238" w:rsidR="00CE0340" w:rsidRPr="009A00E1" w:rsidRDefault="00B818E0">
                                <w:pPr>
                                  <w:pStyle w:val="a3"/>
                                  <w:rPr>
                                    <w:rFonts w:ascii="GOST type A" w:hAnsi="GOST type A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iCs/>
                                  </w:rPr>
                                  <w:t>О</w:t>
                                </w:r>
                              </w:p>
                            </w:txbxContent>
                          </v:textbox>
                        </v:shape>
                        <v:shape id="Text Box 256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<v:textbox inset="0,0,0,0">
                            <w:txbxContent>
                              <w:p w14:paraId="0A8DC24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v:textbox>
                        </v:shape>
                        <v:shape id="Text Box 257" o:spid="_x0000_s1068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" strokeweight="1pt">
                          <v:textbox inset="0,0,0,0">
                            <w:txbxContent>
                              <w:p w14:paraId="0568378C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25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" strokeweight="2.25pt">
                      <v:textbox inset="0,0,0,0">
                        <w:txbxContent>
                          <w:p w14:paraId="2BFD37EB" w14:textId="7849AEA1" w:rsidR="00CE0340" w:rsidRDefault="00FE27CA" w:rsidP="00B818E0">
                            <w:pPr>
                              <w:pStyle w:val="a3"/>
                              <w:spacing w:before="6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 xml:space="preserve">АО </w:t>
                            </w:r>
                            <w:r w:rsidR="00B818E0"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«</w:t>
                            </w: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НПО КАДЕТЕК</w:t>
                            </w:r>
                            <w:r w:rsidR="00B818E0"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»</w:t>
                            </w:r>
                          </w:p>
                          <w:p w14:paraId="0D2A65BE" w14:textId="6579732F" w:rsidR="00B818E0" w:rsidRPr="001B4189" w:rsidRDefault="00B818E0" w:rsidP="00B818E0">
                            <w:pPr>
                              <w:pStyle w:val="a3"/>
                              <w:spacing w:before="6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О</w:t>
                            </w:r>
                            <w:r w:rsidR="00FE27CA">
                              <w:rPr>
                                <w:rFonts w:ascii="GOST type A" w:hAnsi="GOST type A"/>
                                <w:i/>
                                <w:noProof w:val="0"/>
                                <w:sz w:val="32"/>
                              </w:rPr>
                              <w:t>КБ</w:t>
                            </w:r>
                          </w:p>
                        </w:txbxContent>
                      </v:textbox>
                    </v:shape>
                    <v:shape id="Text Box 259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cL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fAz/Z+IRkKs/AAAA//8DAFBLAQItABQABgAIAAAAIQDb4fbL7gAAAIUBAAATAAAAAAAAAAAA&#10;AAAAAAAAAABbQ29udGVudF9UeXBlc10ueG1sUEsBAi0AFAAGAAgAAAAhAFr0LFu/AAAAFQEAAAsA&#10;AAAAAAAAAAAAAAAAHwEAAF9yZWxzLy5yZWxzUEsBAi0AFAAGAAgAAAAhAOM8twvEAAAA3AAAAA8A&#10;AAAAAAAAAAAAAAAABwIAAGRycy9kb3ducmV2LnhtbFBLBQYAAAAAAwADALcAAAD4AgAAAAA=&#10;" strokeweight="2.25pt">
                      <v:textbox inset="0,0,0,0">
                        <w:txbxContent>
                          <w:p w14:paraId="21F80B3D" w14:textId="1A36916A" w:rsidR="00CE0340" w:rsidRDefault="005B6850" w:rsidP="00B818E0">
                            <w:pPr>
                              <w:pStyle w:val="a3"/>
                              <w:spacing w:before="12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</w:rPr>
                              <w:t>Демонстрационная плата</w:t>
                            </w:r>
                          </w:p>
                          <w:p w14:paraId="437462BB" w14:textId="1186866D" w:rsidR="005B6850" w:rsidRPr="00D92E34" w:rsidRDefault="005B6850" w:rsidP="00B818E0">
                            <w:pPr>
                              <w:pStyle w:val="a3"/>
                              <w:spacing w:before="120" w:line="240" w:lineRule="auto"/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  <w:lang w:val="en-US"/>
                              </w:rPr>
                              <w:t>MDR1211FI</w:t>
                            </w:r>
                            <w:r w:rsidR="00D92E34"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92E34">
                              <w:rPr>
                                <w:rFonts w:ascii="GOST type A" w:hAnsi="GOST type A"/>
                                <w:i/>
                                <w:noProof w:val="0"/>
                                <w:sz w:val="40"/>
                                <w:szCs w:val="16"/>
                                <w:lang w:val="en-US"/>
                              </w:rPr>
                              <w:t>Miluino</w:t>
                            </w:r>
                            <w:proofErr w:type="spellEnd"/>
                          </w:p>
                        </w:txbxContent>
                      </v:textbox>
                    </v:shape>
                    <v:shape id="Text Box 26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" strokeweight="2.25pt">
                      <v:textbox inset="0,0,0,0">
                        <w:txbxContent>
                          <w:p w14:paraId="36363F54" w14:textId="5CA9F6AC" w:rsidR="00CE0340" w:rsidRPr="00D64169" w:rsidRDefault="006F1822">
                            <w:pPr>
                              <w:pStyle w:val="a3"/>
                              <w:spacing w:before="160"/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ДФТВ</w:t>
                            </w:r>
                            <w:r w:rsidR="00CE0340" w:rsidRPr="00D64169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.</w:t>
                            </w:r>
                            <w:r w:rsidR="00CE0340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4</w:t>
                            </w:r>
                            <w:r w:rsidR="002E261F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3</w:t>
                            </w:r>
                            <w:r w:rsidR="00517D17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4</w:t>
                            </w:r>
                            <w:r w:rsidR="002E261F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5</w:t>
                            </w:r>
                            <w:r w:rsidR="00517D17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19</w:t>
                            </w:r>
                            <w:r w:rsidR="00CE0340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.00</w:t>
                            </w:r>
                            <w:r w:rsidR="008A6FD0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3</w:t>
                            </w:r>
                            <w:r w:rsidR="00D92E34">
                              <w:rPr>
                                <w:rFonts w:ascii="GOST type A" w:hAnsi="GOST type A"/>
                                <w:i/>
                                <w:noProof w:val="0"/>
                                <w:sz w:val="36"/>
                              </w:rPr>
                              <w:t>РЭ</w:t>
                            </w:r>
                          </w:p>
                        </w:txbxContent>
                      </v:textbox>
                    </v:shape>
                  </v:group>
                  <v:group id="Group 261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<v:group id="Group 262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<v:group id="Group 263" o:spid="_x0000_s1074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      <v:shape id="Text Box 264" o:spid="_x0000_s107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" strokeweight="2.25pt">
                          <v:textbox inset="0,0,0,0">
                            <w:txbxContent>
                              <w:p w14:paraId="573DE54D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65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" strokeweight="2.25pt">
                          <v:textbox inset="0,0,0,0">
                            <w:txbxContent>
                              <w:p w14:paraId="1E07C560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266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" strokeweight="2.25pt">
                          <v:textbox inset="0,0,0,0">
                            <w:txbxContent>
                              <w:p w14:paraId="47385CEA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7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xo6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" strokeweight="2.25pt">
                          <v:textbox inset="0,0,0,0">
                            <w:txbxContent>
                              <w:p w14:paraId="4588BCF7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8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" strokeweight="2.25pt">
                          <v:textbox inset="0,0,0,0">
                            <w:txbxContent>
                              <w:p w14:paraId="34B97ABE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269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<v:group id="Group 270" o:spid="_x0000_s1081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    <v:group id="Group 271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        <v:shape id="Text Box 272" o:spid="_x0000_s108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" strokeweight="1pt">
                              <v:textbox inset="0,0,0,0">
                                <w:txbxContent>
                                  <w:p w14:paraId="75A248DE" w14:textId="72E6298C" w:rsidR="00CE0340" w:rsidRPr="008A6FD0" w:rsidRDefault="00D92E34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Флоренцев</w:t>
                                    </w:r>
                                  </w:p>
                                </w:txbxContent>
                              </v:textbox>
                            </v:shape>
                            <v:shape id="Text Box 273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aAB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" strokeweight="1pt">
                              <v:textbox inset="0,0,0,0">
                                <w:txbxContent>
                                  <w:p w14:paraId="3D0E3449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" strokeweight="1pt">
                              <v:textbox inset="0,0,0,0">
                                <w:txbxContent>
                                  <w:p w14:paraId="35063CEB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7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" strokeweight="1pt">
                              <v:textbox inset="0,0,0,0">
                                <w:txbxContent>
                                  <w:p w14:paraId="1F956308" w14:textId="7C116046" w:rsidR="00CE0340" w:rsidRPr="00517D17" w:rsidRDefault="00D92E34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5.08</w:t>
                                    </w:r>
                                    <w:r w:rsidR="00517D17"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.2</w:t>
                                    </w: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276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  <v:shape id="Text Box 277" o:spid="_x0000_s108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f0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BvD35l0BOTyFwAA//8DAFBLAQItABQABgAIAAAAIQDb4fbL7gAAAIUBAAATAAAAAAAAAAAA&#10;AAAAAAAAAABbQ29udGVudF9UeXBlc10ueG1sUEsBAi0AFAAGAAgAAAAhAFr0LFu/AAAAFQEAAAsA&#10;AAAAAAAAAAAAAAAAHwEAAF9yZWxzLy5yZWxzUEsBAi0AFAAGAAgAAAAhAMuTB/TEAAAA3AAAAA8A&#10;AAAAAAAAAAAAAAAABwIAAGRycy9kb3ducmV2LnhtbFBLBQYAAAAAAwADALcAAAD4AgAAAAA=&#10;" strokeweight="1pt">
                              <v:textbox inset="0,0,0,0">
                                <w:txbxContent>
                                  <w:p w14:paraId="7479B594" w14:textId="21713240" w:rsidR="00CE0340" w:rsidRPr="00613FCA" w:rsidRDefault="00517D17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Бирюков</w:t>
                                    </w:r>
                                  </w:p>
                                </w:txbxContent>
                              </v:textbox>
                            </v:shape>
                            <v:shape id="Text Box 278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" strokeweight="1pt">
                              <v:textbox inset="0,0,0,0">
                                <w:txbxContent>
                                  <w:p w14:paraId="07B23F09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9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" strokeweight="1pt">
                              <v:textbox inset="0,0,0,0">
                                <w:txbxContent>
                                  <w:p w14:paraId="2A3FFB86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8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" strokeweight="1pt">
                              <v:textbox inset="0,0,0,0">
                                <w:txbxContent>
                                  <w:p w14:paraId="56F07CFF" w14:textId="77777777" w:rsidR="00D92E34" w:rsidRPr="00517D17" w:rsidRDefault="00D92E34" w:rsidP="00D92E34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5.08</w:t>
                                    </w: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.2</w:t>
                                    </w: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</w:t>
                                    </w:r>
                                  </w:p>
                                  <w:p w14:paraId="0660CFB8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1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    <v:shape id="Text Box 282" o:spid="_x0000_s109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+AxQAAANw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" strokeweight="1pt">
                              <v:textbox inset="0,0,0,0">
                                <w:txbxContent>
                                  <w:p w14:paraId="48777210" w14:textId="651C2045" w:rsidR="005B6850" w:rsidRPr="00613FCA" w:rsidRDefault="00D92E34" w:rsidP="005B6850">
                                    <w:pPr>
                                      <w:pStyle w:val="a3"/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Флоренцева</w:t>
                                    </w:r>
                                  </w:p>
                                  <w:p w14:paraId="5C872C65" w14:textId="65C4C2F1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83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ob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JvC35l0BOTyFwAA//8DAFBLAQItABQABgAIAAAAIQDb4fbL7gAAAIUBAAATAAAAAAAAAAAA&#10;AAAAAAAAAABbQ29udGVudF9UeXBlc10ueG1sUEsBAi0AFAAGAAgAAAAhAFr0LFu/AAAAFQEAAAsA&#10;AAAAAAAAAAAAAAAAHwEAAF9yZWxzLy5yZWxzUEsBAi0AFAAGAAgAAAAhACs2OhvEAAAA3AAAAA8A&#10;AAAAAAAAAAAAAAAABwIAAGRycy9kb3ducmV2LnhtbFBLBQYAAAAAAwADALcAAAD4AgAAAAA=&#10;" strokeweight="1pt">
                              <v:textbox inset="0,0,0,0">
                                <w:txbxContent>
                                  <w:p w14:paraId="626AFE67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4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" strokeweight="1pt">
                              <v:textbox inset="0,0,0,0">
                                <w:txbxContent>
                                  <w:p w14:paraId="6F610A20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85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vyxAAAANw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LFvA35l0BOT6FwAA//8DAFBLAQItABQABgAIAAAAIQDb4fbL7gAAAIUBAAATAAAAAAAAAAAA&#10;AAAAAAAAAABbQ29udGVudF9UeXBlc10ueG1sUEsBAi0AFAAGAAgAAAAhAFr0LFu/AAAAFQEAAAsA&#10;AAAAAAAAAAAAAAAAHwEAAF9yZWxzLy5yZWxzUEsBAi0AFAAGAAgAAAAhADXlC/LEAAAA3AAAAA8A&#10;AAAAAAAAAAAAAAAABwIAAGRycy9kb3ducmV2LnhtbFBLBQYAAAAAAwADALcAAAD4AgAAAAA=&#10;" strokeweight="1pt">
                              <v:textbox inset="0,0,0,0">
                                <w:txbxContent>
                                  <w:p w14:paraId="1C254DDD" w14:textId="77777777" w:rsidR="00D92E34" w:rsidRPr="00517D17" w:rsidRDefault="00D92E34" w:rsidP="00D92E34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5.08</w:t>
                                    </w: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.2</w:t>
                                    </w: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</w:t>
                                    </w:r>
                                  </w:p>
                                  <w:p w14:paraId="204187D2" w14:textId="2E2DB148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<v:shape id="Text Box 287" o:spid="_x0000_s109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" strokeweight="1pt">
                              <v:textbox inset="0,0,0,0">
                                <w:txbxContent>
                                  <w:p w14:paraId="769604C9" w14:textId="140AAD7B" w:rsidR="00CE0340" w:rsidRDefault="008A6FD0">
                                    <w:pPr>
                                      <w:pStyle w:val="a3"/>
                                    </w:pPr>
                                    <w:r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Марданова</w:t>
                                    </w:r>
                                  </w:p>
                                </w:txbxContent>
                              </v:textbox>
                            </v:shape>
                            <v:shape id="Text Box 288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9e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" strokeweight="1pt">
                              <v:textbox inset="0,0,0,0">
                                <w:txbxContent>
                                  <w:p w14:paraId="36D7DD52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9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KrF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jiZwP5OOgFz+AQAA//8DAFBLAQItABQABgAIAAAAIQDb4fbL7gAAAIUBAAATAAAAAAAAAAAA&#10;AAAAAAAAAABbQ29udGVudF9UeXBlc10ueG1sUEsBAi0AFAAGAAgAAAAhAFr0LFu/AAAAFQEAAAsA&#10;AAAAAAAAAAAAAAAAHwEAAF9yZWxzLy5yZWxzUEsBAi0AFAAGAAgAAAAhANHUqsXEAAAA3AAAAA8A&#10;AAAAAAAAAAAAAAAABwIAAGRycy9kb3ducmV2LnhtbFBLBQYAAAAAAwADALcAAAD4AgAAAAA=&#10;" strokeweight="1pt">
                              <v:textbox inset="0,0,0,0">
                                <w:txbxContent>
                                  <w:p w14:paraId="7D2444EB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90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Kx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" strokeweight="1pt">
                              <v:textbox inset="0,0,0,0">
                                <w:txbxContent>
                                  <w:p w14:paraId="5A341507" w14:textId="77777777" w:rsidR="00D92E34" w:rsidRPr="00517D17" w:rsidRDefault="00D92E34" w:rsidP="00D92E34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5.08</w:t>
                                    </w: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.2</w:t>
                                    </w: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</w:t>
                                    </w:r>
                                  </w:p>
                                  <w:p w14:paraId="66E2FF21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91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        <v:shape id="Text Box 292" o:spid="_x0000_s110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" strokeweight="1pt">
                              <v:textbox inset="0,0,0,0">
                                <w:txbxContent>
                                  <w:p w14:paraId="39DA0C49" w14:textId="5CB7DCF1" w:rsidR="00CE0340" w:rsidRDefault="00A92AB0">
                                    <w:pPr>
                                      <w:pStyle w:val="a3"/>
                                    </w:pPr>
                                    <w:r w:rsidRPr="00A92AB0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Ф</w:t>
                                    </w:r>
                                    <w:r w:rsidR="00517D17">
                                      <w:rPr>
                                        <w:rFonts w:ascii="GOST type A" w:hAnsi="GOST type A"/>
                                        <w:i/>
                                        <w:noProof w:val="0"/>
                                      </w:rPr>
                                      <w:t>лоренцев</w:t>
                                    </w:r>
                                  </w:p>
                                </w:txbxContent>
                              </v:textbox>
                            </v:shape>
                            <v:shape id="Text Box 29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" strokeweight="1pt">
                              <v:textbox inset="0,0,0,0">
                                <w:txbxContent>
                                  <w:p w14:paraId="52DF0AB8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94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" strokeweight="1pt">
                              <v:textbox inset="0,0,0,0">
                                <w:txbxContent>
                                  <w:p w14:paraId="29EC266C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  <v:shape id="Text Box 29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" strokeweight="1pt">
                              <v:textbox inset="0,0,0,0">
                                <w:txbxContent>
                                  <w:p w14:paraId="72336453" w14:textId="77777777" w:rsidR="00D92E34" w:rsidRPr="00517D17" w:rsidRDefault="00D92E34" w:rsidP="00D92E34">
                                    <w:pPr>
                                      <w:pStyle w:val="a3"/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</w:pP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5.08</w:t>
                                    </w:r>
                                    <w:r w:rsidRPr="00517D17"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.2</w:t>
                                    </w:r>
                                    <w:r>
                                      <w:rPr>
                                        <w:rFonts w:ascii="GlavkonGOST Type A" w:hAnsi="GlavkonGOST Type A"/>
                                        <w:i/>
                                        <w:iCs/>
                                      </w:rPr>
                                      <w:t>5</w:t>
                                    </w:r>
                                  </w:p>
                                  <w:p w14:paraId="5C4DB4E8" w14:textId="77777777" w:rsidR="00CE0340" w:rsidRDefault="00CE0340">
                                    <w:pPr>
                                      <w:pStyle w:val="a3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296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" strokeweight="2.25pt"/>
                        <v:line id="Line 297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" strokeweight="2.25pt"/>
                        <v:line id="Line 298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" strokeweight="2.25pt"/>
                        <v:line id="Line 299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" strokeweight="2.25pt"/>
                        <v:line id="Line 300" o:spid="_x0000_s1111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" strokeweight="2.25pt"/>
                      </v:group>
                    </v:group>
                    <v:group id="Group 301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<v:group id="Group 302" o:spid="_x0000_s1113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  <v:group id="Group 303" o:spid="_x0000_s1114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    <v:shape id="Text Box 304" o:spid="_x0000_s111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" strokeweight="1pt">
                            <v:textbox inset="0,0,0,0">
                              <w:txbxContent>
                                <w:p w14:paraId="31789CC3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5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" strokeweight="1pt">
                            <v:textbox inset="0,0,0,0">
                              <w:txbxContent>
                                <w:p w14:paraId="7A8D5DD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6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2jS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+OpOOgFzeAQAA//8DAFBLAQItABQABgAIAAAAIQDb4fbL7gAAAIUBAAATAAAAAAAAAAAAAAAA&#10;AAAAAABbQ29udGVudF9UeXBlc10ueG1sUEsBAi0AFAAGAAgAAAAhAFr0LFu/AAAAFQEAAAsAAAAA&#10;AAAAAAAAAAAAHwEAAF9yZWxzLy5yZWxzUEsBAi0AFAAGAAgAAAAhAGqzaNLBAAAA3AAAAA8AAAAA&#10;AAAAAAAAAAAABwIAAGRycy9kb3ducmV2LnhtbFBLBQYAAAAAAwADALcAAAD1AgAAAAA=&#10;" strokeweight="1pt">
                            <v:textbox inset="0,0,0,0">
                              <w:txbxContent>
                                <w:p w14:paraId="20C9753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7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81J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TkZwP5OOgFz+AQAA//8DAFBLAQItABQABgAIAAAAIQDb4fbL7gAAAIUBAAATAAAAAAAAAAAA&#10;AAAAAAAAAABbQ29udGVudF9UeXBlc10ueG1sUEsBAi0AFAAGAAgAAAAhAFr0LFu/AAAAFQEAAAsA&#10;AAAAAAAAAAAAAAAAHwEAAF9yZWxzLy5yZWxzUEsBAi0AFAAGAAgAAAAhAAX/zUnEAAAA3AAAAA8A&#10;AAAAAAAAAAAAAAAABwIAAGRycy9kb3ducmV2LnhtbFBLBQYAAAAAAwADALcAAAD4AgAAAAA=&#10;" strokeweight="1pt">
                            <v:textbox inset="0,0,0,0">
                              <w:txbxContent>
                                <w:p w14:paraId="29B5B4D8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08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" strokeweight="1pt">
                            <v:textbox inset="0,0,0,0">
                              <w:txbxContent>
                                <w:p w14:paraId="6225173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09" o:spid="_x0000_s1120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<v:shape id="Text Box 310" o:spid="_x0000_s112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7R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" strokeweight="1pt">
                            <v:textbox inset="0,0,0,0">
                              <w:txbxContent>
                                <w:p w14:paraId="2F5F1CAF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1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" strokeweight="1pt">
                            <v:textbox inset="0,0,0,0">
                              <w:txbxContent>
                                <w:p w14:paraId="1079EE34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2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" strokeweight="1pt">
                            <v:textbox inset="0,0,0,0">
                              <w:txbxContent>
                                <w:p w14:paraId="0353849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3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" strokeweight="1pt">
                            <v:textbox inset="0,0,0,0">
                              <w:txbxContent>
                                <w:p w14:paraId="6AC5FCCB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314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TU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tOpOOgFzeAQAA//8DAFBLAQItABQABgAIAAAAIQDb4fbL7gAAAIUBAAATAAAAAAAAAAAAAAAA&#10;AAAAAABbQ29udGVudF9UeXBlc10ueG1sUEsBAi0AFAAGAAgAAAAhAFr0LFu/AAAAFQEAAAsAAAAA&#10;AAAAAAAAAAAAHwEAAF9yZWxzLy5yZWxzUEsBAi0AFAAGAAgAAAAhAJTFZNTBAAAA3AAAAA8AAAAA&#10;AAAAAAAAAAAABwIAAGRycy9kb3ducmV2LnhtbFBLBQYAAAAAAwADALcAAAD1AgAAAAA=&#10;" strokeweight="1pt">
                            <v:textbox inset="0,0,0,0">
                              <w:txbxContent>
                                <w:p w14:paraId="6B1F533C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15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" strokeweight="2.25pt"/>
                      <v:line id="Line 316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" strokeweight="2.25pt"/>
                      <v:line id="Line 317" o:spid="_x0000_s1128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" strokeweight="2.25pt"/>
                      <v:line id="Line 318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" strokeweight="2.25pt"/>
                      <v:line id="Line 31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La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" strokeweight="2.25pt"/>
                      <v:line id="Line 320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9C5B" w14:textId="77777777" w:rsidR="00CE0340" w:rsidRDefault="00CE0340">
    <w:pPr>
      <w:pStyle w:val="a4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7216" behindDoc="1" locked="0" layoutInCell="0" allowOverlap="1" wp14:anchorId="1E73A91E" wp14:editId="562BA456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0" t="0" r="0" b="0"/>
              <wp:wrapNone/>
              <wp:docPr id="404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405" name="Group 414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406" name="Group 41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07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9B10FD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8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23EFFF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9" name="Text Box 4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659724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0" name="Text Box 4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28912B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1" name="Text Box 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830B8E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12" name="Group 42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13" name="Text Box 4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673819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4" name="Text Box 4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E53701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5" name="Text Box 4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A9AD6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6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FA4C69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7" name="Text Box 4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A2ACC4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8" name="Rectangle 42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19" name="Group 428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420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1" name="Group 43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422" name="Group 43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23" name="Text Box 4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602D0" w14:textId="77777777" w:rsidR="00CE0340" w:rsidRDefault="00CE0340">
                                  <w:pPr>
                                    <w:pStyle w:val="a3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424" name="Text Box 4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054F15" w14:textId="77777777" w:rsidR="00CE0340" w:rsidRDefault="00CE0340">
                                  <w:pPr>
                                    <w:pStyle w:val="a3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5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0B8C96" w14:textId="68CCB622" w:rsidR="00B17338" w:rsidRPr="00D92E34" w:rsidRDefault="00B17338" w:rsidP="00B17338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ДФТВ</w:t>
                                </w:r>
                                <w:r w:rsidRPr="00D64169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43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4519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.00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3</w:t>
                                </w:r>
                                <w:r w:rsidR="00D92E34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РЭ</w:t>
                                </w:r>
                              </w:p>
                              <w:p w14:paraId="1CD31754" w14:textId="7958E5EF" w:rsidR="00CE0340" w:rsidRPr="00D64169" w:rsidRDefault="00CE0340" w:rsidP="00313EFB">
                                <w:pPr>
                                  <w:pStyle w:val="a3"/>
                                  <w:spacing w:before="160"/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</w:pPr>
                              </w:p>
                              <w:p w14:paraId="7121807F" w14:textId="6EAB82D4" w:rsidR="00CE0340" w:rsidRDefault="00CE0340">
                                <w:pPr>
                                  <w:pStyle w:val="a3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26" name="Group 43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7" name="Group 4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28" name="Text Box 4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B5119B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29" name="Text Box 4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0B49EC" w14:textId="77777777" w:rsidR="00CE0340" w:rsidRDefault="00CE0340">
                                    <w:pPr>
                                      <w:pStyle w:val="a3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0" name="Text Box 4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D8528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1" name="Text Box 4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B8192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2" name="Text Box 4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69C3E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3" name="Group 4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34" name="Group 4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35" name="Group 4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36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D01443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7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03C024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8" name="Text Box 4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5467EF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9" name="Text Box 4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B160959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0" name="Text Box 4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ACCF9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1" name="Group 4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42" name="Text Box 4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44FE962" w14:textId="62FFE7C0" w:rsidR="00CE0340" w:rsidRPr="009A00E1" w:rsidRDefault="00CE0340">
                                        <w:pPr>
                                          <w:pStyle w:val="a3"/>
                                          <w:rPr>
                                            <w:rFonts w:ascii="GOST type A" w:hAnsi="GOST type A"/>
                                            <w:i/>
                                            <w:iCs/>
                                          </w:rPr>
                                        </w:pPr>
                                        <w:r w:rsidRPr="009A00E1">
                                          <w:rPr>
                                            <w:rFonts w:ascii="GOST type A" w:hAnsi="GOST type A"/>
                                            <w:i/>
                                            <w:iCs/>
                                          </w:rPr>
                                          <w:t>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3" name="Text Box 4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670719C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4" name="Text Box 45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C4560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5" name="Text Box 4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5CD1A3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6" name="Text Box 4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D508D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47" name="Line 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" name="Line 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9" name="Line 4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0" name="Line 4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1" name="Line 4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2" name="Line 4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73A91E" id="Group 413" o:spid="_x0000_s1132" style="position:absolute;left:0;text-align:left;margin-left:28.35pt;margin-top:14.2pt;width:552.8pt;height:813.55pt;z-index:-251659264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" o:allowincell="f">
              <v:group id="Group 414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<v:group id="Group 415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6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A9B10FD" w14:textId="77777777" w:rsidR="00CE0340" w:rsidRDefault="00CE0340">
                          <w:pPr>
                            <w:pStyle w:val="a3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41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1823EFFF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18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A659724" w14:textId="77777777" w:rsidR="00CE0340" w:rsidRDefault="00CE0340">
                          <w:pPr>
                            <w:pStyle w:val="a3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419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4D28912B" w14:textId="77777777" w:rsidR="00CE0340" w:rsidRDefault="00CE0340">
                          <w:pPr>
                            <w:pStyle w:val="a3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420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3830B8E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21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Text Box 422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36673819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3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1AE53701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4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37A9AD64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5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1FFA4C69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426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8A2ACC4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427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" strokeweight="2.25pt"/>
              <v:group id="Group 428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<v:rect id="Rectangle 429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" strokeweight="2.25pt"/>
                <v:group id="Group 430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31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shape id="Text Box 432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hZh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WbweyYeAVk8AAAA//8DAFBLAQItABQABgAIAAAAIQDb4fbL7gAAAIUBAAATAAAAAAAAAAAA&#10;AAAAAAAAAABbQ29udGVudF9UeXBlc10ueG1sUEsBAi0AFAAGAAgAAAAhAFr0LFu/AAAAFQEAAAsA&#10;AAAAAAAAAAAAAAAAHwEAAF9yZWxzLy5yZWxzUEsBAi0AFAAGAAgAAAAhAAvmFmHEAAAA3AAAAA8A&#10;AAAAAAAAAAAAAAAABwIAAGRycy9kb3ducmV2LnhtbFBLBQYAAAAAAwADALcAAAD4AgAAAAA=&#10;" strokeweight="2.25pt">
                      <v:textbox inset=".5mm,.3mm,.5mm,.3mm">
                        <w:txbxContent>
                          <w:p w14:paraId="347602D0" w14:textId="77777777" w:rsidR="00CE0340" w:rsidRDefault="00CE0340">
                            <w:pPr>
                              <w:pStyle w:val="a3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" strokeweight="2.25pt">
                      <v:textbox inset=".5mm,.3mm,.5mm,.3mm">
                        <w:txbxContent>
                          <w:p w14:paraId="50054F15" w14:textId="77777777" w:rsidR="00CE0340" w:rsidRDefault="00CE0340">
                            <w:pPr>
                              <w:pStyle w:val="a3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" strokeweight="2.25pt">
                    <v:textbox inset=".5mm,.3mm,.5mm,.3mm">
                      <w:txbxContent>
                        <w:p w14:paraId="2D0B8C96" w14:textId="68CCB622" w:rsidR="00B17338" w:rsidRPr="00D92E34" w:rsidRDefault="00B17338" w:rsidP="00B17338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ДФТВ</w:t>
                          </w:r>
                          <w:r w:rsidRPr="00D64169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43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4519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.00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3</w:t>
                          </w:r>
                          <w:r w:rsidR="00D92E34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РЭ</w:t>
                          </w:r>
                        </w:p>
                        <w:p w14:paraId="1CD31754" w14:textId="7958E5EF" w:rsidR="00CE0340" w:rsidRPr="00D64169" w:rsidRDefault="00CE0340" w:rsidP="00313EFB">
                          <w:pPr>
                            <w:pStyle w:val="a3"/>
                            <w:spacing w:before="160"/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</w:pPr>
                        </w:p>
                        <w:p w14:paraId="7121807F" w14:textId="6EAB82D4" w:rsidR="00CE0340" w:rsidRDefault="00CE0340">
                          <w:pPr>
                            <w:pStyle w:val="a3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</w:p>
                      </w:txbxContent>
                    </v:textbox>
                  </v:shape>
                  <v:group id="Group 435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<v:group id="Group 436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<v:shape id="Text Box 437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" strokeweight="2.25pt">
                        <v:textbox inset=".5mm,.3mm,.5mm,.3mm">
                          <w:txbxContent>
                            <w:p w14:paraId="42B5119B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38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" strokeweight="2.25pt">
                        <v:textbox inset=".5mm,.3mm,.5mm,.3mm">
                          <w:txbxContent>
                            <w:p w14:paraId="0E0B49EC" w14:textId="77777777" w:rsidR="00CE0340" w:rsidRDefault="00CE0340">
                              <w:pPr>
                                <w:pStyle w:val="a3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R7L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bw&#10;nMf58Uw8AnJ9BwAA//8DAFBLAQItABQABgAIAAAAIQDb4fbL7gAAAIUBAAATAAAAAAAAAAAAAAAA&#10;AAAAAABbQ29udGVudF9UeXBlc10ueG1sUEsBAi0AFAAGAAgAAAAhAFr0LFu/AAAAFQEAAAsAAAAA&#10;AAAAAAAAAAAAHwEAAF9yZWxzLy5yZWxzUEsBAi0AFAAGAAgAAAAhAH7tHsvBAAAA3AAAAA8AAAAA&#10;AAAAAAAAAAAABwIAAGRycy9kb3ducmV2LnhtbFBLBQYAAAAAAwADALcAAAD1AgAAAAA=&#10;" strokeweight="2.25pt">
                        <v:textbox inset=".5mm,.3mm,.5mm,.3mm">
                          <w:txbxContent>
                            <w:p w14:paraId="6FD8528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" strokeweight="2.25pt">
                        <v:textbox inset=".5mm,.3mm,.5mm,.3mm">
                          <w:txbxContent>
                            <w:p w14:paraId="25B8192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Un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aXweyYeAVk8AAAA//8DAFBLAQItABQABgAIAAAAIQDb4fbL7gAAAIUBAAATAAAAAAAAAAAA&#10;AAAAAAAAAABbQ29udGVudF9UeXBlc10ueG1sUEsBAi0AFAAGAAgAAAAhAFr0LFu/AAAAFQEAAAsA&#10;AAAAAAAAAAAAAAAAHwEAAF9yZWxzLy5yZWxzUEsBAi0AFAAGAAgAAAAhAOFzJSfEAAAA3AAAAA8A&#10;AAAAAAAAAAAAAAAABwIAAGRycy9kb3ducmV2LnhtbFBLBQYAAAAAAwADALcAAAD4AgAAAAA=&#10;" strokeweight="2.25pt">
                        <v:textbox inset=".5mm,.3mm,.5mm,.3mm">
                          <w:txbxContent>
                            <w:p w14:paraId="7769C3E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42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group id="Group 443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<v:group id="Group 444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  <v:shape id="Text Box 445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4C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l+c5/J1JR0CufgEAAP//AwBQSwECLQAUAAYACAAAACEA2+H2y+4AAACFAQAAEwAAAAAAAAAA&#10;AAAAAAAAAAAAW0NvbnRlbnRfVHlwZXNdLnhtbFBLAQItABQABgAIAAAAIQBa9CxbvwAAABUBAAAL&#10;AAAAAAAAAAAAAAAAAB8BAABfcmVscy8ucmVsc1BLAQItABQABgAIAAAAIQAj6U4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1D01443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uZ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vI6ncD2TjoBcXAAAAP//AwBQSwECLQAUAAYACAAAACEA2+H2y+4AAACFAQAAEwAAAAAAAAAA&#10;AAAAAAAAAAAAW0NvbnRlbnRfVHlwZXNdLnhtbFBLAQItABQABgAIAAAAIQBa9CxbvwAAABUBAAAL&#10;AAAAAAAAAAAAAAAAAB8BAABfcmVscy8ucmVsc1BLAQItABQABgAIAAAAIQBMpeu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203C024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/r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h4&#10;nae16Uw6AnLzBwAA//8DAFBLAQItABQABgAIAAAAIQDb4fbL7gAAAIUBAAATAAAAAAAAAAAAAAAA&#10;AAAAAABbQ29udGVudF9UeXBlc10ueG1sUEsBAi0AFAAGAAgAAAAhAFr0LFu/AAAAFQEAAAsAAAAA&#10;AAAAAAAAAAAAHwEAAF9yZWxzLy5yZWxzUEsBAi0AFAAGAAgAAAAhAD06f+v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005467EF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pw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vI5ncD2TjoBcXAAAAP//AwBQSwECLQAUAAYACAAAACEA2+H2y+4AAACFAQAAEwAAAAAAAAAA&#10;AAAAAAAAAAAAW0NvbnRlbnRfVHlwZXNdLnhtbFBLAQItABQABgAIAAAAIQBa9CxbvwAAABUBAAAL&#10;AAAAAAAAAAAAAAAAAB8BAABfcmVscy8ucmVsc1BLAQItABQABgAIAAAAIQBSdtpw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B160959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10ACCF9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      <v:shape id="Text Box 451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544FE962" w14:textId="62FFE7C0" w:rsidR="00CE0340" w:rsidRPr="009A00E1" w:rsidRDefault="00CE0340">
                                  <w:pPr>
                                    <w:pStyle w:val="a3"/>
                                    <w:rPr>
                                      <w:rFonts w:ascii="GOST type A" w:hAnsi="GOST type A"/>
                                      <w:i/>
                                      <w:iCs/>
                                    </w:rPr>
                                  </w:pPr>
                                  <w:r w:rsidRPr="009A00E1">
                                    <w:rPr>
                                      <w:rFonts w:ascii="GOST type A" w:hAnsi="GOST type A"/>
                                      <w:i/>
                                      <w:iCs/>
                                    </w:rPr>
                                    <w:t>А</w:t>
                                  </w:r>
                                </w:p>
                              </w:txbxContent>
                            </v:textbox>
                          </v:shape>
                          <v:shape id="Text Box 452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7n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s9kL/J9JR0Cu/wAAAP//AwBQSwECLQAUAAYACAAAACEA2+H2y+4AAACFAQAAEwAAAAAAAAAA&#10;AAAAAAAAAAAAW0NvbnRlbnRfVHlwZXNdLnhtbFBLAQItABQABgAIAAAAIQBa9CxbvwAAABUBAAAL&#10;AAAAAAAAAAAAAAAAAB8BAABfcmVscy8ucmVsc1BLAQItABQABgAIAAAAIQBrmJ7n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670719C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43C4560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B5CD1A3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1D508D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" strokeweight="2.25pt"/>
                      <v:line id="Line 457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" strokeweight="2.25pt"/>
                      <v:line id="Line 458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" strokeweight="2.25pt"/>
                      <v:line id="Line 459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" strokeweight="2.25pt"/>
                      <v:line id="Line 460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" strokeweight="2.25pt"/>
                      <v:line id="Line 461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E0BE" w14:textId="77777777" w:rsidR="00CE0340" w:rsidRDefault="00CE0340">
    <w:pPr>
      <w:pStyle w:val="a4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34C592C" wp14:editId="0305D656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0" t="0" r="0" b="0"/>
              <wp:wrapNone/>
              <wp:docPr id="1" name="Group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" name="Group 700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8899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43EBF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9056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" name="Text Box 7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BEDD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7AE1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03EB8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E265C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64173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C359A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93AC6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" name="Group 711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4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49ADA" w14:textId="77777777" w:rsidR="00CE0340" w:rsidRDefault="00CE0340" w:rsidP="00DA7852">
                              <w:pPr>
                                <w:pStyle w:val="1"/>
                                <w:spacing w:before="0" w:after="0"/>
                                <w:jc w:val="center"/>
                              </w:pPr>
                              <w: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713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6" name="Text Box 7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E5115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Text Box 7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3090F7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8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0DEBD9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заменен-</w:t>
                                </w:r>
                                <w:proofErr w:type="spellStart"/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9" name="Text Box 7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48179A" w14:textId="77777777" w:rsidR="00CE0340" w:rsidRDefault="00CE0340">
                                <w:pPr>
                                  <w:pStyle w:val="a3"/>
                                  <w:spacing w:before="12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0" name="Text Box 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3F9310" w14:textId="77777777" w:rsidR="00CE0340" w:rsidRDefault="00CE0340">
                                <w:pPr>
                                  <w:pStyle w:val="a3"/>
                                  <w:spacing w:before="12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1" name="Text Box 7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2BDA89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2" name="Text Box 7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477928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3" name="Text Box 7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D7EBD7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4" name="Text Box 7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644B55" w14:textId="77777777" w:rsidR="00CE0340" w:rsidRDefault="00CE0340">
                                <w:pPr>
                                  <w:pStyle w:val="a3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Входящий номер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7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E1197E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Text Box 7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DC4B0D" w14:textId="77777777" w:rsidR="00CE0340" w:rsidRDefault="00CE0340">
                                <w:pPr>
                                  <w:pStyle w:val="a3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27" name="Group 725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" name="Text Box 7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FB705" w14:textId="47D12464" w:rsidR="00CE0340" w:rsidRDefault="00CE0340" w:rsidP="003E19B5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" name="Text Box 7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3E77E" w14:textId="3D6DEF1D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" name="Text Box 7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724B62" w14:textId="32AC92A4" w:rsidR="00CE0340" w:rsidRPr="003E19B5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16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FBC8F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9198E7" w14:textId="323F746C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4ED5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D09CC" w14:textId="3D7AFCC2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30007F" w14:textId="476213D3" w:rsidR="00CE0340" w:rsidRPr="003E19B5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16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Text Box 7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1CC79" w14:textId="189F4F29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Text Box 7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7D0A8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736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9" name="Text Box 7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DDA480" w14:textId="6AFB83E9" w:rsidR="00CE0340" w:rsidRPr="003E19B5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Text Box 7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B6311" w14:textId="4E0074BC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Text Box 7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6CFA1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Text Box 7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3C35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8CFC04" w14:textId="028B2A24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4" name="Text Box 7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EF84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Text Box 7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A761C2" w14:textId="2FDC5263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Text Box 7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B3455" w14:textId="3251795C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Text Box 7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19CD6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Text Box 7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9201A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9" name="Group 747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0" name="Text Box 7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CACD9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Text Box 7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90D40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Text Box 7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9E7FC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Text Box 7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DCA4B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4" name="Text Box 7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DA90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6A73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Text Box 7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9849C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Text Box 7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7725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Text Box 7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EFC4C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Text Box 7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94526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758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61" name="Text Box 7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B0F81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Text Box 7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5C47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Text Box 7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E63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Text Box 7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0A93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05960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Text Box 7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D2799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0C195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5C13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9BD0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Text Box 7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FF5E4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1" name="Group 769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Text Box 7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1502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Text Box 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0CD8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Text Box 7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EE71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FFBE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D1C3B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440D2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994F8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5429F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FA20E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CFB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2" name="Group 780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3" name="Text Box 7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814C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474A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Text Box 7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51681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093E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2DF28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CD3D6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Text Box 7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81E3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Text Box 7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13E1B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0937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2" name="Text Box 7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48A28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" name="Group 791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4" name="Text Box 7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78FF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9028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Text Box 7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C5CFD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Text Box 7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E3B2A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F08E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BEE83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5D753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CC6C0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2" name="Text Box 8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3D213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Text Box 8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9E629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04" name="Group 802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5" name="Text Box 8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47D0C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Text Box 8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7149E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Text Box 8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7955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Text Box 8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01F1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Text Box 8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36D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Text Box 8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2014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Text Box 8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D01D5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2" name="Text Box 8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F7348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Text Box 8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6713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Text Box 8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17CC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5" name="Group 813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6" name="Text Box 8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14A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Text Box 8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5525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08831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Text Box 8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4276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Text Box 8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78A1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Text Box 8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44D1F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2" name="Text Box 8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2285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0475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95B7F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Text Box 8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8D3D3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6" name="Group 824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7" name="Text Box 8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1FD8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Text Box 8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85768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Text Box 8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3D63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Text Box 8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5736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Text Box 8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FA337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2" name="Text Box 8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A4CC1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Text Box 8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5E3B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8D74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Text Box 8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27074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BB52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7" name="Group 835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8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6A286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Text Box 8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6FFF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Text Box 8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2D83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Text Box 8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20320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2" name="Text Box 8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C9BD3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FCCD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Text Box 8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AE71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01EB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Text Box 8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4C0A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Text Box 8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FCF02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846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9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7B86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Text Box 84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D4F10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Text Box 84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1FAF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2" name="Text Box 85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4C897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Text Box 85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342C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Text Box 85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1CCD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DFDA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Text Box 85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634CC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Text Box 85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37DFA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Text Box 85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CB503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9" name="Group 857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0" name="Text Box 85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6A7B3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2AB9D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2" name="Text Box 86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8B7C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Text Box 86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AD2DA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Text Box 86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5FE00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Text Box 86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FC1E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Text Box 86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0CFE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Text Box 86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241F4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Text Box 86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8B0EE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Text Box 86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910F5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" name="Group 868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1" name="Text Box 86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F47EB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2" name="Text Box 87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B1FF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Text Box 87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E3C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2150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Text Box 87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FB1A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Text Box 87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13FA4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Text Box 87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64197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Text Box 87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20AC9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Text Box 87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5E93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Text Box 87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BD1A4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" name="Group 879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Text Box 88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3767E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Text Box 88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803F8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78CC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1831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8EF7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A67F9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0C2BA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Text Box 88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F1F0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4814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Text Box 88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8348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" name="Group 890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7EFBF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Text Box 89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A008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Text Box 89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6D936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Text Box 89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DB047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C75B2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Text Box 89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57EB9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EC96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3FE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Text Box 89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08093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" name="Text Box 90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B34A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901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" name="Text Box 9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D4FF6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Text Box 9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C1CE7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Text Box 9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CC539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Text Box 9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E2BDA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Text Box 9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C98BC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Text Box 9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0CFC9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66A4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1FB4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2" name="Text Box 9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22D5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Text Box 9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7BB76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4" name="Group 912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5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1999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Text Box 91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34EF3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Text Box 91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046B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Text Box 9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021EA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BB134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Text Box 91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B6E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Text Box 91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11C1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2" name="Text Box 92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F2848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Text Box 92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D8404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Text Box 92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7AB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25" name="Group 923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6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A33C7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E5224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Text Box 92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E262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Text Box 92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FF8E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Text Box 92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B04A2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DD39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2" name="Text Box 93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F79E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Text Box 93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EAED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Text Box 93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06186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A60C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36" name="Group 934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7" name="Text Box 93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5C3B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Text Box 93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C0C2F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EA9B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Text Box 93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DDF61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Text Box 93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7AD2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2" name="Text Box 94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338A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C658A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1DF11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D4BD1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F8418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47" name="Group 945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8" name="Text Box 94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BC3B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Text Box 94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27FFC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B639D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Text Box 94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98193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2" name="Text Box 95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2914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Text Box 95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44762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2F71A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Text Box 95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601CE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572F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Text Box 95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53305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58" name="Group 956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9" name="Text Box 95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48338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Text Box 95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EE07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Text Box 95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E19BA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2" name="Text Box 96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C31A1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Text Box 96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1E333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Text Box 96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D34D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FA6B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Text Box 96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C9046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Text Box 96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F5B3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Text Box 96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34DD1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9" name="Group 967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0" name="Text Box 96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75473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Text Box 96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5BCDB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2" name="Text Box 97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74A1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Text Box 97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8226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Text Box 97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00BDB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Text Box 97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5164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Text Box 97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73C63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Text Box 97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0A13F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Text Box 97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3154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Text Box 97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2A193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0" name="Group 978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1" name="Text Box 97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AFB24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2" name="Text Box 98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86B4E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Text Box 98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48E6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Text Box 98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00D19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Text Box 98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3CC52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Text Box 98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90AD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Text Box 98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8DA9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Text Box 98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6BF7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Text Box 98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14BB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Text Box 98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4D6E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91" name="Group 989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Text Box 99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62FAF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Text Box 99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A9233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Text Box 99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E5227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Text Box 99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B97A2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Text Box 99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2E27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Text Box 99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22A3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Text Box 99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5F47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Text Box 99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69577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Text Box 99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DEC92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Text Box 99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663CD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02" name="Group 1000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3" name="Text Box 10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F2C57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Text Box 10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7917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Text Box 10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10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Text Box 10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4FCC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Text Box 10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9D19C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Text Box 10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BD67B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Text Box 10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1B4AD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Text Box 10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C456A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Text Box 10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B03A4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2" name="Text Box 10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035D4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13" name="Group 1011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14" name="Text Box 10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7B131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5" name="Text Box 10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10E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6" name="Text Box 10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11B4F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7" name="Text Box 10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E81E1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8" name="Text Box 10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AB85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9" name="Text Box 10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0E821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0" name="Text Box 10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4D1F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1" name="Text Box 10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DCE73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2" name="Text Box 10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BE9E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3" name="Text Box 10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B2313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4" name="Group 1022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25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7476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6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C757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7" name="Text Box 10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A488DA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8" name="Text Box 102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5005F0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9" name="Text Box 102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D2AFF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0" name="Text Box 102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32CA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1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38B19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2" name="Text Box 103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EEF6F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3" name="Text Box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43AEDF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4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DA982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35" name="Group 1033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36" name="Text Box 103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67738D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7" name="Text Box 103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B53B5E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8" name="Text Box 103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DF1895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9" name="Text Box 103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A0EF8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0" name="Text Box 103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05E5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1" name="Text Box 103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21DA86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2" name="Text Box 104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EA139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3" name="Text Box 104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854217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4" name="Text Box 104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30710C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5" name="Text Box 104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89A5B" w14:textId="77777777" w:rsidR="00CE0340" w:rsidRDefault="00CE0340">
                              <w:pPr>
                                <w:pStyle w:val="a3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46" name="Group 1044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47" name="Group 104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48" name="Text Box 1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D943C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49" name="Text Box 1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A9B755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0" name="Text Box 10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59BEFC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1" name="Text Box 1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26DE6E3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2" name="Text Box 1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0E5652" w14:textId="77777777" w:rsidR="00CE0340" w:rsidRDefault="00CE0340">
                                <w:pPr>
                                  <w:pStyle w:val="a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105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54" name="Text Box 10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546630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5" name="Text Box 10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4875ECE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6" name="Text Box 10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0D2442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7" name="Text Box 10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D45D76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8" name="Text Box 10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B616DF" w14:textId="77777777" w:rsidR="00CE0340" w:rsidRDefault="00CE0340">
                                <w:pPr>
                                  <w:pStyle w:val="a3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59" name="Rectangle 1057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60" name="Group 1058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61" name="Line 1059"/>
                        <wps:cNvCnPr>
                          <a:cxnSpLocks noChangeShapeType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1060"/>
                        <wps:cNvCnPr>
                          <a:cxnSpLocks noChangeShapeType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1061"/>
                        <wps:cNvCnPr>
                          <a:cxnSpLocks noChangeShapeType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1062"/>
                        <wps:cNvCnPr>
                          <a:cxnSpLocks noChangeShapeType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1063"/>
                        <wps:cNvCnPr>
                          <a:cxnSpLocks noChangeShapeType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1064"/>
                        <wps:cNvCnPr>
                          <a:cxnSpLocks noChangeShapeType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1065"/>
                        <wps:cNvCnPr>
                          <a:cxnSpLocks noChangeShapeType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1066"/>
                        <wps:cNvCnPr>
                          <a:cxnSpLocks noChangeShapeType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1067"/>
                        <wps:cNvCnPr>
                          <a:cxnSpLocks noChangeShapeType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370" name="Group 1068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71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2" name="Group 107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3" name="Group 107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74" name="Text Box 10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38E5AF" w14:textId="77777777" w:rsidR="00CE0340" w:rsidRDefault="00CE0340">
                                  <w:pPr>
                                    <w:pStyle w:val="a3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75" name="Text Box 10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257075" w14:textId="77777777" w:rsidR="00CE0340" w:rsidRDefault="00CE0340">
                                  <w:pPr>
                                    <w:pStyle w:val="a3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76" name="Text Box 10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01146F" w14:textId="08CE60CC" w:rsidR="00CE0340" w:rsidRDefault="007D1707">
                                <w:pPr>
                                  <w:pStyle w:val="a3"/>
                                  <w:spacing w:before="160"/>
                                  <w:rPr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ДФТВ</w:t>
                                </w:r>
                                <w:r w:rsidRPr="00D64169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43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4519</w:t>
                                </w:r>
                                <w:r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.00</w:t>
                                </w:r>
                                <w:r w:rsidR="008A6FD0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3</w:t>
                                </w:r>
                                <w:r w:rsidR="003E19B5">
                                  <w:rPr>
                                    <w:rFonts w:ascii="GOST type A" w:hAnsi="GOST type A"/>
                                    <w:i/>
                                    <w:noProof w:val="0"/>
                                    <w:sz w:val="36"/>
                                  </w:rPr>
                                  <w:t>РЭ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377" name="Group 107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378" name="Group 10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379" name="Text Box 10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82C946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0" name="Text Box 10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9C6B3D" w14:textId="77777777" w:rsidR="00CE0340" w:rsidRDefault="00CE0340">
                                    <w:pPr>
                                      <w:pStyle w:val="a3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1" name="Text Box 10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756DA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2" name="Text Box 10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8E52E8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3" name="Text Box 10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1221DA" w14:textId="77777777" w:rsidR="00CE0340" w:rsidRDefault="00CE0340">
                                    <w:pPr>
                                      <w:pStyle w:val="a3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4" name="Group 10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85" name="Group 10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86" name="Group 10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87" name="Text Box 10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5E2E57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8" name="Text Box 10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4D8CF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9" name="Text Box 10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34CE7B7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0" name="Text Box 10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39EB74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1" name="Text Box 10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CBF92C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2" name="Group 10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3" name="Text Box 10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52342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4" name="Text Box 109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17415F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5" name="Text Box 10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6BE14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6" name="Text Box 10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0F39B5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7" name="Text Box 10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B5B0BF0" w14:textId="77777777" w:rsidR="00CE0340" w:rsidRDefault="00CE0340">
                                        <w:pPr>
                                          <w:pStyle w:val="a3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98" name="Line 10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9" name="Line 10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" name="Line 10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1" name="Line 10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2" name="Line 1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3" name="Line 1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C592C" id="Group 699" o:spid="_x0000_s1181" style="position:absolute;left:0;text-align:left;margin-left:28.35pt;margin-top:14.2pt;width:552.5pt;height:814.85pt;z-index:-251656192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">
              <v:group id="Group 700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01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X2wgAAANoAAAAPAAAAZHJzL2Rvd25yZXYueG1sRI9BawIx&#10;FITvgv8hPMGbZttC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BiJ/X2wgAAANoAAAAPAAAA&#10;AAAAAAAAAAAAAAcCAABkcnMvZG93bnJldi54bWxQSwUGAAAAAAMAAwC3AAAA9gIAAAAA&#10;">
                  <v:textbox inset=".5mm,,.5mm">
                    <w:txbxContent>
                      <w:p w14:paraId="2C8899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2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2CwgAAANoAAAAPAAAAZHJzL2Rvd25yZXYueG1sRI9BawIx&#10;FITvgv8hPMGbZltK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Dtzm2CwgAAANoAAAAPAAAA&#10;AAAAAAAAAAAAAAcCAABkcnMvZG93bnJldi54bWxQSwUGAAAAAAMAAwC3AAAA9gIAAAAA&#10;">
                  <v:textbox inset=".5mm,,.5mm">
                    <w:txbxContent>
                      <w:p w14:paraId="7943EBF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3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gZwgAAANoAAAAPAAAAZHJzL2Rvd25yZXYueG1sRI9BawIx&#10;FITvgv8hPMGbZlto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CCgsgZwgAAANoAAAAPAAAA&#10;AAAAAAAAAAAAAAcCAABkcnMvZG93bnJldi54bWxQSwUGAAAAAAMAAwC3AAAA9gIAAAAA&#10;">
                  <v:textbox inset=".5mm,,.5mm">
                    <w:txbxContent>
                      <w:p w14:paraId="09F9056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4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">
                  <v:textbox inset=".5mm,,.5mm">
                    <w:txbxContent>
                      <w:p w14:paraId="23BEDD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5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P1wAAAANo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YAyfK/EGyNkbAAD//wMAUEsBAi0AFAAGAAgAAAAhANvh9svuAAAAhQEAABMAAAAAAAAAAAAAAAAA&#10;AAAAAFtDb250ZW50X1R5cGVzXS54bWxQSwECLQAUAAYACAAAACEAWvQsW78AAAAVAQAACwAAAAAA&#10;AAAAAAAAAAAfAQAAX3JlbHMvLnJlbHNQSwECLQAUAAYACAAAACEAHRzz9cAAAADaAAAADwAAAAAA&#10;AAAAAAAAAAAHAgAAZHJzL2Rvd25yZXYueG1sUEsFBgAAAAADAAMAtwAAAPQCAAAAAA==&#10;">
                  <v:textbox inset=".5mm,,.5mm">
                    <w:txbxContent>
                      <w:p w14:paraId="3A87AE1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6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">
                  <v:textbox inset=".5mm,,.5mm">
                    <w:txbxContent>
                      <w:p w14:paraId="5B03EB8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7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">
                  <v:textbox inset=".5mm,,.5mm">
                    <w:txbxContent>
                      <w:p w14:paraId="22E265C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8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1B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">
                  <v:textbox inset=".5mm,,.5mm">
                    <w:txbxContent>
                      <w:p w14:paraId="2164173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9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Ija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">
                  <v:textbox inset=".5mm,,.5mm">
                    <w:txbxContent>
                      <w:p w14:paraId="52C359A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10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at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">
                  <v:textbox inset=".5mm,,.5mm">
                    <w:txbxContent>
                      <w:p w14:paraId="4893AC6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Text Box 712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" strokeweight="2pt">
                  <v:textbox>
                    <w:txbxContent>
                      <w:p w14:paraId="09449ADA" w14:textId="77777777" w:rsidR="00CE0340" w:rsidRDefault="00CE0340" w:rsidP="00DA7852">
                        <w:pPr>
                          <w:pStyle w:val="1"/>
                          <w:spacing w:before="0" w:after="0"/>
                          <w:jc w:val="center"/>
                        </w:pPr>
                        <w: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713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714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" strokeweight="2pt">
                    <v:textbox inset="0,,0">
                      <w:txbxContent>
                        <w:p w14:paraId="085E5115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Text Box 715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" strokeweight="2pt">
                    <v:textbox inset=".5mm,,.5mm">
                      <w:txbxContent>
                        <w:p w14:paraId="6F3090F7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изменен-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6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" strokeweight="2pt">
                    <v:textbox inset=".5mm,,.5mm">
                      <w:txbxContent>
                        <w:p w14:paraId="000DEBD9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4"/>
                            </w:rPr>
                            <w:t>заменен-</w:t>
                          </w:r>
                          <w:proofErr w:type="spellStart"/>
                          <w:r>
                            <w:rPr>
                              <w:noProof w:val="0"/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7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" strokeweight="2pt">
                    <v:textbox inset=".5mm,,.5mm">
                      <w:txbxContent>
                        <w:p w14:paraId="5848179A" w14:textId="77777777" w:rsidR="00CE0340" w:rsidRDefault="00CE0340">
                          <w:pPr>
                            <w:pStyle w:val="a3"/>
                            <w:spacing w:before="12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718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Bm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9/BJ/gFy8AAAA//8DAFBLAQItABQABgAIAAAAIQDb4fbL7gAAAIUBAAATAAAAAAAAAAAAAAAA&#10;AAAAAABbQ29udGVudF9UeXBlc10ueG1sUEsBAi0AFAAGAAgAAAAhAFr0LFu/AAAAFQEAAAsAAAAA&#10;AAAAAAAAAAAAHwEAAF9yZWxzLy5yZWxzUEsBAi0AFAAGAAgAAAAhAHyRwGbBAAAA2wAAAA8AAAAA&#10;AAAAAAAAAAAABwIAAGRycy9kb3ducmV2LnhtbFBLBQYAAAAAAwADALcAAAD1AgAAAAA=&#10;" strokeweight="2pt">
                    <v:textbox inset=".5mm,,.5mm">
                      <w:txbxContent>
                        <w:p w14:paraId="023F9310" w14:textId="77777777" w:rsidR="00CE0340" w:rsidRDefault="00CE0340">
                          <w:pPr>
                            <w:pStyle w:val="a3"/>
                            <w:spacing w:before="12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719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" strokeweight="2pt">
                    <v:textbox inset=".5mm,,.5mm">
                      <w:txbxContent>
                        <w:p w14:paraId="0C2BDA89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720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" strokeweight="2pt">
                    <v:textbox inset=".5mm,,.5mm">
                      <w:txbxContent>
                        <w:p w14:paraId="7C477928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721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4R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jENeEcYAAADbAAAA&#10;DwAAAAAAAAAAAAAAAAAHAgAAZHJzL2Rvd25yZXYueG1sUEsFBgAAAAADAAMAtwAAAPoCAAAAAA==&#10;" strokeweight="2pt">
                    <v:textbox inset=".5mm,,.5mm">
                      <w:txbxContent>
                        <w:p w14:paraId="5ED7EBD7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722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" strokeweight="2pt">
                    <v:textbox inset=".5mm,.3mm,.5mm,.3mm">
                      <w:txbxContent>
                        <w:p w14:paraId="62644B55" w14:textId="77777777" w:rsidR="00CE0340" w:rsidRDefault="00CE0340">
                          <w:pPr>
                            <w:pStyle w:val="a3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 xml:space="preserve">Входящий номер </w:t>
                          </w:r>
                          <w:proofErr w:type="gramStart"/>
                          <w:r>
                            <w:rPr>
                              <w:noProof w:val="0"/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noProof w:val="0"/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Text Box 723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01E1197E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724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75DC4B0D" w14:textId="77777777" w:rsidR="00CE0340" w:rsidRDefault="00CE0340">
                          <w:pPr>
                            <w:pStyle w:val="a3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725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Text Box 726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v6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">
                  <v:textbox inset=".5mm,,.5mm">
                    <w:txbxContent>
                      <w:p w14:paraId="481FB705" w14:textId="47D12464" w:rsidR="00CE0340" w:rsidRDefault="00CE0340" w:rsidP="003E19B5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7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k5h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">
                  <v:textbox inset=".5mm,,.5mm">
                    <w:txbxContent>
                      <w:p w14:paraId="0763E77E" w14:textId="3D6DEF1D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8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Eh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DgbXEhvwAAANsAAAAPAAAAAAAA&#10;AAAAAAAAAAcCAABkcnMvZG93bnJldi54bWxQSwUGAAAAAAMAAwC3AAAA8wIAAAAA&#10;">
                  <v:textbox inset=".5mm,,.5mm">
                    <w:txbxContent>
                      <w:p w14:paraId="0D724B62" w14:textId="32AC92A4" w:rsidR="00CE0340" w:rsidRPr="003E19B5" w:rsidRDefault="00CE0340">
                        <w:pPr>
                          <w:pStyle w:val="a3"/>
                          <w:rPr>
                            <w:b/>
                            <w:noProof w:val="0"/>
                            <w:sz w:val="16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29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S6wwAAANsAAAAPAAAAZHJzL2Rvd25yZXYueG1sRI9Ba8JA&#10;FITvQv/D8gq9mY0W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jyHUusMAAADbAAAADwAA&#10;AAAAAAAAAAAAAAAHAgAAZHJzL2Rvd25yZXYueG1sUEsFBgAAAAADAAMAtwAAAPcCAAAAAA==&#10;">
                  <v:textbox inset=".5mm,,.5mm">
                    <w:txbxContent>
                      <w:p w14:paraId="69FBC8F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0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rNwgAAANsAAAAPAAAAZHJzL2Rvd25yZXYueG1sRI9Pi8Iw&#10;FMTvgt8hPMGbpi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B/80rNwgAAANsAAAAPAAAA&#10;AAAAAAAAAAAAAAcCAABkcnMvZG93bnJldi54bWxQSwUGAAAAAAMAAwC3AAAA9gIAAAAA&#10;">
                  <v:textbox inset=".5mm,,.5mm">
                    <w:txbxContent>
                      <w:p w14:paraId="649198E7" w14:textId="323F746C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1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9WwwAAANsAAAAPAAAAZHJzL2Rvd25yZXYueG1sRI9Ba8JA&#10;FITvhf6H5RV6q5sa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EL/vVsMAAADbAAAADwAA&#10;AAAAAAAAAAAAAAAHAgAAZHJzL2Rvd25yZXYueG1sUEsFBgAAAAADAAMAtwAAAPcCAAAAAA==&#10;">
                  <v:textbox inset=".5mm,,.5mm">
                    <w:txbxContent>
                      <w:p w14:paraId="6374ED5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2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6A3D09CC" w14:textId="3D7AFCC2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3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2030007F" w14:textId="476213D3" w:rsidR="00CE0340" w:rsidRPr="003E19B5" w:rsidRDefault="00CE0340">
                        <w:pPr>
                          <w:pStyle w:val="a3"/>
                          <w:rPr>
                            <w:b/>
                            <w:noProof w:val="0"/>
                            <w:sz w:val="16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734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6641CC79" w14:textId="189F4F29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5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247D0A8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36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Text Box 737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54DDA480" w14:textId="6AFB83E9" w:rsidR="00CE0340" w:rsidRPr="003E19B5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8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A2B6311" w14:textId="4E0074BC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9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696CFA1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0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0503C35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1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0F8CFC04" w14:textId="028B2A24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2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37AEF84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3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53A761C2" w14:textId="2FDC5263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4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55AB3455" w14:textId="3251795C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5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3819CD6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6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209201A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47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shape id="Text Box 748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52CACD9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9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7290D40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0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279E7FC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1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2BDCA4B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2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357DA90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3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496A73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4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0B9849C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5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317725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6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1EFC4C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7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3294526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58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Text Box 759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65B0F81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0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7B45C47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1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17DE63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2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450A93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3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3B05960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4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49D2799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5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740C195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6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655C13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7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5C89BD0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8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4EFF5E4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69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shape id="Text Box 770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0CA1502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1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78D0CD8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2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03EE71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3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78BFFBE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4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6BD1C3B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5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23440D2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6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32994F8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7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545429F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8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3FFA20E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9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7B9CFB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80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Text Box 781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27814C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2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3A0474A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3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A51681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4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29C093E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5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1A2DF28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6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6BCD3D6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7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3E481E3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8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3A13E1B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9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3750937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0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2348A28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91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shape id="Text Box 79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76E78FF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1679028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3EC5CFD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1AE3B2A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069F08E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01BEE83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595D753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7ECC6C0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713D213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6F9E629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02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shape id="Text Box 803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6147D0C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4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077149E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5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72E7955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6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23F01F1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7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4D536D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8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022014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9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3FD01D5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0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58F7348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1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1ED6713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2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5C417CC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13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shape id="Text Box 814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14C14A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5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1955525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6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2E08831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7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5BF4276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8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40278A1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9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6B44D1F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0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5222285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1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4990475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2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2195B7F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3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648D3D3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4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shape id="Text Box 825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4B1FD8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6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3685768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7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1C43D63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8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6435736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9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08FA337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0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50A4CC1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1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2C95E3B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2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0118D74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3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6827074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4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1D4BB52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35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Text Box 836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486A286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7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3D16FFF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8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3902D83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9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2F20320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0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19C9BD3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1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415FCCD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2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46AAE71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3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3F801EB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4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374C0A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5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6AFCF02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46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Text Box 847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1B47B86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8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55D4F10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9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4B01FAF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0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564C897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1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037342C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2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4511CCD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3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39DFDA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4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68634CC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5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5D37DFA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6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7DCB503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57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 id="Text Box 858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536A7B3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9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042AB9D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0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13E8B7C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1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3BAD2DA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2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3B5FE00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3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5D6FC1E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4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4510CFE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5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48241F4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6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768B0EE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7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20910F5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68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shape id="Text Box 869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0AF47EB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0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7BEB1FF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1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08CE3C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2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5152150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3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1F8FB1A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4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6613FA4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5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6464197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6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5920AC9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7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3DE5E93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8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2FBD1A4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79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shape id="Text Box 880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6D3767E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1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07803F8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2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62878CC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3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0F11831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4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3318EF7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5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79A67F9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6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070C2BA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7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2F1F1F0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8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1CD4814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9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4158348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90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shape id="Text Box 891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777EFBF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2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466A008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3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6A6D936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4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30DB047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5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36C75B2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6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4E57EB9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7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28FEC96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8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42E3FE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9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3B08093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0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6B6B34A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01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<v:shape id="Text Box 90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5FD4FF6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02C1CE7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71CC539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70E2BDA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40C98BC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480CFC9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75766A4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3EF1FB4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5D622D5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37BB76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12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<v:shape id="Text Box 913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65F1999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4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4834EF3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5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236046B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6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74021EA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7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43BB134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8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0B1B6E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9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10811C1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0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0EF2848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1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0ED8404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2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2187AB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23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shape id="Text Box 924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70A33C7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5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25E5224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6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3C2E262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7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42AFF8E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8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05B04A2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9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7BEDD39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0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748F79E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1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5F1EAED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2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7D06186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3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18EA60C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4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shape id="Text Box 935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7D15C3B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6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4AC0C2F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7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48DEA9B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8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26DDF61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9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7507AD2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0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7F5338A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1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24C658A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2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2E1DF11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3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5D4BD1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4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75F8418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45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<v:shape id="Text Box 946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3FEBC3B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7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3527FFC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8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64B639D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9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7A98193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0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6942914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1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0A44762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2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642F71A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3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32601CE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4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00572F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5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6C53305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56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shape id="Text Box 957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1548338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8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643EE07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9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64E19BA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0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6DC31A1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1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5E1E333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2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5C4D34D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3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733FA6B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4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65C9046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5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179F5B3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6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0334DD1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67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<v:shape id="Text Box 968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7475473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9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0B5BCDB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0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7D874A1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1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1E38226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2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2100BDB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3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4EC5164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4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5773C63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5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4A0A13F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6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1DF3154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7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072A193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78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<v:shape id="Text Box 979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54AFB24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0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5186B4E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1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25048E6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2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0A00D19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3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223CC52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4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8A90AD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5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0B08DA9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6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1EB6BF7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7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1D914BB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8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54C4D6E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89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shape id="Text Box 990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2062FAF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1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5BA9233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2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1CE5227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3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54B97A2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4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0C72E27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5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48D22A3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6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2465F47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7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4069577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8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5CDEC92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9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37663CD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00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shape id="Text Box 1001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75F2C57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2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5417917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3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30B9E10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4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6084FCC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5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529D19C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6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5CBD67B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7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531B4AD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8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20C456A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9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41B03A4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0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0T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RGP7OxCMgF78AAAD//wMAUEsBAi0AFAAGAAgAAAAhANvh9svuAAAAhQEAABMAAAAAAAAAAAAA&#10;AAAAAAAAAFtDb250ZW50X1R5cGVzXS54bWxQSwECLQAUAAYACAAAACEAWvQsW78AAAAVAQAACwAA&#10;AAAAAAAAAAAAAAAfAQAAX3JlbHMvLnJlbHNQSwECLQAUAAYACAAAACEAvEy9E8MAAADcAAAADwAA&#10;AAAAAAAAAAAAAAAHAgAAZHJzL2Rvd25yZXYueG1sUEsFBgAAAAADAAMAtwAAAPcCAAAAAA==&#10;">
                  <v:textbox inset=".5mm,,.5mm">
                    <w:txbxContent>
                      <w:p w14:paraId="5A3035D4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11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Text Box 101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D8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XOmA/MMAAADcAAAADwAA&#10;AAAAAAAAAAAAAAAHAgAAZHJzL2Rvd25yZXYueG1sUEsFBgAAAAADAAMAtwAAAPcCAAAAAA==&#10;">
                  <v:textbox inset=".5mm,,.5mm">
                    <w:txbxContent>
                      <w:p w14:paraId="0D7B131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VnwwAAANwAAAAPAAAAZHJzL2Rvd25yZXYueG1sRI9Ba8JA&#10;FITvgv9heUJvurGl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M6UlZ8MAAADcAAAADwAA&#10;AAAAAAAAAAAAAAAHAgAAZHJzL2Rvd25yZXYueG1sUEsFBgAAAAADAAMAtwAAAPcCAAAAAA==&#10;">
                  <v:textbox inset=".5mm,,.5mm">
                    <w:txbxContent>
                      <w:p w14:paraId="7B7510E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">
                  <v:textbox inset=".5mm,,.5mm">
                    <w:txbxContent>
                      <w:p w14:paraId="3C11B4F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">
                  <v:textbox inset=".5mm,,.5mm">
                    <w:txbxContent>
                      <w:p w14:paraId="7F7E81E1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r5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K1NZ9IRkMt/AAAA//8DAFBLAQItABQABgAIAAAAIQDb4fbL7gAAAIUBAAATAAAAAAAAAAAAAAAA&#10;AAAAAABbQ29udGVudF9UeXBlc10ueG1sUEsBAi0AFAAGAAgAAAAhAFr0LFu/AAAAFQEAAAsAAAAA&#10;AAAAAAAAAAAAHwEAAF9yZWxzLy5yZWxzUEsBAi0AFAAGAAgAAAAhAN2kivnBAAAA3AAAAA8AAAAA&#10;AAAAAAAAAAAABwIAAGRycy9kb3ducmV2LnhtbFBLBQYAAAAAAwADALcAAAD1AgAAAAA=&#10;">
                  <v:textbox inset=".5mm,,.5mm">
                    <w:txbxContent>
                      <w:p w14:paraId="25AAB85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">
                  <v:textbox inset=".5mm,,.5mm">
                    <w:txbxContent>
                      <w:p w14:paraId="2F0E821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x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X58Uw8AnL7CwAA//8DAFBLAQItABQABgAIAAAAIQDb4fbL7gAAAIUBAAATAAAAAAAAAAAAAAAA&#10;AAAAAABbQ29udGVudF9UeXBlc10ueG1sUEsBAi0AFAAGAAgAAAAhAFr0LFu/AAAAFQEAAAsAAAAA&#10;AAAAAAAAAAAAHwEAAF9yZWxzLy5yZWxzUEsBAi0AFAAGAAgAAAAhAO2+TELBAAAA3AAAAA8AAAAA&#10;AAAAAAAAAAAABwIAAGRycy9kb3ducmV2LnhtbFBLBQYAAAAAAwADALcAAAD1AgAAAAA=&#10;">
                  <v:textbox inset=".5mm,,.5mm">
                    <w:txbxContent>
                      <w:p w14:paraId="2404D1F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n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xCP7OxCMgF78AAAD//wMAUEsBAi0AFAAGAAgAAAAhANvh9svuAAAAhQEAABMAAAAAAAAAAAAA&#10;AAAAAAAAAFtDb250ZW50X1R5cGVzXS54bWxQSwECLQAUAAYACAAAACEAWvQsW78AAAAVAQAACwAA&#10;AAAAAAAAAAAAAAAfAQAAX3JlbHMvLnJlbHNQSwECLQAUAAYACAAAACEAgvLp2cMAAADcAAAADwAA&#10;AAAAAAAAAAAAAAAHAgAAZHJzL2Rvd25yZXYueG1sUEsFBgAAAAADAAMAtwAAAPcCAAAAAA==&#10;">
                  <v:textbox inset=".5mm,,.5mm">
                    <w:txbxContent>
                      <w:p w14:paraId="2EDCE73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e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bwlqZwPROPgFxcAAAA//8DAFBLAQItABQABgAIAAAAIQDb4fbL7gAAAIUBAAATAAAAAAAAAAAA&#10;AAAAAAAAAABbQ29udGVudF9UeXBlc10ueG1sUEsBAi0AFAAGAAgAAAAhAFr0LFu/AAAAFQEAAAsA&#10;AAAAAAAAAAAAAAAAHwEAAF9yZWxzLy5yZWxzUEsBAi0AFAAGAAgAAAAhAHIgd67EAAAA3AAAAA8A&#10;AAAAAAAAAAAAAAAABwIAAGRycy9kb3ducmV2LnhtbFBLBQYAAAAAAwADALcAAAD4AgAAAAA=&#10;">
                  <v:textbox inset=".5mm,,.5mm">
                    <w:txbxContent>
                      <w:p w14:paraId="7A2BE9E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I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">
                  <v:textbox inset=".5mm,,.5mm">
                    <w:txbxContent>
                      <w:p w14:paraId="3F0B2313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22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<v:shape id="Text Box 1023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/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7aAz3M/EIyMUNAAD//wMAUEsBAi0AFAAGAAgAAAAhANvh9svuAAAAhQEAABMAAAAAAAAAAAAA&#10;AAAAAAAAAFtDb250ZW50X1R5cGVzXS54bWxQSwECLQAUAAYACAAAACEAWvQsW78AAAAVAQAACwAA&#10;AAAAAAAAAAAAAAAfAQAAX3JlbHMvLnJlbHNQSwECLQAUAAYACAAAACEA/cnv2sMAAADcAAAADwAA&#10;AAAAAAAAAAAAAAAHAgAAZHJzL2Rvd25yZXYueG1sUEsFBgAAAAADAAMAtwAAAPcCAAAAAA==&#10;">
                  <v:textbox inset=".5mm,,.5mm">
                    <w:txbxContent>
                      <w:p w14:paraId="1707476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4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3G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kbDMTzPxCMg5/8AAAD//wMAUEsBAi0AFAAGAAgAAAAhANvh9svuAAAAhQEAABMAAAAAAAAAAAAA&#10;AAAAAAAAAFtDb250ZW50X1R5cGVzXS54bWxQSwECLQAUAAYACAAAACEAWvQsW78AAAAVAQAACwAA&#10;AAAAAAAAAAAAAAAfAQAAX3JlbHMvLnJlbHNQSwECLQAUAAYACAAAACEADRtxrcMAAADcAAAADwAA&#10;AAAAAAAAAAAAAAAHAgAAZHJzL2Rvd25yZXYueG1sUEsFBgAAAAADAAMAtwAAAPcCAAAAAA==&#10;">
                  <v:textbox inset=".5mm,,.5mm">
                    <w:txbxContent>
                      <w:p w14:paraId="2AEC757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5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Q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ZPxFP7OxCMgl78AAAD//wMAUEsBAi0AFAAGAAgAAAAhANvh9svuAAAAhQEAABMAAAAAAAAAAAAA&#10;AAAAAAAAAFtDb250ZW50X1R5cGVzXS54bWxQSwECLQAUAAYACAAAACEAWvQsW78AAAAVAQAACwAA&#10;AAAAAAAAAAAAAAAfAQAAX3JlbHMvLnJlbHNQSwECLQAUAAYACAAAACEAYlfUNsMAAADcAAAADwAA&#10;AAAAAAAAAAAAAAAHAgAAZHJzL2Rvd25yZXYueG1sUEsFBgAAAAADAAMAtwAAAPcCAAAAAA==&#10;">
                  <v:textbox inset=".5mm,,.5mm">
                    <w:txbxContent>
                      <w:p w14:paraId="76A488DA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6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B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W18Uw8AnL7CwAA//8DAFBLAQItABQABgAIAAAAIQDb4fbL7gAAAIUBAAATAAAAAAAAAAAAAAAA&#10;AAAAAABbQ29udGVudF9UeXBlc10ueG1sUEsBAi0AFAAGAAgAAAAhAFr0LFu/AAAAFQEAAAsAAAAA&#10;AAAAAAAAAAAAHwEAAF9yZWxzLy5yZWxzUEsBAi0AFAAGAAgAAAAhABPIQETBAAAA3AAAAA8AAAAA&#10;AAAAAAAAAAAABwIAAGRycy9kb3ducmV2LnhtbFBLBQYAAAAAAwADALcAAAD1AgAAAAA=&#10;">
                  <v:textbox inset=".5mm,,.5mm">
                    <w:txbxContent>
                      <w:p w14:paraId="595005F0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7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X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eB99AH3M/EIyMUNAAD//wMAUEsBAi0AFAAGAAgAAAAhANvh9svuAAAAhQEAABMAAAAAAAAAAAAA&#10;AAAAAAAAAFtDb250ZW50X1R5cGVzXS54bWxQSwECLQAUAAYACAAAACEAWvQsW78AAAAVAQAACwAA&#10;AAAAAAAAAAAAAAAfAQAAX3JlbHMvLnJlbHNQSwECLQAUAAYACAAAACEAfITl38MAAADcAAAADwAA&#10;AAAAAAAAAAAAAAAHAgAAZHJzL2Rvd25yZXYueG1sUEsFBgAAAAADAAMAtwAAAPcCAAAAAA==&#10;">
                  <v:textbox inset=".5mm,,.5mm">
                    <w:txbxContent>
                      <w:p w14:paraId="2CD2AFF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8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qf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zg/nolHQK5/AQAA//8DAFBLAQItABQABgAIAAAAIQDb4fbL7gAAAIUBAAATAAAAAAAAAAAAAAAA&#10;AAAAAABbQ29udGVudF9UeXBlc10ueG1sUEsBAi0AFAAGAAgAAAAhAFr0LFu/AAAAFQEAAAsAAAAA&#10;AAAAAAAAAAAAHwEAAF9yZWxzLy5yZWxzUEsBAi0AFAAGAAgAAAAhAGhn2p/BAAAA3AAAAA8AAAAA&#10;AAAAAAAAAAAABwIAAGRycy9kb3ducmV2LnhtbFBLBQYAAAAAAwADALcAAAD1AgAAAAA=&#10;">
                  <v:textbox inset=".5mm,,.5mm">
                    <w:txbxContent>
                      <w:p w14:paraId="5C432CA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9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">
                  <v:textbox inset=".5mm,,.5mm">
                    <w:txbxContent>
                      <w:p w14:paraId="0A38B19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0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eFz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">
                  <v:textbox inset=".5mm,,.5mm">
                    <w:txbxContent>
                      <w:p w14:paraId="2CEEF6F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1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">
                  <v:textbox inset=".5mm,,.5mm">
                    <w:txbxContent>
                      <w:p w14:paraId="2A43AEDF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2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yc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gOR/B7Jh4BOX8BAAD//wMAUEsBAi0AFAAGAAgAAAAhANvh9svuAAAAhQEAABMAAAAAAAAAAAAA&#10;AAAAAAAAAFtDb250ZW50X1R5cGVzXS54bWxQSwECLQAUAAYACAAAACEAWvQsW78AAAAVAQAACwAA&#10;AAAAAAAAAAAAAAAfAQAAX3JlbHMvLnJlbHNQSwECLQAUAAYACAAAACEAF1zcnMMAAADcAAAADwAA&#10;AAAAAAAAAAAAAAAHAgAAZHJzL2Rvd25yZXYueG1sUEsFBgAAAAADAAMAtwAAAPcCAAAAAA==&#10;">
                  <v:textbox inset=".5mm,,.5mm">
                    <w:txbxContent>
                      <w:p w14:paraId="4F5DA982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33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<v:shape id="Text Box 1034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">
                  <v:textbox inset=".5mm,,.5mm">
                    <w:txbxContent>
                      <w:p w14:paraId="5067738D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5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">
                  <v:textbox inset=".5mm,,.5mm">
                    <w:txbxContent>
                      <w:p w14:paraId="51B53B5E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6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aZ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7g2nolHQK5/AQAA//8DAFBLAQItABQABgAIAAAAIQDb4fbL7gAAAIUBAAATAAAAAAAAAAAAAAAA&#10;AAAAAABbQ29udGVudF9UeXBlc10ueG1sUEsBAi0AFAAGAAgAAAAhAFr0LFu/AAAAFQEAAAsAAAAA&#10;AAAAAAAAAAAAHwEAAF9yZWxzLy5yZWxzUEsBAi0AFAAGAAgAAAAhAJYR1pnBAAAA3AAAAA8AAAAA&#10;AAAAAAAAAAAABwIAAGRycy9kb3ducmV2LnhtbFBLBQYAAAAAAwADALcAAAD1AgAAAAA=&#10;">
                  <v:textbox inset=".5mm,,.5mm">
                    <w:txbxContent>
                      <w:p w14:paraId="6FDF1895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7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">
                  <v:textbox inset=".5mm,,.5mm">
                    <w:txbxContent>
                      <w:p w14:paraId="27EA0EF8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8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">
                  <v:textbox inset=".5mm,,.5mm">
                    <w:txbxContent>
                      <w:p w14:paraId="7D505E5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9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x5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D2Pob7mXgE5PIfAAD//wMAUEsBAi0AFAAGAAgAAAAhANvh9svuAAAAhQEAABMAAAAAAAAAAAAA&#10;AAAAAAAAAFtDb250ZW50X1R5cGVzXS54bWxQSwECLQAUAAYACAAAACEAWvQsW78AAAAVAQAACwAA&#10;AAAAAAAAAAAAAAAfAQAAX3JlbHMvLnJlbHNQSwECLQAUAAYACAAAACEAXy0MecMAAADcAAAADwAA&#10;AAAAAAAAAAAAAAAHAgAAZHJzL2Rvd25yZXYueG1sUEsFBgAAAAADAAMAtwAAAPcCAAAAAA==&#10;">
                  <v:textbox inset=".5mm,,.5mm">
                    <w:txbxContent>
                      <w:p w14:paraId="3621DA86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0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5IO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7eAT3M/EIyMUNAAD//wMAUEsBAi0AFAAGAAgAAAAhANvh9svuAAAAhQEAABMAAAAAAAAAAAAA&#10;AAAAAAAAAFtDb250ZW50X1R5cGVzXS54bWxQSwECLQAUAAYACAAAACEAWvQsW78AAAAVAQAACwAA&#10;AAAAAAAAAAAAAAAfAQAAX3JlbHMvLnJlbHNQSwECLQAUAAYACAAAACEAr/+SDsMAAADcAAAADwAA&#10;AAAAAAAAAAAAAAAHAgAAZHJzL2Rvd25yZXYueG1sUEsFBgAAAAADAAMAtwAAAPcCAAAAAA==&#10;">
                  <v:textbox inset=".5mm,,.5mm">
                    <w:txbxContent>
                      <w:p w14:paraId="7B0EA139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1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eV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iOhvB7Jh4BOX8BAAD//wMAUEsBAi0AFAAGAAgAAAAhANvh9svuAAAAhQEAABMAAAAAAAAAAAAA&#10;AAAAAAAAAFtDb250ZW50X1R5cGVzXS54bWxQSwECLQAUAAYACAAAACEAWvQsW78AAAAVAQAACwAA&#10;AAAAAAAAAAAAAAAfAQAAX3JlbHMvLnJlbHNQSwECLQAUAAYACAAAACEAwLM3lcMAAADcAAAADwAA&#10;AAAAAAAAAAAAAAAHAgAAZHJzL2Rvd25yZXYueG1sUEsFBgAAAAADAAMAtwAAAPcCAAAAAA==&#10;">
                  <v:textbox inset=".5mm,,.5mm">
                    <w:txbxContent>
                      <w:p w14:paraId="2C854217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2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">
                  <v:textbox inset=".5mm,,.5mm">
                    <w:txbxContent>
                      <w:p w14:paraId="6B30710C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3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">
                  <v:textbox inset=".5mm,,.5mm">
                    <w:txbxContent>
                      <w:p w14:paraId="5A889A5B" w14:textId="77777777" w:rsidR="00CE0340" w:rsidRDefault="00CE0340">
                        <w:pPr>
                          <w:pStyle w:val="a3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4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<v:group id="Group 1045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<v:shape id="Text Box 1046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381D943C" w14:textId="77777777" w:rsidR="00CE0340" w:rsidRDefault="00CE0340">
                          <w:pPr>
                            <w:pStyle w:val="a3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1047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00A9B755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048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LyH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f54Uw4AnL1DwAA//8DAFBLAQItABQABgAIAAAAIQDb4fbL7gAAAIUBAAATAAAAAAAAAAAAAAAA&#10;AAAAAABbQ29udGVudF9UeXBlc10ueG1sUEsBAi0AFAAGAAgAAAAhAFr0LFu/AAAAFQEAAAsAAAAA&#10;AAAAAAAAAAAAHwEAAF9yZWxzLy5yZWxzUEsBAi0AFAAGAAgAAAAhALhYvIf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1359BEFC" w14:textId="77777777" w:rsidR="00CE0340" w:rsidRDefault="00CE0340">
                          <w:pPr>
                            <w:pStyle w:val="a3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1049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kc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6SGK5nwhGQ+T8AAAD//wMAUEsBAi0AFAAGAAgAAAAhANvh9svuAAAAhQEAABMAAAAAAAAA&#10;AAAAAAAAAAAAAFtDb250ZW50X1R5cGVzXS54bWxQSwECLQAUAAYACAAAACEAWvQsW78AAAAVAQAA&#10;CwAAAAAAAAAAAAAAAAAfAQAAX3JlbHMvLnJlbHNQSwECLQAUAAYACAAAACEA1xQZHM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26DE6E3" w14:textId="77777777" w:rsidR="00CE0340" w:rsidRDefault="00CE0340">
                          <w:pPr>
                            <w:pStyle w:val="a3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1050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30E5652" w14:textId="77777777" w:rsidR="00CE0340" w:rsidRDefault="00CE0340">
                          <w:pPr>
                            <w:pStyle w:val="a3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51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shape id="Text Box 1052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1546630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3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64875ECE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4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780D2442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5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28D45D76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  <v:shape id="Text Box 1056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CB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e14Uw4AnL1DwAA//8DAFBLAQItABQABgAIAAAAIQDb4fbL7gAAAIUBAAATAAAAAAAAAAAAAAAA&#10;AAAAAABbQ29udGVudF9UeXBlc10ueG1sUEsBAi0AFAAGAAgAAAAhAFr0LFu/AAAAFQEAAAsAAAAA&#10;AAAAAAAAAAAAHwEAAF9yZWxzLy5yZWxzUEsBAi0AFAAGAAgAAAAhAEYusIH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35B616DF" w14:textId="77777777" w:rsidR="00CE0340" w:rsidRDefault="00CE0340">
                          <w:pPr>
                            <w:pStyle w:val="a3"/>
                          </w:pPr>
                        </w:p>
                      </w:txbxContent>
                    </v:textbox>
                  </v:shape>
                </v:group>
              </v:group>
              <v:rect id="Rectangle 1057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" filled="f" strokeweight="2.25pt"/>
              <v:group id="Group 1058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<v:line id="Line 1059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" strokeweight="2.25pt"/>
                <v:line id="Line 1060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nZ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azMbzPxCMgV38AAAD//wMAUEsBAi0AFAAGAAgAAAAhANvh9svuAAAAhQEAABMAAAAAAAAAAAAA&#10;AAAAAAAAAFtDb250ZW50X1R5cGVzXS54bWxQSwECLQAUAAYACAAAACEAWvQsW78AAAAVAQAACwAA&#10;AAAAAAAAAAAAAAAfAQAAX3JlbHMvLnJlbHNQSwECLQAUAAYACAAAACEAuKV52cMAAADcAAAADwAA&#10;AAAAAAAAAAAAAAAHAgAAZHJzL2Rvd25yZXYueG1sUEsFBgAAAAADAAMAtwAAAPcCAAAAAA==&#10;" strokeweight="2.25pt"/>
                <v:line id="Line 1061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" strokeweight="2.25pt"/>
                <v:line id="Line 1062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Q2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3geZvC75l4BOThBwAA//8DAFBLAQItABQABgAIAAAAIQDb4fbL7gAAAIUBAAATAAAAAAAAAAAA&#10;AAAAAAAAAABbQ29udGVudF9UeXBlc10ueG1sUEsBAi0AFAAGAAgAAAAhAFr0LFu/AAAAFQEAAAsA&#10;AAAAAAAAAAAAAAAAHwEAAF9yZWxzLy5yZWxzUEsBAi0AFAAGAAgAAAAhAFgARDbEAAAA3AAAAA8A&#10;AAAAAAAAAAAAAAAABwIAAGRycy9kb3ducmV2LnhtbFBLBQYAAAAAAwADALcAAAD4AgAAAAA=&#10;" strokeweight="2.25pt"/>
                <v:line id="Line 1063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Gt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J/A8E4+AXP4DAAD//wMAUEsBAi0AFAAGAAgAAAAhANvh9svuAAAAhQEAABMAAAAAAAAAAAAA&#10;AAAAAAAAAFtDb250ZW50X1R5cGVzXS54bWxQSwECLQAUAAYACAAAACEAWvQsW78AAAAVAQAACwAA&#10;AAAAAAAAAAAAAAAfAQAAX3JlbHMvLnJlbHNQSwECLQAUAAYACAAAACEAN0zhrcMAAADcAAAADwAA&#10;AAAAAAAAAAAAAAAHAgAAZHJzL2Rvd25yZXYueG1sUEsFBgAAAAADAAMAtwAAAPcCAAAAAA==&#10;" strokeweight="2.25pt"/>
                <v:line id="Line 1064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" strokeweight="2.25pt"/>
                <v:line id="Line 1065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" strokeweight="2.25pt"/>
                <v:line id="Line 1066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" strokeweight="2.25pt"/>
                <v:line id="Line 1067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" strokeweight="2.25pt"/>
              </v:group>
              <v:group id="Group 1068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<v:rect id="Rectangle 1069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" strokeweight="2.25pt"/>
                <v:group id="Group 1070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group id="Group 1071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<v:shape id="Text Box 1072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xtwwAAANwAAAAPAAAAZHJzL2Rvd25yZXYueG1sRI9Ba8JA&#10;FITvBf/D8oTemo2mGE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VxZsbcMAAADcAAAADwAA&#10;AAAAAAAAAAAAAAAHAgAAZHJzL2Rvd25yZXYueG1sUEsFBgAAAAADAAMAtwAAAPcCAAAAAA==&#10;" strokeweight="2.25pt">
                      <v:textbox inset=".5mm,.3mm,.5mm,.3mm">
                        <w:txbxContent>
                          <w:p w14:paraId="5938E5AF" w14:textId="77777777" w:rsidR="00CE0340" w:rsidRDefault="00CE0340">
                            <w:pPr>
                              <w:pStyle w:val="a3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1073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n2wwAAANwAAAAPAAAAZHJzL2Rvd25yZXYueG1sRI9Ba8JA&#10;FITvBf/D8oTemo2GGk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OFrJ9sMAAADcAAAADwAA&#10;AAAAAAAAAAAAAAAHAgAAZHJzL2Rvd25yZXYueG1sUEsFBgAAAAADAAMAtwAAAPcCAAAAAA==&#10;" strokeweight="2.25pt">
                      <v:textbox inset=".5mm,.3mm,.5mm,.3mm">
                        <w:txbxContent>
                          <w:p w14:paraId="2E257075" w14:textId="77777777" w:rsidR="00CE0340" w:rsidRDefault="00CE0340">
                            <w:pPr>
                              <w:pStyle w:val="a3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1074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" strokeweight="2.25pt">
                    <v:textbox inset=".5mm,.3mm,.5mm,.3mm">
                      <w:txbxContent>
                        <w:p w14:paraId="6601146F" w14:textId="08CE60CC" w:rsidR="00CE0340" w:rsidRDefault="007D1707">
                          <w:pPr>
                            <w:pStyle w:val="a3"/>
                            <w:spacing w:before="160"/>
                            <w:rPr>
                              <w:noProof w:val="0"/>
                              <w:sz w:val="32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ДФТВ</w:t>
                          </w:r>
                          <w:r w:rsidRPr="00D64169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43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4519</w:t>
                          </w:r>
                          <w:r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.00</w:t>
                          </w:r>
                          <w:r w:rsidR="008A6FD0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3</w:t>
                          </w:r>
                          <w:r w:rsidR="003E19B5">
                            <w:rPr>
                              <w:rFonts w:ascii="GOST type A" w:hAnsi="GOST type A"/>
                              <w:i/>
                              <w:noProof w:val="0"/>
                              <w:sz w:val="36"/>
                            </w:rPr>
                            <w:t>РЭ</w:t>
                          </w:r>
                        </w:p>
                      </w:txbxContent>
                    </v:textbox>
                  </v:shape>
                  <v:group id="Group 1075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<v:group id="Group 1076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<v:shape id="Text Box 1077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" strokeweight="2.25pt">
                        <v:textbox inset=".5mm,.3mm,.5mm,.3mm">
                          <w:txbxContent>
                            <w:p w14:paraId="2582C946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078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" strokeweight="2.25pt">
                        <v:textbox inset=".5mm,.3mm,.5mm,.3mm">
                          <w:txbxContent>
                            <w:p w14:paraId="609C6B3D" w14:textId="77777777" w:rsidR="00CE0340" w:rsidRDefault="00CE0340">
                              <w:pPr>
                                <w:pStyle w:val="a3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1079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" strokeweight="2.25pt">
                        <v:textbox inset=".5mm,.3mm,.5mm,.3mm">
                          <w:txbxContent>
                            <w:p w14:paraId="64756DA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0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" strokeweight="2.25pt">
                        <v:textbox inset=".5mm,.3mm,.5mm,.3mm">
                          <w:txbxContent>
                            <w:p w14:paraId="108E52E8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1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" strokeweight="2.25pt">
                        <v:textbox inset=".5mm,.3mm,.5mm,.3mm">
                          <w:txbxContent>
                            <w:p w14:paraId="4A1221DA" w14:textId="77777777" w:rsidR="00CE0340" w:rsidRDefault="00CE0340">
                              <w:pPr>
                                <w:pStyle w:val="a3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1082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<v:group id="Group 1083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<v:group id="Group 1084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<v:shape id="Text Box 1085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5E2E57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6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574D8CF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7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34CE7B7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8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439EB74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89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8CBF92C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090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      <v:shape id="Text Box 1091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552342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2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ex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Bau+ex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717415F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3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0IqxQAAANwAAAAPAAAAZHJzL2Rvd25yZXYueG1sRI9BawIx&#10;FITvhf6H8ArealKl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A190I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36BE14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4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10F39B5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  <v:shape id="Text Box 1095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B5B0BF0" w14:textId="77777777" w:rsidR="00CE0340" w:rsidRDefault="00CE0340">
                                  <w:pPr>
                                    <w:pStyle w:val="a3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096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" strokeweight="2.25pt"/>
                      <v:line id="Line 1097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" strokeweight="2.25pt"/>
                      <v:line id="Line 1098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" strokeweight="2.25pt"/>
                      <v:line id="Line 1099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" strokeweight="2.25pt"/>
                      <v:line id="Line 1100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" strokeweight="2.25pt"/>
                      <v:line id="Line 1101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EDA"/>
    <w:multiLevelType w:val="hybridMultilevel"/>
    <w:tmpl w:val="CD862962"/>
    <w:lvl w:ilvl="0" w:tplc="041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90A7950"/>
    <w:multiLevelType w:val="multilevel"/>
    <w:tmpl w:val="A60EDD6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2C7A6D"/>
    <w:multiLevelType w:val="hybridMultilevel"/>
    <w:tmpl w:val="01DEE7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264886"/>
    <w:multiLevelType w:val="hybridMultilevel"/>
    <w:tmpl w:val="D94E38CA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0D6E58E4"/>
    <w:multiLevelType w:val="multilevel"/>
    <w:tmpl w:val="F3DA7302"/>
    <w:lvl w:ilvl="0">
      <w:start w:val="8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0E187276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0FDA3FF8"/>
    <w:multiLevelType w:val="hybridMultilevel"/>
    <w:tmpl w:val="C05AC1BA"/>
    <w:lvl w:ilvl="0" w:tplc="4238D52E">
      <w:start w:val="1"/>
      <w:numFmt w:val="bullet"/>
      <w:lvlText w:val="‒"/>
      <w:lvlJc w:val="left"/>
      <w:pPr>
        <w:ind w:left="1944" w:hanging="360"/>
      </w:pPr>
      <w:rPr>
        <w:rFonts w:ascii="Helvetica" w:hAnsi="Helvetica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21A02C70"/>
    <w:multiLevelType w:val="multilevel"/>
    <w:tmpl w:val="6EB6D0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6A3648E"/>
    <w:multiLevelType w:val="multilevel"/>
    <w:tmpl w:val="E42AB5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511317"/>
    <w:multiLevelType w:val="hybridMultilevel"/>
    <w:tmpl w:val="FFE20A84"/>
    <w:lvl w:ilvl="0" w:tplc="040A323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84754"/>
    <w:multiLevelType w:val="hybridMultilevel"/>
    <w:tmpl w:val="65A27064"/>
    <w:lvl w:ilvl="0" w:tplc="60F62E5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6732E"/>
    <w:multiLevelType w:val="hybridMultilevel"/>
    <w:tmpl w:val="4C8E3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7F04ED"/>
    <w:multiLevelType w:val="multilevel"/>
    <w:tmpl w:val="54A6F9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895" w:hanging="360"/>
      </w:pPr>
      <w:rPr>
        <w:rFonts w:hint="default"/>
        <w:color w:val="000000"/>
      </w:rPr>
    </w:lvl>
    <w:lvl w:ilvl="2">
      <w:start w:val="2"/>
      <w:numFmt w:val="decimal"/>
      <w:isLgl/>
      <w:lvlText w:val="%1.%2.%3."/>
      <w:lvlJc w:val="left"/>
      <w:pPr>
        <w:ind w:left="143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05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1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315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85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3025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3560" w:hanging="1800"/>
      </w:pPr>
      <w:rPr>
        <w:rFonts w:hint="default"/>
        <w:color w:val="000000"/>
      </w:rPr>
    </w:lvl>
  </w:abstractNum>
  <w:abstractNum w:abstractNumId="13" w15:restartNumberingAfterBreak="0">
    <w:nsid w:val="44506705"/>
    <w:multiLevelType w:val="hybridMultilevel"/>
    <w:tmpl w:val="F98645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9011B7"/>
    <w:multiLevelType w:val="hybridMultilevel"/>
    <w:tmpl w:val="8C32FC96"/>
    <w:lvl w:ilvl="0" w:tplc="4238D52E">
      <w:start w:val="1"/>
      <w:numFmt w:val="bullet"/>
      <w:lvlText w:val="‒"/>
      <w:lvlJc w:val="left"/>
      <w:pPr>
        <w:ind w:left="1944" w:hanging="360"/>
      </w:pPr>
      <w:rPr>
        <w:rFonts w:ascii="Helvetica" w:hAnsi="Helvetica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5" w15:restartNumberingAfterBreak="0">
    <w:nsid w:val="452F716B"/>
    <w:multiLevelType w:val="multilevel"/>
    <w:tmpl w:val="6EB6D0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5587230"/>
    <w:multiLevelType w:val="hybridMultilevel"/>
    <w:tmpl w:val="DCE864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454B1"/>
    <w:multiLevelType w:val="multilevel"/>
    <w:tmpl w:val="945876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047FD2"/>
    <w:multiLevelType w:val="hybridMultilevel"/>
    <w:tmpl w:val="9ED0FA2A"/>
    <w:lvl w:ilvl="0" w:tplc="6CF8FDD0">
      <w:start w:val="2"/>
      <w:numFmt w:val="bullet"/>
      <w:lvlText w:val="-"/>
      <w:lvlJc w:val="left"/>
      <w:pPr>
        <w:ind w:left="158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5E3D1FB3"/>
    <w:multiLevelType w:val="multilevel"/>
    <w:tmpl w:val="DBBEC402"/>
    <w:lvl w:ilvl="0">
      <w:start w:val="1"/>
      <w:numFmt w:val="decimal"/>
      <w:suff w:val="space"/>
      <w:lvlText w:val="%1"/>
      <w:lvlJc w:val="center"/>
      <w:pPr>
        <w:ind w:left="1440" w:hanging="360"/>
      </w:pPr>
      <w:rPr>
        <w:rFonts w:ascii="Times New Roman" w:hAnsi="Times New Roman" w:hint="default"/>
        <w:b w:val="0"/>
        <w:i w:val="0"/>
        <w:caps/>
        <w:sz w:val="24"/>
        <w:szCs w:val="24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20" w15:restartNumberingAfterBreak="0">
    <w:nsid w:val="61A07BBA"/>
    <w:multiLevelType w:val="hybridMultilevel"/>
    <w:tmpl w:val="C5C23658"/>
    <w:lvl w:ilvl="0" w:tplc="988E3006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129F9"/>
    <w:multiLevelType w:val="hybridMultilevel"/>
    <w:tmpl w:val="05E47E7A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63975377"/>
    <w:multiLevelType w:val="hybridMultilevel"/>
    <w:tmpl w:val="789C9A4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5BC3868"/>
    <w:multiLevelType w:val="hybridMultilevel"/>
    <w:tmpl w:val="C884F45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6564530"/>
    <w:multiLevelType w:val="multilevel"/>
    <w:tmpl w:val="945876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69E0690"/>
    <w:multiLevelType w:val="hybridMultilevel"/>
    <w:tmpl w:val="1846A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2A6E54"/>
    <w:multiLevelType w:val="hybridMultilevel"/>
    <w:tmpl w:val="9AEE2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6C6F7E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8" w15:restartNumberingAfterBreak="0">
    <w:nsid w:val="70CA39AD"/>
    <w:multiLevelType w:val="hybridMultilevel"/>
    <w:tmpl w:val="3320DCAC"/>
    <w:lvl w:ilvl="0" w:tplc="98A2EF26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AD0A68"/>
    <w:multiLevelType w:val="hybridMultilevel"/>
    <w:tmpl w:val="D0FA7C4C"/>
    <w:lvl w:ilvl="0" w:tplc="15388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D4513E"/>
    <w:multiLevelType w:val="hybridMultilevel"/>
    <w:tmpl w:val="CDF0FE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480D83"/>
    <w:multiLevelType w:val="hybridMultilevel"/>
    <w:tmpl w:val="D2D003D8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2" w15:restartNumberingAfterBreak="0">
    <w:nsid w:val="797E1953"/>
    <w:multiLevelType w:val="hybridMultilevel"/>
    <w:tmpl w:val="80A6D2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A5B493B"/>
    <w:multiLevelType w:val="hybridMultilevel"/>
    <w:tmpl w:val="229C2828"/>
    <w:lvl w:ilvl="0" w:tplc="15388E4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B610392"/>
    <w:multiLevelType w:val="hybridMultilevel"/>
    <w:tmpl w:val="4B264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BB6DFF"/>
    <w:multiLevelType w:val="multilevel"/>
    <w:tmpl w:val="5C84B3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6" w15:restartNumberingAfterBreak="0">
    <w:nsid w:val="7D544AEA"/>
    <w:multiLevelType w:val="hybridMultilevel"/>
    <w:tmpl w:val="2BCC9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113489">
    <w:abstractNumId w:val="17"/>
  </w:num>
  <w:num w:numId="2" w16cid:durableId="816075271">
    <w:abstractNumId w:val="27"/>
  </w:num>
  <w:num w:numId="3" w16cid:durableId="234555649">
    <w:abstractNumId w:val="5"/>
  </w:num>
  <w:num w:numId="4" w16cid:durableId="1536112656">
    <w:abstractNumId w:val="6"/>
  </w:num>
  <w:num w:numId="5" w16cid:durableId="1770732705">
    <w:abstractNumId w:val="14"/>
  </w:num>
  <w:num w:numId="6" w16cid:durableId="1295722446">
    <w:abstractNumId w:val="26"/>
  </w:num>
  <w:num w:numId="7" w16cid:durableId="284041100">
    <w:abstractNumId w:val="2"/>
  </w:num>
  <w:num w:numId="8" w16cid:durableId="599679865">
    <w:abstractNumId w:val="34"/>
  </w:num>
  <w:num w:numId="9" w16cid:durableId="193807657">
    <w:abstractNumId w:val="24"/>
  </w:num>
  <w:num w:numId="10" w16cid:durableId="63767008">
    <w:abstractNumId w:val="1"/>
  </w:num>
  <w:num w:numId="11" w16cid:durableId="1262378238">
    <w:abstractNumId w:val="18"/>
  </w:num>
  <w:num w:numId="12" w16cid:durableId="75904319">
    <w:abstractNumId w:val="22"/>
  </w:num>
  <w:num w:numId="13" w16cid:durableId="390546408">
    <w:abstractNumId w:val="3"/>
  </w:num>
  <w:num w:numId="14" w16cid:durableId="1441678146">
    <w:abstractNumId w:val="0"/>
  </w:num>
  <w:num w:numId="15" w16cid:durableId="2015329821">
    <w:abstractNumId w:val="19"/>
  </w:num>
  <w:num w:numId="16" w16cid:durableId="1758480074">
    <w:abstractNumId w:val="12"/>
  </w:num>
  <w:num w:numId="17" w16cid:durableId="51008446">
    <w:abstractNumId w:val="35"/>
  </w:num>
  <w:num w:numId="18" w16cid:durableId="1716466825">
    <w:abstractNumId w:val="21"/>
  </w:num>
  <w:num w:numId="19" w16cid:durableId="504981322">
    <w:abstractNumId w:val="23"/>
  </w:num>
  <w:num w:numId="20" w16cid:durableId="1469201299">
    <w:abstractNumId w:val="31"/>
  </w:num>
  <w:num w:numId="21" w16cid:durableId="1420911823">
    <w:abstractNumId w:val="25"/>
  </w:num>
  <w:num w:numId="22" w16cid:durableId="754401945">
    <w:abstractNumId w:val="8"/>
  </w:num>
  <w:num w:numId="23" w16cid:durableId="197008560">
    <w:abstractNumId w:val="29"/>
  </w:num>
  <w:num w:numId="24" w16cid:durableId="2056350463">
    <w:abstractNumId w:val="33"/>
  </w:num>
  <w:num w:numId="25" w16cid:durableId="187303865">
    <w:abstractNumId w:val="10"/>
  </w:num>
  <w:num w:numId="26" w16cid:durableId="460999736">
    <w:abstractNumId w:val="11"/>
  </w:num>
  <w:num w:numId="27" w16cid:durableId="673605901">
    <w:abstractNumId w:val="7"/>
  </w:num>
  <w:num w:numId="28" w16cid:durableId="675500558">
    <w:abstractNumId w:val="16"/>
  </w:num>
  <w:num w:numId="29" w16cid:durableId="87119565">
    <w:abstractNumId w:val="9"/>
  </w:num>
  <w:num w:numId="30" w16cid:durableId="1815174192">
    <w:abstractNumId w:val="28"/>
  </w:num>
  <w:num w:numId="31" w16cid:durableId="419301779">
    <w:abstractNumId w:val="15"/>
  </w:num>
  <w:num w:numId="32" w16cid:durableId="1759978825">
    <w:abstractNumId w:val="20"/>
  </w:num>
  <w:num w:numId="33" w16cid:durableId="570508307">
    <w:abstractNumId w:val="30"/>
  </w:num>
  <w:num w:numId="34" w16cid:durableId="1672878608">
    <w:abstractNumId w:val="36"/>
  </w:num>
  <w:num w:numId="35" w16cid:durableId="1138694051">
    <w:abstractNumId w:val="4"/>
  </w:num>
  <w:num w:numId="36" w16cid:durableId="199637824">
    <w:abstractNumId w:val="13"/>
  </w:num>
  <w:num w:numId="37" w16cid:durableId="12408347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EB"/>
    <w:rsid w:val="0000005C"/>
    <w:rsid w:val="000024BD"/>
    <w:rsid w:val="00003C33"/>
    <w:rsid w:val="000048AC"/>
    <w:rsid w:val="00005FB1"/>
    <w:rsid w:val="00014103"/>
    <w:rsid w:val="000228CA"/>
    <w:rsid w:val="00032037"/>
    <w:rsid w:val="00034A0B"/>
    <w:rsid w:val="00035B88"/>
    <w:rsid w:val="00037FA6"/>
    <w:rsid w:val="000407CB"/>
    <w:rsid w:val="00047BC0"/>
    <w:rsid w:val="00052CFA"/>
    <w:rsid w:val="00054701"/>
    <w:rsid w:val="00056C77"/>
    <w:rsid w:val="00057DD0"/>
    <w:rsid w:val="000628FC"/>
    <w:rsid w:val="00066EA1"/>
    <w:rsid w:val="00070A0E"/>
    <w:rsid w:val="00071D1F"/>
    <w:rsid w:val="00071DD1"/>
    <w:rsid w:val="00080031"/>
    <w:rsid w:val="00082212"/>
    <w:rsid w:val="000844A5"/>
    <w:rsid w:val="00086D83"/>
    <w:rsid w:val="0009178D"/>
    <w:rsid w:val="0009591A"/>
    <w:rsid w:val="000A2C2A"/>
    <w:rsid w:val="000B57D1"/>
    <w:rsid w:val="000C1445"/>
    <w:rsid w:val="000C5F55"/>
    <w:rsid w:val="000D150B"/>
    <w:rsid w:val="000D2AE0"/>
    <w:rsid w:val="000E0018"/>
    <w:rsid w:val="000E3FC0"/>
    <w:rsid w:val="000E66EE"/>
    <w:rsid w:val="00102CB3"/>
    <w:rsid w:val="001075E9"/>
    <w:rsid w:val="00107864"/>
    <w:rsid w:val="00120C87"/>
    <w:rsid w:val="00122218"/>
    <w:rsid w:val="00126294"/>
    <w:rsid w:val="0013518E"/>
    <w:rsid w:val="00135A41"/>
    <w:rsid w:val="00136E67"/>
    <w:rsid w:val="00145CB9"/>
    <w:rsid w:val="0015579A"/>
    <w:rsid w:val="00166415"/>
    <w:rsid w:val="00171E01"/>
    <w:rsid w:val="00174D65"/>
    <w:rsid w:val="001759F4"/>
    <w:rsid w:val="001765B0"/>
    <w:rsid w:val="00176CA6"/>
    <w:rsid w:val="00181DBD"/>
    <w:rsid w:val="001901B7"/>
    <w:rsid w:val="001902EB"/>
    <w:rsid w:val="00192A4D"/>
    <w:rsid w:val="00193B03"/>
    <w:rsid w:val="001A2AB3"/>
    <w:rsid w:val="001A382A"/>
    <w:rsid w:val="001A62E1"/>
    <w:rsid w:val="001B4189"/>
    <w:rsid w:val="001B5F46"/>
    <w:rsid w:val="001B6294"/>
    <w:rsid w:val="001B719C"/>
    <w:rsid w:val="001C6F90"/>
    <w:rsid w:val="001D030D"/>
    <w:rsid w:val="001E17C3"/>
    <w:rsid w:val="001E2C81"/>
    <w:rsid w:val="001E3236"/>
    <w:rsid w:val="001E4DB7"/>
    <w:rsid w:val="001E75AF"/>
    <w:rsid w:val="001F0F1C"/>
    <w:rsid w:val="002026D5"/>
    <w:rsid w:val="002039E7"/>
    <w:rsid w:val="00204E72"/>
    <w:rsid w:val="00206C6C"/>
    <w:rsid w:val="002120CE"/>
    <w:rsid w:val="0022053C"/>
    <w:rsid w:val="0022591D"/>
    <w:rsid w:val="00243839"/>
    <w:rsid w:val="002448BA"/>
    <w:rsid w:val="00262713"/>
    <w:rsid w:val="0026583A"/>
    <w:rsid w:val="00270901"/>
    <w:rsid w:val="00273C64"/>
    <w:rsid w:val="0027729C"/>
    <w:rsid w:val="002A7AFD"/>
    <w:rsid w:val="002C1D04"/>
    <w:rsid w:val="002D2621"/>
    <w:rsid w:val="002E261F"/>
    <w:rsid w:val="002E6285"/>
    <w:rsid w:val="00301804"/>
    <w:rsid w:val="00302E1D"/>
    <w:rsid w:val="00303E43"/>
    <w:rsid w:val="00313EFB"/>
    <w:rsid w:val="00320159"/>
    <w:rsid w:val="00323CB5"/>
    <w:rsid w:val="00331B04"/>
    <w:rsid w:val="00343BE5"/>
    <w:rsid w:val="00347700"/>
    <w:rsid w:val="00350F48"/>
    <w:rsid w:val="0035270B"/>
    <w:rsid w:val="003547D3"/>
    <w:rsid w:val="003702E1"/>
    <w:rsid w:val="00371BED"/>
    <w:rsid w:val="00382007"/>
    <w:rsid w:val="00383355"/>
    <w:rsid w:val="0038621B"/>
    <w:rsid w:val="00390DBE"/>
    <w:rsid w:val="00391FB8"/>
    <w:rsid w:val="003935BD"/>
    <w:rsid w:val="00397936"/>
    <w:rsid w:val="003A65D7"/>
    <w:rsid w:val="003A6764"/>
    <w:rsid w:val="003B3A24"/>
    <w:rsid w:val="003B62CD"/>
    <w:rsid w:val="003B7E14"/>
    <w:rsid w:val="003C19D1"/>
    <w:rsid w:val="003C3221"/>
    <w:rsid w:val="003D16A5"/>
    <w:rsid w:val="003E19B5"/>
    <w:rsid w:val="003E3879"/>
    <w:rsid w:val="003F33EA"/>
    <w:rsid w:val="003F551F"/>
    <w:rsid w:val="003F7E1B"/>
    <w:rsid w:val="00404306"/>
    <w:rsid w:val="00404544"/>
    <w:rsid w:val="004054B0"/>
    <w:rsid w:val="00410F57"/>
    <w:rsid w:val="004209CE"/>
    <w:rsid w:val="00426374"/>
    <w:rsid w:val="00427469"/>
    <w:rsid w:val="004371D5"/>
    <w:rsid w:val="004371E9"/>
    <w:rsid w:val="00437FFC"/>
    <w:rsid w:val="004431CB"/>
    <w:rsid w:val="00444673"/>
    <w:rsid w:val="00445E9A"/>
    <w:rsid w:val="00450C7D"/>
    <w:rsid w:val="004519D1"/>
    <w:rsid w:val="00454C0E"/>
    <w:rsid w:val="0045697A"/>
    <w:rsid w:val="00460200"/>
    <w:rsid w:val="0046113A"/>
    <w:rsid w:val="00462294"/>
    <w:rsid w:val="004661B5"/>
    <w:rsid w:val="0047613E"/>
    <w:rsid w:val="0048076A"/>
    <w:rsid w:val="00490BEB"/>
    <w:rsid w:val="00497769"/>
    <w:rsid w:val="004A0A88"/>
    <w:rsid w:val="004A7B8E"/>
    <w:rsid w:val="004B1574"/>
    <w:rsid w:val="004B3E19"/>
    <w:rsid w:val="004B767E"/>
    <w:rsid w:val="004C0B88"/>
    <w:rsid w:val="004D427A"/>
    <w:rsid w:val="004E119E"/>
    <w:rsid w:val="004E3DFE"/>
    <w:rsid w:val="004E5EC2"/>
    <w:rsid w:val="004F6CA5"/>
    <w:rsid w:val="005005EE"/>
    <w:rsid w:val="00500848"/>
    <w:rsid w:val="005035F7"/>
    <w:rsid w:val="00517D17"/>
    <w:rsid w:val="0052090B"/>
    <w:rsid w:val="00535B9E"/>
    <w:rsid w:val="00544343"/>
    <w:rsid w:val="005455D0"/>
    <w:rsid w:val="005456EE"/>
    <w:rsid w:val="00546ED1"/>
    <w:rsid w:val="00551FA4"/>
    <w:rsid w:val="00552207"/>
    <w:rsid w:val="00555BC5"/>
    <w:rsid w:val="00556F99"/>
    <w:rsid w:val="005613B5"/>
    <w:rsid w:val="00571B28"/>
    <w:rsid w:val="005721CD"/>
    <w:rsid w:val="005811A2"/>
    <w:rsid w:val="00582F12"/>
    <w:rsid w:val="00583886"/>
    <w:rsid w:val="00583B1C"/>
    <w:rsid w:val="0058416E"/>
    <w:rsid w:val="005876CC"/>
    <w:rsid w:val="00591B58"/>
    <w:rsid w:val="00592890"/>
    <w:rsid w:val="00596AB1"/>
    <w:rsid w:val="005A76EC"/>
    <w:rsid w:val="005B0D35"/>
    <w:rsid w:val="005B5F00"/>
    <w:rsid w:val="005B6850"/>
    <w:rsid w:val="005B68C2"/>
    <w:rsid w:val="005B6F22"/>
    <w:rsid w:val="005C2D71"/>
    <w:rsid w:val="005C7EBC"/>
    <w:rsid w:val="005D12F5"/>
    <w:rsid w:val="005D23DB"/>
    <w:rsid w:val="005D2DD7"/>
    <w:rsid w:val="005D4833"/>
    <w:rsid w:val="005D4C9A"/>
    <w:rsid w:val="005E2960"/>
    <w:rsid w:val="005F218A"/>
    <w:rsid w:val="005F2A5E"/>
    <w:rsid w:val="005F341E"/>
    <w:rsid w:val="005F347D"/>
    <w:rsid w:val="005F54B0"/>
    <w:rsid w:val="005F6E23"/>
    <w:rsid w:val="00601793"/>
    <w:rsid w:val="00613FCA"/>
    <w:rsid w:val="00625781"/>
    <w:rsid w:val="00640F3E"/>
    <w:rsid w:val="00641A2B"/>
    <w:rsid w:val="00642F49"/>
    <w:rsid w:val="006458CE"/>
    <w:rsid w:val="006543CC"/>
    <w:rsid w:val="006546B2"/>
    <w:rsid w:val="006575DE"/>
    <w:rsid w:val="006676E1"/>
    <w:rsid w:val="00670885"/>
    <w:rsid w:val="0067556E"/>
    <w:rsid w:val="0068369F"/>
    <w:rsid w:val="00685A05"/>
    <w:rsid w:val="00685C11"/>
    <w:rsid w:val="00685F9A"/>
    <w:rsid w:val="00691D77"/>
    <w:rsid w:val="00692202"/>
    <w:rsid w:val="0069442C"/>
    <w:rsid w:val="006A102F"/>
    <w:rsid w:val="006B2EC4"/>
    <w:rsid w:val="006B42F9"/>
    <w:rsid w:val="006C320C"/>
    <w:rsid w:val="006C3E83"/>
    <w:rsid w:val="006C658D"/>
    <w:rsid w:val="006C707C"/>
    <w:rsid w:val="006D0F41"/>
    <w:rsid w:val="006D2C4C"/>
    <w:rsid w:val="006D6DC7"/>
    <w:rsid w:val="006D7B78"/>
    <w:rsid w:val="006E38DC"/>
    <w:rsid w:val="006F1582"/>
    <w:rsid w:val="006F1822"/>
    <w:rsid w:val="006F40F8"/>
    <w:rsid w:val="006F5B83"/>
    <w:rsid w:val="007223D8"/>
    <w:rsid w:val="00722BFC"/>
    <w:rsid w:val="007248A9"/>
    <w:rsid w:val="007408A0"/>
    <w:rsid w:val="007421EE"/>
    <w:rsid w:val="0074749F"/>
    <w:rsid w:val="007549A3"/>
    <w:rsid w:val="00762F2C"/>
    <w:rsid w:val="00764B95"/>
    <w:rsid w:val="00766A0E"/>
    <w:rsid w:val="00771AD5"/>
    <w:rsid w:val="007721FE"/>
    <w:rsid w:val="00775AD6"/>
    <w:rsid w:val="0078066A"/>
    <w:rsid w:val="0078297C"/>
    <w:rsid w:val="00784DFD"/>
    <w:rsid w:val="00786AEC"/>
    <w:rsid w:val="00786C13"/>
    <w:rsid w:val="00794032"/>
    <w:rsid w:val="007A0FD9"/>
    <w:rsid w:val="007A3FC7"/>
    <w:rsid w:val="007A7074"/>
    <w:rsid w:val="007B1756"/>
    <w:rsid w:val="007B43F8"/>
    <w:rsid w:val="007B4699"/>
    <w:rsid w:val="007B51B6"/>
    <w:rsid w:val="007B5752"/>
    <w:rsid w:val="007C00DE"/>
    <w:rsid w:val="007C0718"/>
    <w:rsid w:val="007C3B1B"/>
    <w:rsid w:val="007D1707"/>
    <w:rsid w:val="007E0671"/>
    <w:rsid w:val="007F0FC5"/>
    <w:rsid w:val="007F48EC"/>
    <w:rsid w:val="007F6E45"/>
    <w:rsid w:val="0080066B"/>
    <w:rsid w:val="00802190"/>
    <w:rsid w:val="00803B11"/>
    <w:rsid w:val="00807161"/>
    <w:rsid w:val="0081149E"/>
    <w:rsid w:val="00813C02"/>
    <w:rsid w:val="008200AE"/>
    <w:rsid w:val="00820B40"/>
    <w:rsid w:val="00823472"/>
    <w:rsid w:val="00832510"/>
    <w:rsid w:val="00844CA1"/>
    <w:rsid w:val="008455A3"/>
    <w:rsid w:val="00853001"/>
    <w:rsid w:val="0085707F"/>
    <w:rsid w:val="00867470"/>
    <w:rsid w:val="00892F15"/>
    <w:rsid w:val="00893A1F"/>
    <w:rsid w:val="008A6FD0"/>
    <w:rsid w:val="008B2E7A"/>
    <w:rsid w:val="008B4C91"/>
    <w:rsid w:val="008B5EDB"/>
    <w:rsid w:val="008D7DA8"/>
    <w:rsid w:val="008E72C4"/>
    <w:rsid w:val="008F0A27"/>
    <w:rsid w:val="008F2FF0"/>
    <w:rsid w:val="008F324E"/>
    <w:rsid w:val="008F51E3"/>
    <w:rsid w:val="008F53E9"/>
    <w:rsid w:val="008F5D48"/>
    <w:rsid w:val="00900F4B"/>
    <w:rsid w:val="00901752"/>
    <w:rsid w:val="009074A8"/>
    <w:rsid w:val="009148D4"/>
    <w:rsid w:val="009156D7"/>
    <w:rsid w:val="00917137"/>
    <w:rsid w:val="00917FD4"/>
    <w:rsid w:val="00920721"/>
    <w:rsid w:val="009239D4"/>
    <w:rsid w:val="00930932"/>
    <w:rsid w:val="00933E96"/>
    <w:rsid w:val="0094027B"/>
    <w:rsid w:val="00940A4F"/>
    <w:rsid w:val="00945E78"/>
    <w:rsid w:val="00951090"/>
    <w:rsid w:val="00961995"/>
    <w:rsid w:val="00963812"/>
    <w:rsid w:val="00970EB3"/>
    <w:rsid w:val="009726B7"/>
    <w:rsid w:val="00973659"/>
    <w:rsid w:val="00976C28"/>
    <w:rsid w:val="00977460"/>
    <w:rsid w:val="00986EA6"/>
    <w:rsid w:val="009952DA"/>
    <w:rsid w:val="009979C4"/>
    <w:rsid w:val="009A0023"/>
    <w:rsid w:val="009A00E1"/>
    <w:rsid w:val="009B1D68"/>
    <w:rsid w:val="009B2920"/>
    <w:rsid w:val="009C26A0"/>
    <w:rsid w:val="009C3D25"/>
    <w:rsid w:val="009D0F61"/>
    <w:rsid w:val="009D7700"/>
    <w:rsid w:val="009E3723"/>
    <w:rsid w:val="009E785D"/>
    <w:rsid w:val="009F0281"/>
    <w:rsid w:val="009F0814"/>
    <w:rsid w:val="009F6F0C"/>
    <w:rsid w:val="00A037DF"/>
    <w:rsid w:val="00A0410F"/>
    <w:rsid w:val="00A06C0C"/>
    <w:rsid w:val="00A0739C"/>
    <w:rsid w:val="00A1000E"/>
    <w:rsid w:val="00A122B4"/>
    <w:rsid w:val="00A209AC"/>
    <w:rsid w:val="00A25DF8"/>
    <w:rsid w:val="00A26508"/>
    <w:rsid w:val="00A27984"/>
    <w:rsid w:val="00A31231"/>
    <w:rsid w:val="00A31307"/>
    <w:rsid w:val="00A315E3"/>
    <w:rsid w:val="00A4012F"/>
    <w:rsid w:val="00A4092C"/>
    <w:rsid w:val="00A444FA"/>
    <w:rsid w:val="00A54768"/>
    <w:rsid w:val="00A55AF0"/>
    <w:rsid w:val="00A60857"/>
    <w:rsid w:val="00A62C9C"/>
    <w:rsid w:val="00A70D15"/>
    <w:rsid w:val="00A715F7"/>
    <w:rsid w:val="00A72C85"/>
    <w:rsid w:val="00A739CF"/>
    <w:rsid w:val="00A80C8E"/>
    <w:rsid w:val="00A80D97"/>
    <w:rsid w:val="00A835E0"/>
    <w:rsid w:val="00A85705"/>
    <w:rsid w:val="00A92AB0"/>
    <w:rsid w:val="00A92B11"/>
    <w:rsid w:val="00A93E64"/>
    <w:rsid w:val="00A95F45"/>
    <w:rsid w:val="00A965AD"/>
    <w:rsid w:val="00A96784"/>
    <w:rsid w:val="00AA0251"/>
    <w:rsid w:val="00AA47AE"/>
    <w:rsid w:val="00AB00CC"/>
    <w:rsid w:val="00AB2D2F"/>
    <w:rsid w:val="00AC0B82"/>
    <w:rsid w:val="00AC0BE6"/>
    <w:rsid w:val="00AC45FB"/>
    <w:rsid w:val="00AC4922"/>
    <w:rsid w:val="00AC68A6"/>
    <w:rsid w:val="00AD05C6"/>
    <w:rsid w:val="00AD2A95"/>
    <w:rsid w:val="00AD6706"/>
    <w:rsid w:val="00AF45BE"/>
    <w:rsid w:val="00AF4742"/>
    <w:rsid w:val="00AF6964"/>
    <w:rsid w:val="00B0387E"/>
    <w:rsid w:val="00B1031A"/>
    <w:rsid w:val="00B12E28"/>
    <w:rsid w:val="00B17338"/>
    <w:rsid w:val="00B17EA4"/>
    <w:rsid w:val="00B343B5"/>
    <w:rsid w:val="00B41FF4"/>
    <w:rsid w:val="00B52EDC"/>
    <w:rsid w:val="00B65780"/>
    <w:rsid w:val="00B67DEA"/>
    <w:rsid w:val="00B703BD"/>
    <w:rsid w:val="00B73583"/>
    <w:rsid w:val="00B7398E"/>
    <w:rsid w:val="00B818E0"/>
    <w:rsid w:val="00B829A8"/>
    <w:rsid w:val="00BA4E3E"/>
    <w:rsid w:val="00BB600E"/>
    <w:rsid w:val="00BB76AE"/>
    <w:rsid w:val="00BC12AA"/>
    <w:rsid w:val="00BC5A7A"/>
    <w:rsid w:val="00BD1D86"/>
    <w:rsid w:val="00BE7560"/>
    <w:rsid w:val="00BF50BF"/>
    <w:rsid w:val="00C04C1C"/>
    <w:rsid w:val="00C12070"/>
    <w:rsid w:val="00C12724"/>
    <w:rsid w:val="00C23D3B"/>
    <w:rsid w:val="00C27C43"/>
    <w:rsid w:val="00C30811"/>
    <w:rsid w:val="00C3283F"/>
    <w:rsid w:val="00C33B63"/>
    <w:rsid w:val="00C3532E"/>
    <w:rsid w:val="00C35852"/>
    <w:rsid w:val="00C42383"/>
    <w:rsid w:val="00C43172"/>
    <w:rsid w:val="00C442A2"/>
    <w:rsid w:val="00C4509A"/>
    <w:rsid w:val="00C473A2"/>
    <w:rsid w:val="00C56348"/>
    <w:rsid w:val="00C56373"/>
    <w:rsid w:val="00C57548"/>
    <w:rsid w:val="00C600C0"/>
    <w:rsid w:val="00C67678"/>
    <w:rsid w:val="00C773BC"/>
    <w:rsid w:val="00C77A92"/>
    <w:rsid w:val="00C85C03"/>
    <w:rsid w:val="00C902ED"/>
    <w:rsid w:val="00C906B8"/>
    <w:rsid w:val="00C909FB"/>
    <w:rsid w:val="00CA008E"/>
    <w:rsid w:val="00CA1635"/>
    <w:rsid w:val="00CB07DA"/>
    <w:rsid w:val="00CB0E75"/>
    <w:rsid w:val="00CB27C8"/>
    <w:rsid w:val="00CB4356"/>
    <w:rsid w:val="00CB6928"/>
    <w:rsid w:val="00CB70B7"/>
    <w:rsid w:val="00CC2E07"/>
    <w:rsid w:val="00CC6949"/>
    <w:rsid w:val="00CD063F"/>
    <w:rsid w:val="00CD3EEB"/>
    <w:rsid w:val="00CE0340"/>
    <w:rsid w:val="00CE1BC9"/>
    <w:rsid w:val="00CE1C8A"/>
    <w:rsid w:val="00CE1E9B"/>
    <w:rsid w:val="00CE623D"/>
    <w:rsid w:val="00CF08E4"/>
    <w:rsid w:val="00D0281E"/>
    <w:rsid w:val="00D10B78"/>
    <w:rsid w:val="00D112A9"/>
    <w:rsid w:val="00D1240A"/>
    <w:rsid w:val="00D14909"/>
    <w:rsid w:val="00D165C4"/>
    <w:rsid w:val="00D16EF4"/>
    <w:rsid w:val="00D17034"/>
    <w:rsid w:val="00D1762D"/>
    <w:rsid w:val="00D2479E"/>
    <w:rsid w:val="00D25D11"/>
    <w:rsid w:val="00D374B1"/>
    <w:rsid w:val="00D37E77"/>
    <w:rsid w:val="00D514B2"/>
    <w:rsid w:val="00D522DA"/>
    <w:rsid w:val="00D54070"/>
    <w:rsid w:val="00D64169"/>
    <w:rsid w:val="00D704D9"/>
    <w:rsid w:val="00D759AE"/>
    <w:rsid w:val="00D81E60"/>
    <w:rsid w:val="00D823A4"/>
    <w:rsid w:val="00D92E34"/>
    <w:rsid w:val="00D93640"/>
    <w:rsid w:val="00D97B42"/>
    <w:rsid w:val="00DA0ABF"/>
    <w:rsid w:val="00DA23CE"/>
    <w:rsid w:val="00DA3908"/>
    <w:rsid w:val="00DA6C89"/>
    <w:rsid w:val="00DA7852"/>
    <w:rsid w:val="00DA7EB1"/>
    <w:rsid w:val="00DB25C3"/>
    <w:rsid w:val="00DB2DBD"/>
    <w:rsid w:val="00DB5210"/>
    <w:rsid w:val="00DB73EF"/>
    <w:rsid w:val="00DC3207"/>
    <w:rsid w:val="00DD34D8"/>
    <w:rsid w:val="00DD6AF9"/>
    <w:rsid w:val="00DE5C23"/>
    <w:rsid w:val="00DF154D"/>
    <w:rsid w:val="00E02EE5"/>
    <w:rsid w:val="00E12F51"/>
    <w:rsid w:val="00E13881"/>
    <w:rsid w:val="00E13CE3"/>
    <w:rsid w:val="00E2090B"/>
    <w:rsid w:val="00E217DA"/>
    <w:rsid w:val="00E2722B"/>
    <w:rsid w:val="00E32E10"/>
    <w:rsid w:val="00E43865"/>
    <w:rsid w:val="00E438FF"/>
    <w:rsid w:val="00E4569A"/>
    <w:rsid w:val="00E502A4"/>
    <w:rsid w:val="00E5199E"/>
    <w:rsid w:val="00E52928"/>
    <w:rsid w:val="00E530D0"/>
    <w:rsid w:val="00E53E65"/>
    <w:rsid w:val="00E5595E"/>
    <w:rsid w:val="00E6294F"/>
    <w:rsid w:val="00E7200C"/>
    <w:rsid w:val="00E73D48"/>
    <w:rsid w:val="00E756EF"/>
    <w:rsid w:val="00E775E2"/>
    <w:rsid w:val="00E82669"/>
    <w:rsid w:val="00E83A74"/>
    <w:rsid w:val="00E85EA6"/>
    <w:rsid w:val="00E86F95"/>
    <w:rsid w:val="00E9629A"/>
    <w:rsid w:val="00E96316"/>
    <w:rsid w:val="00EA074C"/>
    <w:rsid w:val="00EA270F"/>
    <w:rsid w:val="00EB146C"/>
    <w:rsid w:val="00EB79EB"/>
    <w:rsid w:val="00EC0F94"/>
    <w:rsid w:val="00EC13CC"/>
    <w:rsid w:val="00EC1A02"/>
    <w:rsid w:val="00EC3E61"/>
    <w:rsid w:val="00EC56F7"/>
    <w:rsid w:val="00EC63AD"/>
    <w:rsid w:val="00EC7F71"/>
    <w:rsid w:val="00ED339A"/>
    <w:rsid w:val="00ED6D33"/>
    <w:rsid w:val="00ED7728"/>
    <w:rsid w:val="00ED7D2C"/>
    <w:rsid w:val="00EE4615"/>
    <w:rsid w:val="00EF50DB"/>
    <w:rsid w:val="00EF618A"/>
    <w:rsid w:val="00EF7028"/>
    <w:rsid w:val="00F03E91"/>
    <w:rsid w:val="00F0565F"/>
    <w:rsid w:val="00F069EE"/>
    <w:rsid w:val="00F07487"/>
    <w:rsid w:val="00F1229B"/>
    <w:rsid w:val="00F153A0"/>
    <w:rsid w:val="00F15998"/>
    <w:rsid w:val="00F17E1A"/>
    <w:rsid w:val="00F2026C"/>
    <w:rsid w:val="00F34FA2"/>
    <w:rsid w:val="00F35611"/>
    <w:rsid w:val="00F44252"/>
    <w:rsid w:val="00F45615"/>
    <w:rsid w:val="00F46C06"/>
    <w:rsid w:val="00F471CD"/>
    <w:rsid w:val="00F47EAF"/>
    <w:rsid w:val="00F525AE"/>
    <w:rsid w:val="00F62CD8"/>
    <w:rsid w:val="00F661B8"/>
    <w:rsid w:val="00F7405A"/>
    <w:rsid w:val="00F74D09"/>
    <w:rsid w:val="00F777A0"/>
    <w:rsid w:val="00F8012E"/>
    <w:rsid w:val="00F810DA"/>
    <w:rsid w:val="00F82609"/>
    <w:rsid w:val="00F87EA7"/>
    <w:rsid w:val="00F91A2F"/>
    <w:rsid w:val="00F923D5"/>
    <w:rsid w:val="00F96DB7"/>
    <w:rsid w:val="00F97DB6"/>
    <w:rsid w:val="00FA0191"/>
    <w:rsid w:val="00FA0300"/>
    <w:rsid w:val="00FB1C1F"/>
    <w:rsid w:val="00FB2950"/>
    <w:rsid w:val="00FB553C"/>
    <w:rsid w:val="00FB654F"/>
    <w:rsid w:val="00FB7D4C"/>
    <w:rsid w:val="00FC12F9"/>
    <w:rsid w:val="00FC3542"/>
    <w:rsid w:val="00FC4B1E"/>
    <w:rsid w:val="00FC7072"/>
    <w:rsid w:val="00FC71BC"/>
    <w:rsid w:val="00FC7349"/>
    <w:rsid w:val="00FD093A"/>
    <w:rsid w:val="00FD146A"/>
    <w:rsid w:val="00FD2063"/>
    <w:rsid w:val="00FD4EF4"/>
    <w:rsid w:val="00FD7091"/>
    <w:rsid w:val="00FE09AD"/>
    <w:rsid w:val="00FE27CA"/>
    <w:rsid w:val="00FE3EF8"/>
    <w:rsid w:val="00FE47A4"/>
    <w:rsid w:val="00FE5ECC"/>
    <w:rsid w:val="00FF0D92"/>
    <w:rsid w:val="00FF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3ADBE2"/>
  <w15:chartTrackingRefBased/>
  <w15:docId w15:val="{38F77E12-C748-4FAB-B86B-E15C2EBB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5BD"/>
    <w:pPr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link w:val="10"/>
    <w:qFormat/>
    <w:rsid w:val="001902EB"/>
    <w:pPr>
      <w:keepNext/>
      <w:pageBreakBefore/>
      <w:suppressAutoHyphens/>
      <w:spacing w:before="120" w:after="240" w:line="240" w:lineRule="auto"/>
      <w:jc w:val="left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uppressAutoHyphens/>
      <w:spacing w:before="120" w:after="120"/>
      <w:jc w:val="left"/>
      <w:outlineLvl w:val="1"/>
    </w:pPr>
    <w:rPr>
      <w:rFonts w:cs="Arial"/>
      <w:b/>
      <w:bCs/>
      <w:iCs/>
      <w:sz w:val="32"/>
      <w:szCs w:val="28"/>
    </w:rPr>
  </w:style>
  <w:style w:type="paragraph" w:styleId="3">
    <w:name w:val="heading 3"/>
    <w:basedOn w:val="a"/>
    <w:next w:val="a"/>
    <w:qFormat/>
    <w:rsid w:val="004E5EC2"/>
    <w:pPr>
      <w:keepNext/>
      <w:suppressAutoHyphens/>
      <w:spacing w:before="120" w:after="60" w:line="240" w:lineRule="auto"/>
      <w:jc w:val="left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1902EB"/>
    <w:pPr>
      <w:spacing w:after="100" w:line="300" w:lineRule="auto"/>
    </w:pPr>
    <w:rPr>
      <w:rFonts w:eastAsia="Calibri"/>
      <w:szCs w:val="22"/>
      <w:lang w:eastAsia="en-US"/>
    </w:rPr>
  </w:style>
  <w:style w:type="paragraph" w:customStyle="1" w:styleId="a3">
    <w:name w:val="Штамп"/>
    <w:basedOn w:val="a"/>
    <w:pPr>
      <w:jc w:val="center"/>
    </w:pPr>
    <w:rPr>
      <w:noProof/>
      <w:sz w:val="18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</w:style>
  <w:style w:type="paragraph" w:styleId="a6">
    <w:name w:val="Body Text"/>
    <w:basedOn w:val="a"/>
    <w:semiHidden/>
    <w:pPr>
      <w:ind w:firstLine="709"/>
    </w:pPr>
  </w:style>
  <w:style w:type="paragraph" w:customStyle="1" w:styleId="a7">
    <w:name w:val="Формула"/>
    <w:basedOn w:val="a"/>
    <w:next w:val="a"/>
    <w:pPr>
      <w:spacing w:before="60" w:after="60"/>
      <w:ind w:left="567"/>
    </w:pPr>
  </w:style>
  <w:style w:type="paragraph" w:styleId="a8">
    <w:name w:val="caption"/>
    <w:basedOn w:val="a"/>
    <w:next w:val="a"/>
    <w:qFormat/>
    <w:pPr>
      <w:spacing w:before="120" w:after="120"/>
      <w:jc w:val="center"/>
    </w:pPr>
    <w:rPr>
      <w:b/>
      <w:bCs/>
    </w:rPr>
  </w:style>
  <w:style w:type="paragraph" w:customStyle="1" w:styleId="a9">
    <w:name w:val="Таблица"/>
    <w:basedOn w:val="a"/>
    <w:pPr>
      <w:jc w:val="center"/>
    </w:pPr>
  </w:style>
  <w:style w:type="character" w:styleId="aa">
    <w:name w:val="Hyperlink"/>
    <w:uiPriority w:val="99"/>
    <w:unhideWhenUsed/>
    <w:rsid w:val="001902EB"/>
    <w:rPr>
      <w:color w:val="0563C1"/>
      <w:u w:val="single"/>
    </w:rPr>
  </w:style>
  <w:style w:type="paragraph" w:styleId="ab">
    <w:name w:val="TOC Heading"/>
    <w:aliases w:val="Раздел1"/>
    <w:basedOn w:val="1"/>
    <w:next w:val="a"/>
    <w:uiPriority w:val="39"/>
    <w:unhideWhenUsed/>
    <w:qFormat/>
    <w:rsid w:val="001902EB"/>
    <w:pPr>
      <w:keepLines/>
      <w:pageBreakBefore w:val="0"/>
      <w:suppressAutoHyphens w:val="0"/>
      <w:spacing w:before="240" w:after="0"/>
      <w:ind w:left="708"/>
      <w:outlineLvl w:val="9"/>
    </w:pPr>
    <w:rPr>
      <w:szCs w:val="32"/>
    </w:rPr>
  </w:style>
  <w:style w:type="paragraph" w:styleId="ac">
    <w:name w:val="Title"/>
    <w:basedOn w:val="1"/>
    <w:next w:val="a"/>
    <w:link w:val="ad"/>
    <w:uiPriority w:val="10"/>
    <w:qFormat/>
    <w:rsid w:val="001902EB"/>
    <w:pPr>
      <w:keepLines/>
      <w:pageBreakBefore w:val="0"/>
      <w:suppressAutoHyphens w:val="0"/>
      <w:spacing w:before="240" w:after="160"/>
      <w:contextualSpacing/>
      <w:jc w:val="center"/>
    </w:pPr>
    <w:rPr>
      <w:spacing w:val="-10"/>
      <w:kern w:val="28"/>
      <w:sz w:val="28"/>
      <w:szCs w:val="56"/>
      <w:lang w:eastAsia="en-US"/>
    </w:rPr>
  </w:style>
  <w:style w:type="character" w:customStyle="1" w:styleId="ad">
    <w:name w:val="Заголовок Знак"/>
    <w:basedOn w:val="a0"/>
    <w:link w:val="ac"/>
    <w:uiPriority w:val="10"/>
    <w:rsid w:val="001902EB"/>
    <w:rPr>
      <w:b/>
      <w:spacing w:val="-10"/>
      <w:kern w:val="28"/>
      <w:sz w:val="28"/>
      <w:szCs w:val="56"/>
      <w:lang w:eastAsia="en-US"/>
    </w:rPr>
  </w:style>
  <w:style w:type="paragraph" w:styleId="ae">
    <w:name w:val="List Paragraph"/>
    <w:basedOn w:val="a"/>
    <w:uiPriority w:val="34"/>
    <w:rsid w:val="001902EB"/>
    <w:pPr>
      <w:spacing w:after="160" w:line="300" w:lineRule="auto"/>
      <w:ind w:left="720"/>
      <w:contextualSpacing/>
    </w:pPr>
    <w:rPr>
      <w:rFonts w:eastAsia="Calibri"/>
      <w:szCs w:val="22"/>
      <w:lang w:eastAsia="en-US"/>
    </w:rPr>
  </w:style>
  <w:style w:type="character" w:styleId="af">
    <w:name w:val="Placeholder Text"/>
    <w:basedOn w:val="a0"/>
    <w:uiPriority w:val="99"/>
    <w:semiHidden/>
    <w:rsid w:val="003C3221"/>
    <w:rPr>
      <w:color w:val="808080"/>
    </w:rPr>
  </w:style>
  <w:style w:type="paragraph" w:styleId="20">
    <w:name w:val="toc 2"/>
    <w:basedOn w:val="a"/>
    <w:next w:val="a"/>
    <w:autoRedefine/>
    <w:uiPriority w:val="39"/>
    <w:unhideWhenUsed/>
    <w:rsid w:val="00E7200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semiHidden/>
    <w:unhideWhenUsed/>
    <w:rsid w:val="00E7200C"/>
    <w:pPr>
      <w:spacing w:after="100"/>
      <w:ind w:left="480"/>
    </w:pPr>
  </w:style>
  <w:style w:type="table" w:styleId="af0">
    <w:name w:val="Table Grid"/>
    <w:basedOn w:val="a1"/>
    <w:uiPriority w:val="39"/>
    <w:rsid w:val="00670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Стиль Стиль Стиль2 + По ширине + По ширине"/>
    <w:basedOn w:val="a"/>
    <w:rsid w:val="004661B5"/>
    <w:pPr>
      <w:tabs>
        <w:tab w:val="left" w:pos="1701"/>
        <w:tab w:val="num" w:pos="2204"/>
      </w:tabs>
      <w:spacing w:before="60" w:after="60" w:line="288" w:lineRule="auto"/>
      <w:ind w:left="1135" w:firstLine="709"/>
      <w:outlineLvl w:val="1"/>
    </w:pPr>
    <w:rPr>
      <w:rFonts w:ascii="Arial" w:hAnsi="Arial"/>
      <w:kern w:val="32"/>
    </w:rPr>
  </w:style>
  <w:style w:type="paragraph" w:styleId="af1">
    <w:name w:val="Salutation"/>
    <w:basedOn w:val="a"/>
    <w:next w:val="a"/>
    <w:link w:val="af2"/>
    <w:rsid w:val="00071DD1"/>
    <w:pPr>
      <w:autoSpaceDE w:val="0"/>
      <w:autoSpaceDN w:val="0"/>
      <w:spacing w:line="240" w:lineRule="auto"/>
      <w:jc w:val="left"/>
    </w:pPr>
    <w:rPr>
      <w:sz w:val="20"/>
      <w:szCs w:val="24"/>
    </w:rPr>
  </w:style>
  <w:style w:type="character" w:customStyle="1" w:styleId="af2">
    <w:name w:val="Приветствие Знак"/>
    <w:basedOn w:val="a0"/>
    <w:link w:val="af1"/>
    <w:rsid w:val="00071DD1"/>
    <w:rPr>
      <w:szCs w:val="24"/>
    </w:rPr>
  </w:style>
  <w:style w:type="paragraph" w:styleId="af3">
    <w:name w:val="Body Text Indent"/>
    <w:basedOn w:val="a"/>
    <w:link w:val="af4"/>
    <w:uiPriority w:val="99"/>
    <w:semiHidden/>
    <w:unhideWhenUsed/>
    <w:rsid w:val="006546B2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6546B2"/>
    <w:rPr>
      <w:sz w:val="24"/>
    </w:rPr>
  </w:style>
  <w:style w:type="character" w:styleId="af5">
    <w:name w:val="Unresolved Mention"/>
    <w:basedOn w:val="a0"/>
    <w:uiPriority w:val="99"/>
    <w:semiHidden/>
    <w:unhideWhenUsed/>
    <w:rsid w:val="00641A2B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C30811"/>
    <w:rPr>
      <w:b/>
      <w:sz w:val="24"/>
    </w:rPr>
  </w:style>
  <w:style w:type="character" w:styleId="af6">
    <w:name w:val="FollowedHyperlink"/>
    <w:basedOn w:val="a0"/>
    <w:uiPriority w:val="99"/>
    <w:semiHidden/>
    <w:unhideWhenUsed/>
    <w:rsid w:val="003935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mailto:info@eremex.ru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image" Target="media/image7.png"/><Relationship Id="rId34" Type="http://schemas.openxmlformats.org/officeDocument/2006/relationships/hyperlink" Target="https://www.keil.com/download/product/" TargetMode="External"/><Relationship Id="rId42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image" Target="media/image1.png"/><Relationship Id="rId19" Type="http://schemas.openxmlformats.org/officeDocument/2006/relationships/hyperlink" Target="mailto:sales@eremex.ru" TargetMode="External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support.milandr.ru/products/mikroskhemy_v_plastikovykh_korpusakh/k1986ve92qi/" TargetMode="Externa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mailto:support@cadetech.ru" TargetMode="External"/><Relationship Id="rId17" Type="http://schemas.openxmlformats.org/officeDocument/2006/relationships/hyperlink" Target="mailto:support@eremex.ru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ras\OneDrive\&#1056;&#1072;&#1073;&#1086;&#1095;&#1080;&#1081;%20&#1089;&#1090;&#1086;&#1083;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4865-F271-4632-9773-1F1553A78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</Template>
  <TotalTime>1757</TotalTime>
  <Pages>1</Pages>
  <Words>4068</Words>
  <Characters>23189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27203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Виталий Флоренцев</dc:creator>
  <cp:keywords>Miluino</cp:keywords>
  <cp:lastModifiedBy>Виталий Флоренцев</cp:lastModifiedBy>
  <cp:revision>89</cp:revision>
  <cp:lastPrinted>2025-09-14T16:27:00Z</cp:lastPrinted>
  <dcterms:created xsi:type="dcterms:W3CDTF">2025-03-13T13:31:00Z</dcterms:created>
  <dcterms:modified xsi:type="dcterms:W3CDTF">2025-09-14T16:36:00Z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