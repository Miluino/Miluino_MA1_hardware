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4F025" w14:textId="496560B2" w:rsidR="001902EB" w:rsidRPr="00313EFB" w:rsidRDefault="001902EB" w:rsidP="001902EB">
      <w:pPr>
        <w:tabs>
          <w:tab w:val="left" w:pos="5760"/>
        </w:tabs>
        <w:spacing w:after="222"/>
        <w:ind w:right="-143"/>
        <w:rPr>
          <w:color w:val="000000" w:themeColor="text1"/>
        </w:rPr>
      </w:pPr>
      <w:r w:rsidRPr="00313EFB">
        <w:rPr>
          <w:color w:val="000000" w:themeColor="text1"/>
        </w:rPr>
        <w:t xml:space="preserve">КОД ОКП </w:t>
      </w:r>
      <w:r w:rsidR="00AC4922">
        <w:t>4</w:t>
      </w:r>
      <w:r w:rsidR="009B2920">
        <w:t>34519</w:t>
      </w:r>
      <w:r w:rsidRPr="00313EFB">
        <w:rPr>
          <w:color w:val="000000" w:themeColor="text1"/>
        </w:rPr>
        <w:tab/>
      </w:r>
      <w:r w:rsidRPr="00313EFB">
        <w:rPr>
          <w:color w:val="000000" w:themeColor="text1"/>
        </w:rPr>
        <w:tab/>
      </w:r>
      <w:r w:rsidRPr="00313EFB">
        <w:rPr>
          <w:color w:val="000000" w:themeColor="text1"/>
        </w:rPr>
        <w:tab/>
      </w:r>
      <w:r w:rsidRPr="00313EFB">
        <w:rPr>
          <w:color w:val="000000" w:themeColor="text1"/>
        </w:rPr>
        <w:tab/>
        <w:t xml:space="preserve">   </w:t>
      </w:r>
    </w:p>
    <w:p w14:paraId="46EEB69F" w14:textId="77777777" w:rsidR="001902EB" w:rsidRPr="00313EFB" w:rsidRDefault="001902EB" w:rsidP="001902EB">
      <w:pPr>
        <w:spacing w:line="312" w:lineRule="auto"/>
        <w:ind w:left="6237"/>
        <w:jc w:val="center"/>
        <w:rPr>
          <w:color w:val="000000" w:themeColor="text1"/>
        </w:rPr>
      </w:pPr>
      <w:r w:rsidRPr="00313EFB">
        <w:rPr>
          <w:b/>
          <w:color w:val="000000" w:themeColor="text1"/>
        </w:rPr>
        <w:t>«УТВЕРЖДАЮ»</w:t>
      </w:r>
    </w:p>
    <w:p w14:paraId="57B0E3A9" w14:textId="77777777" w:rsidR="00B343B5" w:rsidRPr="00B343B5" w:rsidRDefault="00B343B5" w:rsidP="00B343B5">
      <w:pPr>
        <w:spacing w:line="312" w:lineRule="auto"/>
        <w:ind w:left="6237"/>
        <w:jc w:val="center"/>
        <w:rPr>
          <w:b/>
          <w:color w:val="000000" w:themeColor="text1"/>
        </w:rPr>
      </w:pPr>
      <w:r w:rsidRPr="00B343B5">
        <w:rPr>
          <w:b/>
          <w:color w:val="000000" w:themeColor="text1"/>
        </w:rPr>
        <w:t>Генеральный директор</w:t>
      </w:r>
    </w:p>
    <w:p w14:paraId="381A9E17" w14:textId="5169934D" w:rsidR="00B343B5" w:rsidRPr="00B343B5" w:rsidRDefault="009B2920" w:rsidP="00B343B5">
      <w:pPr>
        <w:spacing w:line="312" w:lineRule="auto"/>
        <w:ind w:left="6237"/>
        <w:jc w:val="center"/>
        <w:rPr>
          <w:b/>
          <w:color w:val="000000" w:themeColor="text1"/>
        </w:rPr>
      </w:pPr>
      <w:r>
        <w:rPr>
          <w:b/>
          <w:color w:val="000000" w:themeColor="text1"/>
        </w:rPr>
        <w:t>АО</w:t>
      </w:r>
      <w:r w:rsidR="00B343B5" w:rsidRPr="00B343B5">
        <w:rPr>
          <w:b/>
          <w:color w:val="000000" w:themeColor="text1"/>
        </w:rPr>
        <w:t xml:space="preserve"> «</w:t>
      </w:r>
      <w:r>
        <w:rPr>
          <w:b/>
          <w:color w:val="000000" w:themeColor="text1"/>
        </w:rPr>
        <w:t>НПО КАДЕТЕК</w:t>
      </w:r>
      <w:r w:rsidR="00B343B5" w:rsidRPr="00B343B5">
        <w:rPr>
          <w:b/>
          <w:color w:val="000000" w:themeColor="text1"/>
        </w:rPr>
        <w:t>»</w:t>
      </w:r>
    </w:p>
    <w:p w14:paraId="702FAE12" w14:textId="457E48CE" w:rsidR="00B343B5" w:rsidRPr="00B343B5" w:rsidRDefault="00B343B5" w:rsidP="00B343B5">
      <w:pPr>
        <w:spacing w:line="312" w:lineRule="auto"/>
        <w:ind w:left="6237"/>
        <w:jc w:val="center"/>
        <w:rPr>
          <w:b/>
          <w:color w:val="000000" w:themeColor="text1"/>
        </w:rPr>
      </w:pPr>
      <w:r w:rsidRPr="00B343B5">
        <w:rPr>
          <w:b/>
          <w:color w:val="000000" w:themeColor="text1"/>
        </w:rPr>
        <w:t>___________</w:t>
      </w:r>
      <w:r w:rsidR="009B2920">
        <w:rPr>
          <w:b/>
          <w:color w:val="000000" w:themeColor="text1"/>
        </w:rPr>
        <w:t>В</w:t>
      </w:r>
      <w:r w:rsidRPr="00B343B5">
        <w:rPr>
          <w:b/>
          <w:color w:val="000000" w:themeColor="text1"/>
        </w:rPr>
        <w:t>.</w:t>
      </w:r>
      <w:r w:rsidR="009B2920">
        <w:rPr>
          <w:b/>
          <w:color w:val="000000" w:themeColor="text1"/>
        </w:rPr>
        <w:t>В</w:t>
      </w:r>
      <w:r w:rsidRPr="00B343B5">
        <w:rPr>
          <w:b/>
          <w:color w:val="000000" w:themeColor="text1"/>
        </w:rPr>
        <w:t>. Ф</w:t>
      </w:r>
      <w:r w:rsidR="009B2920">
        <w:rPr>
          <w:b/>
          <w:color w:val="000000" w:themeColor="text1"/>
        </w:rPr>
        <w:t>лоренцев</w:t>
      </w:r>
    </w:p>
    <w:p w14:paraId="6BEC942B" w14:textId="1B066526" w:rsidR="001902EB" w:rsidRPr="00313EFB" w:rsidRDefault="00B343B5" w:rsidP="00B343B5">
      <w:pPr>
        <w:spacing w:line="312" w:lineRule="auto"/>
        <w:ind w:left="6237"/>
        <w:jc w:val="center"/>
        <w:rPr>
          <w:b/>
          <w:color w:val="000000" w:themeColor="text1"/>
        </w:rPr>
      </w:pPr>
      <w:r w:rsidRPr="00B343B5">
        <w:rPr>
          <w:b/>
          <w:color w:val="000000" w:themeColor="text1"/>
        </w:rPr>
        <w:t>«</w:t>
      </w:r>
      <w:r w:rsidR="008A6FD0">
        <w:rPr>
          <w:b/>
          <w:color w:val="000000" w:themeColor="text1"/>
        </w:rPr>
        <w:t>01</w:t>
      </w:r>
      <w:r w:rsidRPr="00B343B5">
        <w:rPr>
          <w:b/>
          <w:color w:val="000000" w:themeColor="text1"/>
        </w:rPr>
        <w:t xml:space="preserve">» </w:t>
      </w:r>
      <w:r w:rsidR="00AD2A95">
        <w:rPr>
          <w:b/>
          <w:color w:val="000000" w:themeColor="text1"/>
        </w:rPr>
        <w:t>декабря</w:t>
      </w:r>
      <w:r w:rsidRPr="00B343B5">
        <w:rPr>
          <w:b/>
          <w:color w:val="000000" w:themeColor="text1"/>
        </w:rPr>
        <w:t xml:space="preserve"> 202</w:t>
      </w:r>
      <w:r w:rsidR="008A6FD0">
        <w:rPr>
          <w:b/>
          <w:color w:val="000000" w:themeColor="text1"/>
        </w:rPr>
        <w:t>3</w:t>
      </w:r>
      <w:r w:rsidRPr="00B343B5">
        <w:rPr>
          <w:b/>
          <w:color w:val="000000" w:themeColor="text1"/>
        </w:rPr>
        <w:t xml:space="preserve"> г</w:t>
      </w:r>
      <w:r w:rsidR="001902EB" w:rsidRPr="00313EFB">
        <w:rPr>
          <w:b/>
          <w:color w:val="000000" w:themeColor="text1"/>
        </w:rPr>
        <w:t>.</w:t>
      </w:r>
    </w:p>
    <w:p w14:paraId="6DFD23B0" w14:textId="77777777" w:rsidR="001902EB" w:rsidRPr="00313EFB" w:rsidRDefault="001902EB" w:rsidP="001902EB">
      <w:pPr>
        <w:spacing w:before="120" w:line="312" w:lineRule="auto"/>
        <w:ind w:left="4400"/>
        <w:rPr>
          <w:b/>
          <w:color w:val="000000" w:themeColor="text1"/>
        </w:rPr>
      </w:pPr>
    </w:p>
    <w:p w14:paraId="234F10B3" w14:textId="77777777" w:rsidR="001902EB" w:rsidRPr="00313EFB" w:rsidRDefault="001902EB" w:rsidP="001902EB">
      <w:pPr>
        <w:spacing w:before="120" w:line="312" w:lineRule="auto"/>
        <w:ind w:left="4400"/>
        <w:rPr>
          <w:b/>
          <w:color w:val="000000" w:themeColor="text1"/>
        </w:rPr>
      </w:pPr>
    </w:p>
    <w:p w14:paraId="2B405CF3" w14:textId="77777777" w:rsidR="001902EB" w:rsidRPr="00313EFB" w:rsidRDefault="001902EB" w:rsidP="001902EB">
      <w:pPr>
        <w:spacing w:before="120" w:line="312" w:lineRule="auto"/>
        <w:ind w:left="4400"/>
        <w:rPr>
          <w:b/>
          <w:color w:val="000000" w:themeColor="text1"/>
        </w:rPr>
      </w:pPr>
    </w:p>
    <w:p w14:paraId="5F3A9969" w14:textId="77777777" w:rsidR="001902EB" w:rsidRPr="00313EFB" w:rsidRDefault="001902EB" w:rsidP="001902EB">
      <w:pPr>
        <w:spacing w:before="120" w:line="312" w:lineRule="auto"/>
        <w:ind w:left="4400"/>
        <w:rPr>
          <w:b/>
          <w:color w:val="000000" w:themeColor="text1"/>
        </w:rPr>
      </w:pPr>
    </w:p>
    <w:p w14:paraId="661C47C1" w14:textId="77777777" w:rsidR="001902EB" w:rsidRPr="00313EFB" w:rsidRDefault="001902EB" w:rsidP="001902EB">
      <w:pPr>
        <w:spacing w:before="120" w:line="312" w:lineRule="auto"/>
        <w:ind w:left="4400"/>
        <w:rPr>
          <w:b/>
          <w:color w:val="000000" w:themeColor="text1"/>
        </w:rPr>
      </w:pPr>
    </w:p>
    <w:p w14:paraId="65F9A58E" w14:textId="77777777" w:rsidR="001902EB" w:rsidRPr="00313EFB" w:rsidRDefault="001902EB" w:rsidP="001902EB">
      <w:pPr>
        <w:spacing w:before="120" w:line="312" w:lineRule="auto"/>
        <w:ind w:left="4400"/>
        <w:rPr>
          <w:color w:val="000000" w:themeColor="text1"/>
          <w:sz w:val="40"/>
        </w:rPr>
      </w:pPr>
    </w:p>
    <w:p w14:paraId="067B4063" w14:textId="52A2EA10" w:rsidR="00613FCA" w:rsidRDefault="00AD2A95" w:rsidP="00AF4742">
      <w:pPr>
        <w:spacing w:line="312" w:lineRule="auto"/>
        <w:jc w:val="center"/>
        <w:rPr>
          <w:color w:val="000000" w:themeColor="text1"/>
          <w:sz w:val="40"/>
        </w:rPr>
      </w:pPr>
      <w:r>
        <w:rPr>
          <w:color w:val="000000" w:themeColor="text1"/>
          <w:sz w:val="40"/>
        </w:rPr>
        <w:t>КОМПЛЕКТ ОТЛАДОЧНЫЙ</w:t>
      </w:r>
    </w:p>
    <w:p w14:paraId="71901705" w14:textId="1E6E241D" w:rsidR="00AD2A95" w:rsidRDefault="00AD2A95" w:rsidP="00AF4742">
      <w:pPr>
        <w:spacing w:line="312" w:lineRule="auto"/>
        <w:jc w:val="center"/>
        <w:rPr>
          <w:color w:val="000000" w:themeColor="text1"/>
          <w:sz w:val="40"/>
        </w:rPr>
      </w:pPr>
      <w:r>
        <w:rPr>
          <w:color w:val="000000" w:themeColor="text1"/>
          <w:sz w:val="40"/>
        </w:rPr>
        <w:t>ДЛЯ МИКРОСХЕМЫ К1986</w:t>
      </w:r>
      <w:r w:rsidR="00D759AE">
        <w:rPr>
          <w:color w:val="000000" w:themeColor="text1"/>
          <w:sz w:val="40"/>
        </w:rPr>
        <w:t>ВЕ92</w:t>
      </w:r>
      <w:r w:rsidR="008A6FD0">
        <w:rPr>
          <w:color w:val="000000" w:themeColor="text1"/>
          <w:sz w:val="40"/>
          <w:lang w:val="en-US"/>
        </w:rPr>
        <w:t>F</w:t>
      </w:r>
      <w:r w:rsidR="00D759AE">
        <w:rPr>
          <w:color w:val="000000" w:themeColor="text1"/>
          <w:sz w:val="40"/>
          <w:lang w:val="en-US"/>
        </w:rPr>
        <w:t>I</w:t>
      </w:r>
    </w:p>
    <w:p w14:paraId="4CD7E587" w14:textId="1390ED4A" w:rsidR="00D759AE" w:rsidRPr="00F34FA2" w:rsidRDefault="00D759AE" w:rsidP="00AF4742">
      <w:pPr>
        <w:spacing w:line="312" w:lineRule="auto"/>
        <w:jc w:val="center"/>
        <w:rPr>
          <w:color w:val="000000" w:themeColor="text1"/>
          <w:sz w:val="40"/>
        </w:rPr>
      </w:pPr>
      <w:r>
        <w:rPr>
          <w:color w:val="000000" w:themeColor="text1"/>
          <w:sz w:val="40"/>
        </w:rPr>
        <w:t>(</w:t>
      </w:r>
      <w:r>
        <w:rPr>
          <w:color w:val="000000" w:themeColor="text1"/>
          <w:sz w:val="40"/>
          <w:lang w:val="en-US"/>
        </w:rPr>
        <w:t>MDR</w:t>
      </w:r>
      <w:r w:rsidRPr="00F34FA2">
        <w:rPr>
          <w:color w:val="000000" w:themeColor="text1"/>
          <w:sz w:val="40"/>
        </w:rPr>
        <w:t xml:space="preserve">32 </w:t>
      </w:r>
      <w:r>
        <w:rPr>
          <w:color w:val="000000" w:themeColor="text1"/>
          <w:sz w:val="40"/>
          <w:lang w:val="en-US"/>
        </w:rPr>
        <w:t>MILUINO</w:t>
      </w:r>
      <w:r w:rsidRPr="00F34FA2">
        <w:rPr>
          <w:color w:val="000000" w:themeColor="text1"/>
          <w:sz w:val="40"/>
        </w:rPr>
        <w:t>)</w:t>
      </w:r>
    </w:p>
    <w:p w14:paraId="06E4B998" w14:textId="77777777" w:rsidR="00AF4742" w:rsidRPr="00313EFB" w:rsidRDefault="00AF4742" w:rsidP="00AF4742">
      <w:pPr>
        <w:spacing w:line="312" w:lineRule="auto"/>
        <w:jc w:val="center"/>
        <w:rPr>
          <w:color w:val="000000" w:themeColor="text1"/>
          <w:sz w:val="40"/>
        </w:rPr>
      </w:pPr>
    </w:p>
    <w:p w14:paraId="7C163AC3" w14:textId="5119C6A6" w:rsidR="00444673" w:rsidRPr="00444673" w:rsidRDefault="00EA270F" w:rsidP="00444673">
      <w:pPr>
        <w:spacing w:after="222" w:line="312" w:lineRule="auto"/>
        <w:jc w:val="center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Паспорт</w:t>
      </w:r>
    </w:p>
    <w:p w14:paraId="4A18750B" w14:textId="2A252D1C" w:rsidR="00444673" w:rsidRPr="00444673" w:rsidRDefault="00444673" w:rsidP="00444673">
      <w:pPr>
        <w:spacing w:after="222" w:line="312" w:lineRule="auto"/>
        <w:jc w:val="center"/>
        <w:rPr>
          <w:bCs/>
          <w:color w:val="000000" w:themeColor="text1"/>
          <w:sz w:val="28"/>
        </w:rPr>
      </w:pPr>
      <w:r w:rsidRPr="00444673">
        <w:rPr>
          <w:bCs/>
          <w:color w:val="000000" w:themeColor="text1"/>
          <w:sz w:val="28"/>
        </w:rPr>
        <w:t>(ДФТВ.</w:t>
      </w:r>
      <w:r w:rsidR="00D759AE" w:rsidRPr="00D759AE">
        <w:rPr>
          <w:bCs/>
          <w:color w:val="000000" w:themeColor="text1"/>
          <w:sz w:val="28"/>
        </w:rPr>
        <w:t>434519</w:t>
      </w:r>
      <w:r w:rsidRPr="00444673">
        <w:rPr>
          <w:bCs/>
          <w:color w:val="000000" w:themeColor="text1"/>
          <w:sz w:val="28"/>
        </w:rPr>
        <w:t>.00</w:t>
      </w:r>
      <w:r w:rsidR="008A6FD0" w:rsidRPr="005B6850">
        <w:rPr>
          <w:bCs/>
          <w:color w:val="000000" w:themeColor="text1"/>
          <w:sz w:val="28"/>
        </w:rPr>
        <w:t>3</w:t>
      </w:r>
      <w:r w:rsidR="00EA270F">
        <w:rPr>
          <w:bCs/>
          <w:color w:val="000000" w:themeColor="text1"/>
          <w:sz w:val="28"/>
        </w:rPr>
        <w:t>ПС</w:t>
      </w:r>
      <w:r w:rsidRPr="00444673">
        <w:rPr>
          <w:bCs/>
          <w:color w:val="000000" w:themeColor="text1"/>
          <w:sz w:val="28"/>
        </w:rPr>
        <w:t>)</w:t>
      </w:r>
    </w:p>
    <w:p w14:paraId="1C86C76D" w14:textId="77777777" w:rsidR="00444673" w:rsidRDefault="00444673" w:rsidP="00444673">
      <w:pPr>
        <w:spacing w:after="222" w:line="312" w:lineRule="auto"/>
        <w:jc w:val="center"/>
        <w:rPr>
          <w:b/>
          <w:color w:val="000000" w:themeColor="text1"/>
          <w:sz w:val="28"/>
        </w:rPr>
      </w:pPr>
    </w:p>
    <w:p w14:paraId="71A3A2B4" w14:textId="14B5CEA3" w:rsidR="001902EB" w:rsidRPr="009A00E1" w:rsidRDefault="001902EB" w:rsidP="001902EB">
      <w:pPr>
        <w:spacing w:after="2886" w:line="312" w:lineRule="auto"/>
        <w:jc w:val="right"/>
        <w:rPr>
          <w:color w:val="000000" w:themeColor="text1"/>
          <w:u w:val="single"/>
        </w:rPr>
      </w:pPr>
      <w:r w:rsidRPr="00313EFB">
        <w:rPr>
          <w:color w:val="000000" w:themeColor="text1"/>
        </w:rPr>
        <w:t>Дата введения</w:t>
      </w:r>
      <w:r w:rsidR="009A00E1">
        <w:rPr>
          <w:color w:val="000000" w:themeColor="text1"/>
        </w:rPr>
        <w:t xml:space="preserve">  </w:t>
      </w:r>
      <w:r w:rsidR="009A00E1">
        <w:rPr>
          <w:color w:val="000000" w:themeColor="text1"/>
          <w:u w:val="single"/>
        </w:rPr>
        <w:tab/>
      </w:r>
      <w:r w:rsidR="009A00E1">
        <w:rPr>
          <w:color w:val="000000" w:themeColor="text1"/>
          <w:u w:val="single"/>
        </w:rPr>
        <w:tab/>
      </w:r>
    </w:p>
    <w:p w14:paraId="2DA5B759" w14:textId="77777777" w:rsidR="001902EB" w:rsidRPr="00313EFB" w:rsidRDefault="001902EB" w:rsidP="001902EB">
      <w:pPr>
        <w:ind w:left="142" w:hanging="142"/>
        <w:jc w:val="center"/>
        <w:rPr>
          <w:color w:val="000000" w:themeColor="text1"/>
        </w:rPr>
      </w:pPr>
      <w:r w:rsidRPr="00313EFB">
        <w:rPr>
          <w:b/>
          <w:color w:val="000000" w:themeColor="text1"/>
        </w:rPr>
        <w:t>Москва</w:t>
      </w:r>
    </w:p>
    <w:p w14:paraId="0AFAB62F" w14:textId="1198B67C" w:rsidR="00BC12AA" w:rsidRPr="00313EFB" w:rsidRDefault="001902EB" w:rsidP="00444673">
      <w:pPr>
        <w:jc w:val="center"/>
        <w:rPr>
          <w:color w:val="000000" w:themeColor="text1"/>
        </w:rPr>
      </w:pPr>
      <w:r w:rsidRPr="00313EFB">
        <w:rPr>
          <w:b/>
          <w:color w:val="000000" w:themeColor="text1"/>
        </w:rPr>
        <w:t>202</w:t>
      </w:r>
      <w:r w:rsidR="008A6FD0">
        <w:rPr>
          <w:b/>
          <w:color w:val="000000" w:themeColor="text1"/>
        </w:rPr>
        <w:t>3</w:t>
      </w:r>
      <w:r w:rsidRPr="00313EFB">
        <w:rPr>
          <w:b/>
          <w:color w:val="000000" w:themeColor="text1"/>
        </w:rPr>
        <w:t xml:space="preserve"> г.</w:t>
      </w:r>
    </w:p>
    <w:p w14:paraId="4F2BD4E8" w14:textId="77777777" w:rsidR="00BC12AA" w:rsidRPr="00313EFB" w:rsidRDefault="00BC12AA" w:rsidP="001902EB">
      <w:pPr>
        <w:pStyle w:val="a6"/>
        <w:ind w:firstLine="0"/>
        <w:rPr>
          <w:color w:val="000000" w:themeColor="text1"/>
        </w:rPr>
        <w:sectPr w:rsidR="00BC12AA" w:rsidRPr="00313EFB">
          <w:headerReference w:type="default" r:id="rId8"/>
          <w:type w:val="continuous"/>
          <w:pgSz w:w="11907" w:h="16840" w:code="9"/>
          <w:pgMar w:top="851" w:right="567" w:bottom="1134" w:left="1418" w:header="284" w:footer="284" w:gutter="0"/>
          <w:cols w:space="720"/>
        </w:sectPr>
      </w:pPr>
    </w:p>
    <w:p w14:paraId="5F93AC16" w14:textId="77777777" w:rsidR="00E7200C" w:rsidRPr="00313EFB" w:rsidRDefault="00E7200C" w:rsidP="00E7200C">
      <w:pPr>
        <w:pStyle w:val="ab"/>
        <w:jc w:val="center"/>
        <w:rPr>
          <w:color w:val="000000" w:themeColor="text1"/>
          <w:sz w:val="28"/>
        </w:rPr>
      </w:pPr>
      <w:bookmarkStart w:id="0" w:name="_Hlk65328588"/>
      <w:r w:rsidRPr="00313EFB">
        <w:rPr>
          <w:color w:val="000000" w:themeColor="text1"/>
          <w:sz w:val="28"/>
        </w:rPr>
        <w:lastRenderedPageBreak/>
        <w:t>Содержание</w:t>
      </w:r>
    </w:p>
    <w:bookmarkEnd w:id="0" w:displacedByCustomXml="next"/>
    <w:sdt>
      <w:sdtPr>
        <w:rPr>
          <w:b w:val="0"/>
          <w:szCs w:val="20"/>
        </w:rPr>
        <w:id w:val="-474597358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6291F273" w14:textId="0297DCA5" w:rsidR="00313EFB" w:rsidRDefault="00313EFB" w:rsidP="00CE0340">
          <w:pPr>
            <w:pStyle w:val="ab"/>
            <w:ind w:left="0"/>
          </w:pPr>
        </w:p>
        <w:p w14:paraId="0D30DAF9" w14:textId="68E623B5" w:rsidR="00F471CD" w:rsidRDefault="00313EFB">
          <w:pPr>
            <w:pStyle w:val="11"/>
            <w:tabs>
              <w:tab w:val="left" w:pos="480"/>
              <w:tab w:val="right" w:leader="dot" w:pos="9770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9746635" w:history="1">
            <w:r w:rsidR="00F471CD" w:rsidRPr="00476AA6">
              <w:rPr>
                <w:rStyle w:val="aa"/>
                <w:noProof/>
              </w:rPr>
              <w:t>1.</w:t>
            </w:r>
            <w:r w:rsidR="00F471CD"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="00F471CD" w:rsidRPr="00476AA6">
              <w:rPr>
                <w:rStyle w:val="aa"/>
                <w:noProof/>
              </w:rPr>
              <w:t>Основные сведения об изделии и технические данные</w:t>
            </w:r>
            <w:r w:rsidR="00F471CD">
              <w:rPr>
                <w:noProof/>
                <w:webHidden/>
              </w:rPr>
              <w:tab/>
            </w:r>
            <w:r w:rsidR="00F471CD">
              <w:rPr>
                <w:noProof/>
                <w:webHidden/>
              </w:rPr>
              <w:fldChar w:fldCharType="begin"/>
            </w:r>
            <w:r w:rsidR="00F471CD">
              <w:rPr>
                <w:noProof/>
                <w:webHidden/>
              </w:rPr>
              <w:instrText xml:space="preserve"> PAGEREF _Toc99746635 \h </w:instrText>
            </w:r>
            <w:r w:rsidR="00F471CD">
              <w:rPr>
                <w:noProof/>
                <w:webHidden/>
              </w:rPr>
            </w:r>
            <w:r w:rsidR="00F471CD">
              <w:rPr>
                <w:noProof/>
                <w:webHidden/>
              </w:rPr>
              <w:fldChar w:fldCharType="separate"/>
            </w:r>
            <w:r w:rsidR="0022053C">
              <w:rPr>
                <w:noProof/>
                <w:webHidden/>
              </w:rPr>
              <w:t>3</w:t>
            </w:r>
            <w:r w:rsidR="00F471CD">
              <w:rPr>
                <w:noProof/>
                <w:webHidden/>
              </w:rPr>
              <w:fldChar w:fldCharType="end"/>
            </w:r>
          </w:hyperlink>
        </w:p>
        <w:p w14:paraId="264D40F3" w14:textId="04E2FD58" w:rsidR="00F471CD" w:rsidRDefault="00F471CD">
          <w:pPr>
            <w:pStyle w:val="11"/>
            <w:tabs>
              <w:tab w:val="left" w:pos="480"/>
              <w:tab w:val="right" w:leader="dot" w:pos="9770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99746636" w:history="1">
            <w:r w:rsidRPr="00476AA6">
              <w:rPr>
                <w:rStyle w:val="aa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Pr="00476AA6">
              <w:rPr>
                <w:rStyle w:val="aa"/>
                <w:noProof/>
              </w:rPr>
              <w:t>Комплектность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_Toc99746636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053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1707B" w14:textId="791B8C69" w:rsidR="00F471CD" w:rsidRDefault="00F471CD">
          <w:pPr>
            <w:pStyle w:val="11"/>
            <w:tabs>
              <w:tab w:val="left" w:pos="480"/>
              <w:tab w:val="right" w:leader="dot" w:pos="9770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99746637" w:history="1">
            <w:r w:rsidRPr="00476AA6">
              <w:rPr>
                <w:rStyle w:val="aa"/>
                <w:bCs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Pr="00476AA6">
              <w:rPr>
                <w:rStyle w:val="aa"/>
                <w:bCs/>
                <w:noProof/>
              </w:rPr>
              <w:t>Сроки эксплуатации, хранения и гарантии изготовителя (поставщика)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_Toc99746637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053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52675" w14:textId="15A313C5" w:rsidR="00F471CD" w:rsidRDefault="00F471CD">
          <w:pPr>
            <w:pStyle w:val="11"/>
            <w:tabs>
              <w:tab w:val="left" w:pos="480"/>
              <w:tab w:val="right" w:leader="dot" w:pos="9770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99746638" w:history="1">
            <w:r w:rsidRPr="00476AA6">
              <w:rPr>
                <w:rStyle w:val="aa"/>
                <w:bCs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Pr="00476AA6">
              <w:rPr>
                <w:rStyle w:val="aa"/>
                <w:bCs/>
                <w:noProof/>
              </w:rPr>
              <w:t>Свидетельство об упаковывании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_Toc99746638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053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10F12" w14:textId="4F0B5F3A" w:rsidR="00F471CD" w:rsidRDefault="00F471CD">
          <w:pPr>
            <w:pStyle w:val="11"/>
            <w:tabs>
              <w:tab w:val="left" w:pos="480"/>
              <w:tab w:val="right" w:leader="dot" w:pos="9770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99746639" w:history="1">
            <w:r w:rsidRPr="00476AA6">
              <w:rPr>
                <w:rStyle w:val="aa"/>
                <w:bCs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Pr="00476AA6">
              <w:rPr>
                <w:rStyle w:val="aa"/>
                <w:bCs/>
                <w:noProof/>
              </w:rPr>
              <w:t>Сведения о рекламациях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_Toc99746639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053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C2B0F" w14:textId="78C0AA22" w:rsidR="00F471CD" w:rsidRDefault="00F471CD">
          <w:pPr>
            <w:pStyle w:val="11"/>
            <w:tabs>
              <w:tab w:val="left" w:pos="480"/>
              <w:tab w:val="right" w:leader="dot" w:pos="9770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99746640" w:history="1">
            <w:r w:rsidRPr="00476AA6">
              <w:rPr>
                <w:rStyle w:val="aa"/>
                <w:bCs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Pr="00476AA6">
              <w:rPr>
                <w:rStyle w:val="aa"/>
                <w:bCs/>
                <w:noProof/>
              </w:rPr>
              <w:t>Указания по эксплуатации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_Toc99746640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053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CD2A9" w14:textId="04AD2F96" w:rsidR="00F471CD" w:rsidRDefault="00F471CD">
          <w:pPr>
            <w:pStyle w:val="11"/>
            <w:tabs>
              <w:tab w:val="left" w:pos="480"/>
              <w:tab w:val="right" w:leader="dot" w:pos="9770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99746641" w:history="1">
            <w:r w:rsidRPr="00476AA6">
              <w:rPr>
                <w:rStyle w:val="aa"/>
                <w:bCs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Pr="00476AA6">
              <w:rPr>
                <w:rStyle w:val="aa"/>
                <w:bCs/>
                <w:noProof/>
              </w:rPr>
              <w:t>Запуск и настройка на ПК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_Toc99746641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053C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F0730" w14:textId="4B4A9308" w:rsidR="00313EFB" w:rsidRDefault="00313EFB">
          <w:r>
            <w:rPr>
              <w:b/>
              <w:bCs/>
            </w:rPr>
            <w:fldChar w:fldCharType="end"/>
          </w:r>
        </w:p>
      </w:sdtContent>
    </w:sdt>
    <w:p w14:paraId="4D896392" w14:textId="6932AEA8" w:rsidR="001902EB" w:rsidRPr="00313EFB" w:rsidRDefault="001902EB" w:rsidP="00E7200C">
      <w:pPr>
        <w:rPr>
          <w:color w:val="000000" w:themeColor="text1"/>
        </w:rPr>
      </w:pPr>
    </w:p>
    <w:p w14:paraId="2ABDB999" w14:textId="77777777" w:rsidR="001902EB" w:rsidRPr="00313EFB" w:rsidRDefault="001902EB" w:rsidP="001902EB">
      <w:pPr>
        <w:ind w:firstLine="360"/>
        <w:rPr>
          <w:color w:val="000000" w:themeColor="text1"/>
        </w:rPr>
      </w:pPr>
    </w:p>
    <w:p w14:paraId="4B85E917" w14:textId="77777777" w:rsidR="001902EB" w:rsidRPr="00F15998" w:rsidRDefault="001902EB" w:rsidP="001902EB">
      <w:pPr>
        <w:jc w:val="left"/>
        <w:rPr>
          <w:color w:val="000000" w:themeColor="text1"/>
        </w:rPr>
        <w:sectPr w:rsidR="001902EB" w:rsidRPr="00F15998">
          <w:headerReference w:type="default" r:id="rId9"/>
          <w:pgSz w:w="11907" w:h="16840" w:code="9"/>
          <w:pgMar w:top="709" w:right="567" w:bottom="2835" w:left="1560" w:header="284" w:footer="284" w:gutter="0"/>
          <w:cols w:space="720"/>
        </w:sectPr>
      </w:pPr>
    </w:p>
    <w:p w14:paraId="6B4BEE45" w14:textId="07EE938D" w:rsidR="001902EB" w:rsidRPr="00313EFB" w:rsidRDefault="00E5199E" w:rsidP="006E38DC">
      <w:pPr>
        <w:pStyle w:val="ac"/>
        <w:numPr>
          <w:ilvl w:val="0"/>
          <w:numId w:val="21"/>
        </w:numPr>
        <w:rPr>
          <w:color w:val="000000" w:themeColor="text1"/>
        </w:rPr>
      </w:pPr>
      <w:bookmarkStart w:id="1" w:name="_Toc99746635"/>
      <w:r>
        <w:rPr>
          <w:color w:val="000000" w:themeColor="text1"/>
        </w:rPr>
        <w:lastRenderedPageBreak/>
        <w:t>Основные сведения об изделии и техни</w:t>
      </w:r>
      <w:r w:rsidR="00E9629A">
        <w:rPr>
          <w:color w:val="000000" w:themeColor="text1"/>
        </w:rPr>
        <w:t>ческие данные</w:t>
      </w:r>
      <w:bookmarkEnd w:id="1"/>
    </w:p>
    <w:p w14:paraId="23AC8906" w14:textId="4149CC45" w:rsidR="00302E1D" w:rsidRDefault="00EC63AD" w:rsidP="00EC63AD">
      <w:pPr>
        <w:pStyle w:val="ae"/>
        <w:numPr>
          <w:ilvl w:val="1"/>
          <w:numId w:val="22"/>
        </w:numPr>
        <w:rPr>
          <w:color w:val="000000" w:themeColor="text1"/>
        </w:rPr>
      </w:pPr>
      <w:r>
        <w:rPr>
          <w:color w:val="000000" w:themeColor="text1"/>
        </w:rPr>
        <w:t xml:space="preserve"> Основные сведения об изделии</w:t>
      </w:r>
    </w:p>
    <w:p w14:paraId="5585BABF" w14:textId="6833537F" w:rsidR="00EC63AD" w:rsidRDefault="00EC63AD" w:rsidP="00EC63AD">
      <w:pPr>
        <w:rPr>
          <w:color w:val="000000" w:themeColor="text1"/>
        </w:rPr>
      </w:pPr>
      <w:r>
        <w:rPr>
          <w:color w:val="000000" w:themeColor="text1"/>
        </w:rPr>
        <w:t xml:space="preserve">Комплект отладочный </w:t>
      </w:r>
      <w:r w:rsidRPr="00EC63AD">
        <w:rPr>
          <w:color w:val="000000" w:themeColor="text1"/>
        </w:rPr>
        <w:t xml:space="preserve">для микросхемы </w:t>
      </w:r>
      <w:r w:rsidR="00BF50BF">
        <w:rPr>
          <w:color w:val="000000" w:themeColor="text1"/>
        </w:rPr>
        <w:t>К1986ВЕ92FI</w:t>
      </w:r>
      <w:r w:rsidR="00C600C0">
        <w:rPr>
          <w:color w:val="000000" w:themeColor="text1"/>
        </w:rPr>
        <w:t xml:space="preserve"> </w:t>
      </w:r>
      <w:r w:rsidR="00C600C0" w:rsidRPr="00C600C0">
        <w:rPr>
          <w:color w:val="000000" w:themeColor="text1"/>
        </w:rPr>
        <w:t>ТСКЯ.431000.001 ТУ</w:t>
      </w:r>
      <w:r w:rsidR="00C600C0">
        <w:rPr>
          <w:color w:val="000000" w:themeColor="text1"/>
        </w:rPr>
        <w:t xml:space="preserve"> </w:t>
      </w:r>
      <w:r w:rsidRPr="00EC63AD">
        <w:rPr>
          <w:color w:val="000000" w:themeColor="text1"/>
        </w:rPr>
        <w:t>(MDR32 MILUINO)</w:t>
      </w:r>
      <w:r>
        <w:rPr>
          <w:color w:val="000000" w:themeColor="text1"/>
        </w:rPr>
        <w:t xml:space="preserve"> (далее изделие) предназначен для ознакомления с работой микросхемы </w:t>
      </w:r>
      <w:r w:rsidR="00BF50BF">
        <w:rPr>
          <w:color w:val="000000" w:themeColor="text1"/>
        </w:rPr>
        <w:t>К1986ВЕ92FI</w:t>
      </w:r>
      <w:r w:rsidR="00C600C0" w:rsidRPr="00C600C0">
        <w:t xml:space="preserve"> </w:t>
      </w:r>
      <w:r w:rsidR="00C600C0" w:rsidRPr="00C600C0">
        <w:rPr>
          <w:color w:val="000000" w:themeColor="text1"/>
        </w:rPr>
        <w:t>ТСКЯ.431000.001 ТУ</w:t>
      </w:r>
      <w:r>
        <w:rPr>
          <w:color w:val="000000" w:themeColor="text1"/>
        </w:rPr>
        <w:t xml:space="preserve"> (далее микросхема), а также </w:t>
      </w:r>
      <w:r w:rsidR="007B4699">
        <w:rPr>
          <w:color w:val="000000" w:themeColor="text1"/>
        </w:rPr>
        <w:t>для разработки собственных проектов на её основе.</w:t>
      </w:r>
    </w:p>
    <w:p w14:paraId="26A4CDD6" w14:textId="7FC502B0" w:rsidR="007B4699" w:rsidRDefault="007B4699" w:rsidP="00EC63AD">
      <w:pPr>
        <w:rPr>
          <w:color w:val="000000" w:themeColor="text1"/>
        </w:rPr>
      </w:pPr>
      <w:r w:rsidRPr="007B4699">
        <w:rPr>
          <w:color w:val="000000" w:themeColor="text1"/>
        </w:rPr>
        <w:t>Внешний вид изделия приведен на рисунке 1</w:t>
      </w:r>
      <w:r>
        <w:rPr>
          <w:color w:val="000000" w:themeColor="text1"/>
        </w:rPr>
        <w:t>.</w:t>
      </w:r>
    </w:p>
    <w:p w14:paraId="5CD1CB80" w14:textId="45AFDBA4" w:rsidR="003F33EA" w:rsidRDefault="00D1240A" w:rsidP="0038621B">
      <w:pPr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24CEF604" wp14:editId="07DCF3FB">
            <wp:extent cx="5321300" cy="3990975"/>
            <wp:effectExtent l="0" t="0" r="0" b="9525"/>
            <wp:docPr id="570754449" name="Рисунок 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300" cy="399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4AE75" w14:textId="6D6E1ED7" w:rsidR="0038621B" w:rsidRDefault="0038621B" w:rsidP="0038621B">
      <w:pPr>
        <w:jc w:val="center"/>
        <w:rPr>
          <w:color w:val="000000" w:themeColor="text1"/>
        </w:rPr>
      </w:pPr>
      <w:r>
        <w:rPr>
          <w:color w:val="000000" w:themeColor="text1"/>
        </w:rPr>
        <w:t xml:space="preserve">Рисунок 1. – Внешний вид отладочного комплекта </w:t>
      </w:r>
      <w:r w:rsidRPr="0038621B">
        <w:rPr>
          <w:color w:val="000000" w:themeColor="text1"/>
        </w:rPr>
        <w:t xml:space="preserve">для микросхемы </w:t>
      </w:r>
      <w:r w:rsidR="00BF50BF">
        <w:rPr>
          <w:color w:val="000000" w:themeColor="text1"/>
        </w:rPr>
        <w:t>К1986ВЕ92FI</w:t>
      </w:r>
      <w:r w:rsidR="00C600C0">
        <w:rPr>
          <w:color w:val="000000" w:themeColor="text1"/>
        </w:rPr>
        <w:t xml:space="preserve"> </w:t>
      </w:r>
      <w:r w:rsidRPr="0038621B">
        <w:rPr>
          <w:color w:val="000000" w:themeColor="text1"/>
        </w:rPr>
        <w:t xml:space="preserve"> </w:t>
      </w:r>
    </w:p>
    <w:p w14:paraId="61B307BA" w14:textId="1CB31E29" w:rsidR="0038621B" w:rsidRPr="00EC63AD" w:rsidRDefault="0038621B" w:rsidP="0038621B">
      <w:pPr>
        <w:jc w:val="center"/>
        <w:rPr>
          <w:color w:val="000000" w:themeColor="text1"/>
        </w:rPr>
      </w:pPr>
      <w:r w:rsidRPr="0038621B">
        <w:rPr>
          <w:color w:val="000000" w:themeColor="text1"/>
        </w:rPr>
        <w:t xml:space="preserve">(MDR32 </w:t>
      </w:r>
      <w:proofErr w:type="gramStart"/>
      <w:r w:rsidRPr="0038621B">
        <w:rPr>
          <w:color w:val="000000" w:themeColor="text1"/>
        </w:rPr>
        <w:t>MILUINO)</w:t>
      </w:r>
      <w:r w:rsidR="000D2AE0">
        <w:rPr>
          <w:color w:val="000000" w:themeColor="text1"/>
        </w:rPr>
        <w:t>*</w:t>
      </w:r>
      <w:proofErr w:type="gramEnd"/>
    </w:p>
    <w:p w14:paraId="713D0134" w14:textId="681E0EE4" w:rsidR="00E775E2" w:rsidRDefault="00E775E2" w:rsidP="00E775E2">
      <w:pPr>
        <w:pStyle w:val="ae"/>
        <w:numPr>
          <w:ilvl w:val="1"/>
          <w:numId w:val="22"/>
        </w:numPr>
        <w:rPr>
          <w:color w:val="000000" w:themeColor="text1"/>
        </w:rPr>
      </w:pPr>
      <w:r>
        <w:rPr>
          <w:color w:val="000000" w:themeColor="text1"/>
        </w:rPr>
        <w:t>Основные технические данные:</w:t>
      </w:r>
    </w:p>
    <w:p w14:paraId="5C429B65" w14:textId="3C9C3FBF" w:rsidR="00E775E2" w:rsidRDefault="00136E67" w:rsidP="00D81E60">
      <w:pPr>
        <w:pStyle w:val="ae"/>
        <w:numPr>
          <w:ilvl w:val="0"/>
          <w:numId w:val="23"/>
        </w:numPr>
        <w:rPr>
          <w:color w:val="000000" w:themeColor="text1"/>
        </w:rPr>
      </w:pPr>
      <w:r>
        <w:rPr>
          <w:color w:val="000000" w:themeColor="text1"/>
        </w:rPr>
        <w:t xml:space="preserve">напряжение </w:t>
      </w:r>
      <w:r w:rsidR="00D81E60">
        <w:rPr>
          <w:color w:val="000000" w:themeColor="text1"/>
        </w:rPr>
        <w:t xml:space="preserve">питания </w:t>
      </w:r>
      <w:r>
        <w:rPr>
          <w:color w:val="000000" w:themeColor="text1"/>
        </w:rPr>
        <w:t xml:space="preserve">5В при питании от </w:t>
      </w:r>
      <w:r>
        <w:rPr>
          <w:color w:val="000000" w:themeColor="text1"/>
          <w:lang w:val="en-US"/>
        </w:rPr>
        <w:t>USB</w:t>
      </w:r>
      <w:r w:rsidR="00AB00CC">
        <w:rPr>
          <w:color w:val="000000" w:themeColor="text1"/>
        </w:rPr>
        <w:t xml:space="preserve"> и</w:t>
      </w:r>
      <w:r w:rsidRPr="00136E67">
        <w:rPr>
          <w:color w:val="000000" w:themeColor="text1"/>
        </w:rPr>
        <w:t xml:space="preserve"> </w:t>
      </w:r>
      <w:r>
        <w:rPr>
          <w:color w:val="000000" w:themeColor="text1"/>
        </w:rPr>
        <w:t>до 12 В при внешнем питании основно</w:t>
      </w:r>
      <w:r w:rsidR="00BB600E">
        <w:rPr>
          <w:color w:val="000000" w:themeColor="text1"/>
        </w:rPr>
        <w:t>го блока (без программатора);</w:t>
      </w:r>
    </w:p>
    <w:p w14:paraId="3C4DA205" w14:textId="77777777" w:rsidR="00C902ED" w:rsidRDefault="00951090" w:rsidP="00D81E60">
      <w:pPr>
        <w:pStyle w:val="ae"/>
        <w:numPr>
          <w:ilvl w:val="0"/>
          <w:numId w:val="23"/>
        </w:numPr>
        <w:rPr>
          <w:color w:val="000000" w:themeColor="text1"/>
        </w:rPr>
      </w:pPr>
      <w:r>
        <w:rPr>
          <w:color w:val="000000" w:themeColor="text1"/>
        </w:rPr>
        <w:t xml:space="preserve">встроенный программатор отладчик </w:t>
      </w:r>
      <w:r>
        <w:rPr>
          <w:color w:val="000000" w:themeColor="text1"/>
          <w:lang w:val="en-US"/>
        </w:rPr>
        <w:t>SWD</w:t>
      </w:r>
      <w:r w:rsidR="004C0B88">
        <w:rPr>
          <w:color w:val="000000" w:themeColor="text1"/>
        </w:rPr>
        <w:t xml:space="preserve">, подключаемый к ПК посредством интерфейса </w:t>
      </w:r>
      <w:r w:rsidR="004C0B88">
        <w:rPr>
          <w:color w:val="000000" w:themeColor="text1"/>
          <w:lang w:val="en-US"/>
        </w:rPr>
        <w:t>USB</w:t>
      </w:r>
      <w:r w:rsidR="004C0B88">
        <w:rPr>
          <w:color w:val="000000" w:themeColor="text1"/>
        </w:rPr>
        <w:t>.</w:t>
      </w:r>
    </w:p>
    <w:p w14:paraId="12304B3C" w14:textId="77777777" w:rsidR="00685F9A" w:rsidRDefault="00C902ED" w:rsidP="00685F9A">
      <w:pPr>
        <w:pStyle w:val="ae"/>
        <w:numPr>
          <w:ilvl w:val="1"/>
          <w:numId w:val="22"/>
        </w:numPr>
        <w:rPr>
          <w:color w:val="000000" w:themeColor="text1"/>
        </w:rPr>
      </w:pPr>
      <w:r>
        <w:rPr>
          <w:color w:val="000000" w:themeColor="text1"/>
        </w:rPr>
        <w:t xml:space="preserve"> Условия эксплуатации должны удовлетворять </w:t>
      </w:r>
      <w:r w:rsidR="00685F9A">
        <w:rPr>
          <w:color w:val="000000" w:themeColor="text1"/>
        </w:rPr>
        <w:t>следующим значениям климатических факторов:</w:t>
      </w:r>
    </w:p>
    <w:p w14:paraId="0E545BE7" w14:textId="0E7CE9C1" w:rsidR="00BB600E" w:rsidRDefault="000D2AE0" w:rsidP="00685F9A">
      <w:pPr>
        <w:pStyle w:val="ae"/>
        <w:numPr>
          <w:ilvl w:val="0"/>
          <w:numId w:val="24"/>
        </w:numPr>
        <w:rPr>
          <w:color w:val="000000" w:themeColor="text1"/>
        </w:rPr>
      </w:pPr>
      <w:r w:rsidRPr="000D2AE0">
        <w:rPr>
          <w:color w:val="000000" w:themeColor="text1"/>
        </w:rPr>
        <w:t>температура окружающей среды (25 ± 10) °С;</w:t>
      </w:r>
    </w:p>
    <w:p w14:paraId="16EE3B47" w14:textId="5E0BD7B6" w:rsidR="000D2AE0" w:rsidRDefault="000D2AE0" w:rsidP="00685F9A">
      <w:pPr>
        <w:pStyle w:val="ae"/>
        <w:numPr>
          <w:ilvl w:val="0"/>
          <w:numId w:val="24"/>
        </w:numPr>
        <w:rPr>
          <w:color w:val="000000" w:themeColor="text1"/>
        </w:rPr>
      </w:pPr>
      <w:r w:rsidRPr="000D2AE0">
        <w:rPr>
          <w:color w:val="000000" w:themeColor="text1"/>
        </w:rPr>
        <w:t>относительная влажность воздуха от 45 до 80 %;</w:t>
      </w:r>
    </w:p>
    <w:p w14:paraId="6DCF9EDE" w14:textId="3D823064" w:rsidR="000D2AE0" w:rsidRDefault="000D2AE0" w:rsidP="00685F9A">
      <w:pPr>
        <w:pStyle w:val="ae"/>
        <w:numPr>
          <w:ilvl w:val="0"/>
          <w:numId w:val="24"/>
        </w:numPr>
        <w:pBdr>
          <w:bottom w:val="single" w:sz="12" w:space="1" w:color="auto"/>
        </w:pBdr>
        <w:rPr>
          <w:color w:val="000000" w:themeColor="text1"/>
        </w:rPr>
      </w:pPr>
      <w:r w:rsidRPr="000D2AE0">
        <w:rPr>
          <w:color w:val="000000" w:themeColor="text1"/>
        </w:rPr>
        <w:t>атмосферное давление от 84,0 до 106,7 кПа (от 630 до 800 мм рт. ст.).</w:t>
      </w:r>
    </w:p>
    <w:p w14:paraId="4B3B9BF9" w14:textId="5CDCB0E4" w:rsidR="000D2AE0" w:rsidRPr="00E217DA" w:rsidRDefault="00E217DA" w:rsidP="00E217DA">
      <w:pPr>
        <w:ind w:left="360"/>
        <w:rPr>
          <w:color w:val="000000" w:themeColor="text1"/>
        </w:rPr>
      </w:pPr>
      <w:r>
        <w:rPr>
          <w:color w:val="000000" w:themeColor="text1"/>
        </w:rPr>
        <w:t>*</w:t>
      </w:r>
      <w:r w:rsidRPr="00E217DA">
        <w:rPr>
          <w:color w:val="000000" w:themeColor="text1"/>
        </w:rPr>
        <w:t xml:space="preserve"> </w:t>
      </w:r>
      <w:r w:rsidR="002026D5" w:rsidRPr="00E217DA">
        <w:rPr>
          <w:color w:val="000000" w:themeColor="text1"/>
        </w:rPr>
        <w:t>Внешний вид модуля MDR32 MILUINO может отличаться</w:t>
      </w:r>
    </w:p>
    <w:p w14:paraId="2EC74AB7" w14:textId="64CF760B" w:rsidR="00900F4B" w:rsidRDefault="00EB79EB" w:rsidP="00EB79EB">
      <w:pPr>
        <w:pStyle w:val="ac"/>
        <w:numPr>
          <w:ilvl w:val="0"/>
          <w:numId w:val="21"/>
        </w:numPr>
        <w:rPr>
          <w:color w:val="000000" w:themeColor="text1"/>
        </w:rPr>
      </w:pPr>
      <w:bookmarkStart w:id="2" w:name="_Toc99746636"/>
      <w:r>
        <w:rPr>
          <w:color w:val="000000" w:themeColor="text1"/>
        </w:rPr>
        <w:lastRenderedPageBreak/>
        <w:t>Комплектность</w:t>
      </w:r>
      <w:bookmarkEnd w:id="2"/>
    </w:p>
    <w:p w14:paraId="0B4FCAB9" w14:textId="59519D00" w:rsidR="00EB79EB" w:rsidRDefault="00EB79EB" w:rsidP="00EB79EB">
      <w:pPr>
        <w:rPr>
          <w:lang w:eastAsia="en-US"/>
        </w:rPr>
      </w:pPr>
      <w:r w:rsidRPr="00EB79EB">
        <w:rPr>
          <w:lang w:eastAsia="en-US"/>
        </w:rPr>
        <w:t>Состав изделия должен соответствовать таблице</w:t>
      </w:r>
      <w:r>
        <w:rPr>
          <w:lang w:eastAsia="en-US"/>
        </w:rPr>
        <w:t xml:space="preserve"> 1.</w:t>
      </w:r>
    </w:p>
    <w:p w14:paraId="6071F114" w14:textId="40EFDE4D" w:rsidR="00EB79EB" w:rsidRDefault="00EB79EB" w:rsidP="00EB79EB">
      <w:pPr>
        <w:rPr>
          <w:lang w:eastAsia="en-US"/>
        </w:rPr>
      </w:pPr>
      <w:r>
        <w:rPr>
          <w:lang w:eastAsia="en-US"/>
        </w:rPr>
        <w:t>Таблица 1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442"/>
        <w:gridCol w:w="3507"/>
        <w:gridCol w:w="1378"/>
        <w:gridCol w:w="2443"/>
      </w:tblGrid>
      <w:tr w:rsidR="00EB79EB" w14:paraId="397D60DE" w14:textId="77777777" w:rsidTr="007A7074">
        <w:tc>
          <w:tcPr>
            <w:tcW w:w="2442" w:type="dxa"/>
          </w:tcPr>
          <w:p w14:paraId="6DBA6184" w14:textId="0D378478" w:rsidR="00EB79EB" w:rsidRPr="00EB79EB" w:rsidRDefault="00EB79EB" w:rsidP="00EB79EB">
            <w:pPr>
              <w:jc w:val="center"/>
              <w:rPr>
                <w:b/>
                <w:bCs/>
                <w:lang w:eastAsia="en-US"/>
              </w:rPr>
            </w:pPr>
            <w:r w:rsidRPr="00EB79EB">
              <w:rPr>
                <w:b/>
                <w:bCs/>
                <w:lang w:eastAsia="en-US"/>
              </w:rPr>
              <w:t>ОБОЗНАЧЕНИЕ</w:t>
            </w:r>
          </w:p>
        </w:tc>
        <w:tc>
          <w:tcPr>
            <w:tcW w:w="3507" w:type="dxa"/>
          </w:tcPr>
          <w:p w14:paraId="223C036F" w14:textId="5EF15BEA" w:rsidR="00EB79EB" w:rsidRPr="00EB79EB" w:rsidRDefault="00EB79EB" w:rsidP="00EB79EB">
            <w:pPr>
              <w:jc w:val="center"/>
              <w:rPr>
                <w:b/>
                <w:bCs/>
                <w:lang w:eastAsia="en-US"/>
              </w:rPr>
            </w:pPr>
            <w:r w:rsidRPr="00EB79EB">
              <w:rPr>
                <w:b/>
                <w:bCs/>
                <w:lang w:eastAsia="en-US"/>
              </w:rPr>
              <w:t>НАИМЕНОВАНИЕ</w:t>
            </w:r>
          </w:p>
        </w:tc>
        <w:tc>
          <w:tcPr>
            <w:tcW w:w="1378" w:type="dxa"/>
          </w:tcPr>
          <w:p w14:paraId="735C842D" w14:textId="7CDC7E0A" w:rsidR="00EB79EB" w:rsidRPr="00EB79EB" w:rsidRDefault="00EB79EB" w:rsidP="00EB79EB">
            <w:pPr>
              <w:jc w:val="center"/>
              <w:rPr>
                <w:b/>
                <w:bCs/>
                <w:lang w:eastAsia="en-US"/>
              </w:rPr>
            </w:pPr>
            <w:r w:rsidRPr="00EB79EB">
              <w:rPr>
                <w:b/>
                <w:bCs/>
                <w:lang w:eastAsia="en-US"/>
              </w:rPr>
              <w:t>КОЛ</w:t>
            </w:r>
            <w:r w:rsidR="00FA0191">
              <w:rPr>
                <w:b/>
                <w:bCs/>
                <w:lang w:eastAsia="en-US"/>
              </w:rPr>
              <w:t>-</w:t>
            </w:r>
            <w:r w:rsidRPr="00EB79EB">
              <w:rPr>
                <w:b/>
                <w:bCs/>
                <w:lang w:eastAsia="en-US"/>
              </w:rPr>
              <w:t>ВО</w:t>
            </w:r>
          </w:p>
        </w:tc>
        <w:tc>
          <w:tcPr>
            <w:tcW w:w="2443" w:type="dxa"/>
          </w:tcPr>
          <w:p w14:paraId="3F479DCC" w14:textId="7BEE23C4" w:rsidR="00EB79EB" w:rsidRPr="00EB79EB" w:rsidRDefault="00EB79EB" w:rsidP="00EB79EB">
            <w:pPr>
              <w:jc w:val="center"/>
              <w:rPr>
                <w:b/>
                <w:bCs/>
                <w:lang w:eastAsia="en-US"/>
              </w:rPr>
            </w:pPr>
            <w:r w:rsidRPr="00EB79EB">
              <w:rPr>
                <w:b/>
                <w:bCs/>
                <w:lang w:eastAsia="en-US"/>
              </w:rPr>
              <w:t>ПРИМЕЧАНИЕ</w:t>
            </w:r>
          </w:p>
        </w:tc>
      </w:tr>
      <w:tr w:rsidR="00EB79EB" w14:paraId="1D7FA30C" w14:textId="77777777" w:rsidTr="007A7074">
        <w:tc>
          <w:tcPr>
            <w:tcW w:w="2442" w:type="dxa"/>
          </w:tcPr>
          <w:p w14:paraId="19FA029C" w14:textId="1004513B" w:rsidR="00EB79EB" w:rsidRPr="006D7B78" w:rsidRDefault="00FA0191" w:rsidP="00EB79EB">
            <w:pPr>
              <w:rPr>
                <w:sz w:val="20"/>
                <w:szCs w:val="16"/>
                <w:lang w:eastAsia="en-US"/>
              </w:rPr>
            </w:pPr>
            <w:r w:rsidRPr="006D7B78">
              <w:rPr>
                <w:sz w:val="20"/>
                <w:szCs w:val="16"/>
                <w:lang w:eastAsia="en-US"/>
              </w:rPr>
              <w:t>ДФТВ.</w:t>
            </w:r>
            <w:r w:rsidR="003547D3" w:rsidRPr="006D7B78">
              <w:rPr>
                <w:sz w:val="20"/>
                <w:szCs w:val="16"/>
                <w:lang w:eastAsia="en-US"/>
              </w:rPr>
              <w:t>43</w:t>
            </w:r>
            <w:r w:rsidR="008F5D48">
              <w:rPr>
                <w:sz w:val="20"/>
                <w:szCs w:val="16"/>
                <w:lang w:eastAsia="en-US"/>
              </w:rPr>
              <w:t>4519</w:t>
            </w:r>
            <w:r w:rsidR="003547D3" w:rsidRPr="006D7B78">
              <w:rPr>
                <w:sz w:val="20"/>
                <w:szCs w:val="16"/>
                <w:lang w:eastAsia="en-US"/>
              </w:rPr>
              <w:t>.00</w:t>
            </w:r>
            <w:r w:rsidR="008F5D48">
              <w:rPr>
                <w:sz w:val="20"/>
                <w:szCs w:val="16"/>
                <w:lang w:eastAsia="en-US"/>
              </w:rPr>
              <w:t>3</w:t>
            </w:r>
          </w:p>
        </w:tc>
        <w:tc>
          <w:tcPr>
            <w:tcW w:w="3507" w:type="dxa"/>
          </w:tcPr>
          <w:p w14:paraId="2742EBF9" w14:textId="5D9A3729" w:rsidR="00EB79EB" w:rsidRPr="006D7B78" w:rsidRDefault="006D7B78" w:rsidP="00FA0191">
            <w:pPr>
              <w:rPr>
                <w:sz w:val="20"/>
                <w:szCs w:val="16"/>
                <w:lang w:eastAsia="en-US"/>
              </w:rPr>
            </w:pPr>
            <w:r w:rsidRPr="006D7B78">
              <w:rPr>
                <w:sz w:val="20"/>
                <w:szCs w:val="16"/>
                <w:lang w:eastAsia="en-US"/>
              </w:rPr>
              <w:t xml:space="preserve">Демонстрационная плата </w:t>
            </w:r>
            <w:r w:rsidRPr="006D7B78">
              <w:rPr>
                <w:sz w:val="20"/>
                <w:szCs w:val="16"/>
                <w:lang w:val="en-US" w:eastAsia="en-US"/>
              </w:rPr>
              <w:t>MDR</w:t>
            </w:r>
            <w:r w:rsidRPr="006D7B78">
              <w:rPr>
                <w:sz w:val="20"/>
                <w:szCs w:val="16"/>
                <w:lang w:eastAsia="en-US"/>
              </w:rPr>
              <w:t>1211</w:t>
            </w:r>
            <w:r w:rsidRPr="006D7B78">
              <w:rPr>
                <w:sz w:val="20"/>
                <w:szCs w:val="16"/>
                <w:lang w:val="en-US" w:eastAsia="en-US"/>
              </w:rPr>
              <w:t>FI</w:t>
            </w:r>
            <w:r w:rsidRPr="006D7B78">
              <w:rPr>
                <w:sz w:val="20"/>
                <w:szCs w:val="16"/>
                <w:lang w:eastAsia="en-US"/>
              </w:rPr>
              <w:t xml:space="preserve"> (</w:t>
            </w:r>
            <w:r w:rsidR="00BF50BF" w:rsidRPr="006D7B78">
              <w:rPr>
                <w:sz w:val="20"/>
                <w:szCs w:val="16"/>
                <w:lang w:eastAsia="en-US"/>
              </w:rPr>
              <w:t>К1986ВЕ92FI</w:t>
            </w:r>
            <w:r w:rsidRPr="006D7B78">
              <w:rPr>
                <w:sz w:val="20"/>
                <w:szCs w:val="16"/>
                <w:lang w:eastAsia="en-US"/>
              </w:rPr>
              <w:t xml:space="preserve">) </w:t>
            </w:r>
            <w:proofErr w:type="spellStart"/>
            <w:r w:rsidRPr="006D7B78">
              <w:rPr>
                <w:sz w:val="20"/>
                <w:szCs w:val="16"/>
                <w:lang w:val="en-US" w:eastAsia="en-US"/>
              </w:rPr>
              <w:t>DevBoard</w:t>
            </w:r>
            <w:proofErr w:type="spellEnd"/>
          </w:p>
        </w:tc>
        <w:tc>
          <w:tcPr>
            <w:tcW w:w="1378" w:type="dxa"/>
          </w:tcPr>
          <w:p w14:paraId="4D636601" w14:textId="74DC55FF" w:rsidR="00EB79EB" w:rsidRPr="006D7B78" w:rsidRDefault="00FA0191" w:rsidP="00FA0191">
            <w:pPr>
              <w:jc w:val="center"/>
              <w:rPr>
                <w:sz w:val="20"/>
                <w:szCs w:val="16"/>
                <w:lang w:eastAsia="en-US"/>
              </w:rPr>
            </w:pPr>
            <w:r w:rsidRPr="006D7B78">
              <w:rPr>
                <w:sz w:val="20"/>
                <w:szCs w:val="16"/>
                <w:lang w:eastAsia="en-US"/>
              </w:rPr>
              <w:t>1</w:t>
            </w:r>
          </w:p>
        </w:tc>
        <w:tc>
          <w:tcPr>
            <w:tcW w:w="2443" w:type="dxa"/>
          </w:tcPr>
          <w:p w14:paraId="794D1731" w14:textId="43DC1D75" w:rsidR="00EB79EB" w:rsidRPr="006D7B78" w:rsidRDefault="00FA0191" w:rsidP="00FA0191">
            <w:pPr>
              <w:jc w:val="center"/>
              <w:rPr>
                <w:sz w:val="20"/>
                <w:szCs w:val="16"/>
                <w:lang w:eastAsia="en-US"/>
              </w:rPr>
            </w:pPr>
            <w:r w:rsidRPr="006D7B78">
              <w:rPr>
                <w:sz w:val="20"/>
                <w:szCs w:val="16"/>
                <w:lang w:eastAsia="en-US"/>
              </w:rPr>
              <w:t>-</w:t>
            </w:r>
          </w:p>
        </w:tc>
      </w:tr>
      <w:tr w:rsidR="00EB79EB" w14:paraId="2FE36C99" w14:textId="77777777" w:rsidTr="007A7074">
        <w:tc>
          <w:tcPr>
            <w:tcW w:w="2442" w:type="dxa"/>
          </w:tcPr>
          <w:p w14:paraId="449EBABB" w14:textId="2AE78165" w:rsidR="00EB79EB" w:rsidRPr="006D7B78" w:rsidRDefault="00C04C1C" w:rsidP="00EB79EB">
            <w:pPr>
              <w:rPr>
                <w:sz w:val="20"/>
                <w:szCs w:val="16"/>
                <w:lang w:eastAsia="en-US"/>
              </w:rPr>
            </w:pPr>
            <w:r w:rsidRPr="006D7B78">
              <w:rPr>
                <w:sz w:val="20"/>
                <w:szCs w:val="16"/>
                <w:lang w:eastAsia="en-US"/>
              </w:rPr>
              <w:t>-</w:t>
            </w:r>
          </w:p>
        </w:tc>
        <w:tc>
          <w:tcPr>
            <w:tcW w:w="3507" w:type="dxa"/>
          </w:tcPr>
          <w:p w14:paraId="186E7AB1" w14:textId="3DBE9ED7" w:rsidR="00EB79EB" w:rsidRPr="006D7B78" w:rsidRDefault="003547D3" w:rsidP="00EB79EB">
            <w:pPr>
              <w:rPr>
                <w:sz w:val="20"/>
                <w:szCs w:val="16"/>
                <w:lang w:eastAsia="en-US"/>
              </w:rPr>
            </w:pPr>
            <w:r w:rsidRPr="006D7B78">
              <w:rPr>
                <w:sz w:val="20"/>
                <w:szCs w:val="16"/>
                <w:lang w:eastAsia="en-US"/>
              </w:rPr>
              <w:t xml:space="preserve">Кабель USB (п-п) тип </w:t>
            </w:r>
            <w:r w:rsidR="00FE47A4" w:rsidRPr="006D7B78">
              <w:rPr>
                <w:sz w:val="20"/>
                <w:szCs w:val="16"/>
                <w:lang w:val="en-US" w:eastAsia="en-US"/>
              </w:rPr>
              <w:t>A</w:t>
            </w:r>
            <w:r w:rsidRPr="006D7B78">
              <w:rPr>
                <w:sz w:val="20"/>
                <w:szCs w:val="16"/>
                <w:lang w:eastAsia="en-US"/>
              </w:rPr>
              <w:t>-</w:t>
            </w:r>
            <w:r w:rsidR="00FE47A4" w:rsidRPr="006D7B78">
              <w:rPr>
                <w:sz w:val="20"/>
                <w:szCs w:val="16"/>
                <w:lang w:eastAsia="en-US"/>
              </w:rPr>
              <w:t xml:space="preserve"> </w:t>
            </w:r>
            <w:r w:rsidR="00C04C1C" w:rsidRPr="006D7B78">
              <w:rPr>
                <w:sz w:val="20"/>
                <w:szCs w:val="16"/>
                <w:lang w:eastAsia="en-US"/>
              </w:rPr>
              <w:t xml:space="preserve">тип В </w:t>
            </w:r>
            <w:r w:rsidR="00C04C1C" w:rsidRPr="006D7B78">
              <w:rPr>
                <w:sz w:val="20"/>
                <w:szCs w:val="16"/>
                <w:lang w:val="en-US" w:eastAsia="en-US"/>
              </w:rPr>
              <w:t>Mini</w:t>
            </w:r>
            <w:r w:rsidR="00C04C1C" w:rsidRPr="006D7B78">
              <w:rPr>
                <w:sz w:val="20"/>
                <w:szCs w:val="16"/>
                <w:lang w:eastAsia="en-US"/>
              </w:rPr>
              <w:t xml:space="preserve"> </w:t>
            </w:r>
            <w:r w:rsidR="00057DD0" w:rsidRPr="006D7B78">
              <w:rPr>
                <w:sz w:val="20"/>
                <w:szCs w:val="16"/>
                <w:lang w:eastAsia="en-US"/>
              </w:rPr>
              <w:t>0</w:t>
            </w:r>
            <w:r w:rsidRPr="006D7B78">
              <w:rPr>
                <w:sz w:val="20"/>
                <w:szCs w:val="16"/>
                <w:lang w:eastAsia="en-US"/>
              </w:rPr>
              <w:t>,5 м</w:t>
            </w:r>
          </w:p>
        </w:tc>
        <w:tc>
          <w:tcPr>
            <w:tcW w:w="1378" w:type="dxa"/>
          </w:tcPr>
          <w:p w14:paraId="61659B36" w14:textId="26A57EFC" w:rsidR="00EB79EB" w:rsidRPr="006D7B78" w:rsidRDefault="00C04C1C" w:rsidP="00FA0191">
            <w:pPr>
              <w:jc w:val="center"/>
              <w:rPr>
                <w:sz w:val="20"/>
                <w:szCs w:val="16"/>
                <w:lang w:eastAsia="en-US"/>
              </w:rPr>
            </w:pPr>
            <w:r w:rsidRPr="006D7B78">
              <w:rPr>
                <w:sz w:val="20"/>
                <w:szCs w:val="16"/>
                <w:lang w:eastAsia="en-US"/>
              </w:rPr>
              <w:t>1</w:t>
            </w:r>
            <w:r w:rsidR="000E66EE" w:rsidRPr="006D7B78">
              <w:rPr>
                <w:sz w:val="20"/>
                <w:szCs w:val="16"/>
                <w:lang w:eastAsia="en-US"/>
              </w:rPr>
              <w:t>*</w:t>
            </w:r>
          </w:p>
        </w:tc>
        <w:tc>
          <w:tcPr>
            <w:tcW w:w="2443" w:type="dxa"/>
          </w:tcPr>
          <w:p w14:paraId="7C255189" w14:textId="4087554D" w:rsidR="00EB79EB" w:rsidRPr="006D7B78" w:rsidRDefault="006D7B78" w:rsidP="00FA0191">
            <w:pPr>
              <w:jc w:val="center"/>
              <w:rPr>
                <w:sz w:val="20"/>
                <w:szCs w:val="16"/>
                <w:lang w:eastAsia="en-US"/>
              </w:rPr>
            </w:pPr>
            <w:r w:rsidRPr="006D7B78">
              <w:rPr>
                <w:sz w:val="20"/>
                <w:szCs w:val="16"/>
                <w:lang w:eastAsia="en-US"/>
              </w:rPr>
              <w:t>*</w:t>
            </w:r>
          </w:p>
          <w:p w14:paraId="12004854" w14:textId="6541A91A" w:rsidR="00057DD0" w:rsidRPr="006D7B78" w:rsidRDefault="00057DD0" w:rsidP="00FA0191">
            <w:pPr>
              <w:jc w:val="center"/>
              <w:rPr>
                <w:sz w:val="20"/>
                <w:szCs w:val="16"/>
                <w:lang w:eastAsia="en-US"/>
              </w:rPr>
            </w:pPr>
          </w:p>
        </w:tc>
      </w:tr>
      <w:tr w:rsidR="007A7074" w14:paraId="568433E3" w14:textId="77777777" w:rsidTr="007A7074">
        <w:tc>
          <w:tcPr>
            <w:tcW w:w="2442" w:type="dxa"/>
          </w:tcPr>
          <w:p w14:paraId="42C9F842" w14:textId="4AF14009" w:rsidR="007A7074" w:rsidRPr="006D7B78" w:rsidRDefault="007A7074" w:rsidP="007A7074">
            <w:pPr>
              <w:rPr>
                <w:sz w:val="20"/>
                <w:szCs w:val="16"/>
                <w:lang w:eastAsia="en-US"/>
              </w:rPr>
            </w:pPr>
            <w:r w:rsidRPr="006D7B78">
              <w:rPr>
                <w:sz w:val="20"/>
                <w:szCs w:val="16"/>
                <w:lang w:eastAsia="en-US"/>
              </w:rPr>
              <w:t>-</w:t>
            </w:r>
          </w:p>
        </w:tc>
        <w:tc>
          <w:tcPr>
            <w:tcW w:w="3507" w:type="dxa"/>
          </w:tcPr>
          <w:p w14:paraId="5945CB2D" w14:textId="53A3CE28" w:rsidR="007A7074" w:rsidRPr="006D7B78" w:rsidRDefault="007A7074" w:rsidP="007A7074">
            <w:pPr>
              <w:rPr>
                <w:sz w:val="20"/>
                <w:szCs w:val="16"/>
                <w:lang w:eastAsia="en-US"/>
              </w:rPr>
            </w:pPr>
            <w:r w:rsidRPr="006D7B78">
              <w:rPr>
                <w:sz w:val="20"/>
                <w:szCs w:val="16"/>
                <w:lang w:eastAsia="en-US"/>
              </w:rPr>
              <w:t>Этикетка ДФТВ.43</w:t>
            </w:r>
            <w:r w:rsidRPr="006D7B78">
              <w:rPr>
                <w:sz w:val="20"/>
                <w:szCs w:val="16"/>
                <w:lang w:val="en-US" w:eastAsia="en-US"/>
              </w:rPr>
              <w:t>4519</w:t>
            </w:r>
            <w:r w:rsidRPr="006D7B78">
              <w:rPr>
                <w:sz w:val="20"/>
                <w:szCs w:val="16"/>
                <w:lang w:eastAsia="en-US"/>
              </w:rPr>
              <w:t>.00</w:t>
            </w:r>
            <w:r w:rsidRPr="006D7B78">
              <w:rPr>
                <w:sz w:val="20"/>
                <w:szCs w:val="16"/>
                <w:lang w:val="en-US" w:eastAsia="en-US"/>
              </w:rPr>
              <w:t>3</w:t>
            </w:r>
            <w:r w:rsidRPr="006D7B78">
              <w:rPr>
                <w:sz w:val="20"/>
                <w:szCs w:val="16"/>
                <w:lang w:eastAsia="en-US"/>
              </w:rPr>
              <w:t>ЭТ</w:t>
            </w:r>
          </w:p>
        </w:tc>
        <w:tc>
          <w:tcPr>
            <w:tcW w:w="1378" w:type="dxa"/>
          </w:tcPr>
          <w:p w14:paraId="659056F6" w14:textId="0B691170" w:rsidR="007A7074" w:rsidRPr="006D7B78" w:rsidRDefault="007A7074" w:rsidP="007A7074">
            <w:pPr>
              <w:jc w:val="center"/>
              <w:rPr>
                <w:sz w:val="20"/>
                <w:szCs w:val="16"/>
                <w:lang w:val="en-US" w:eastAsia="en-US"/>
              </w:rPr>
            </w:pPr>
            <w:r w:rsidRPr="006D7B78">
              <w:rPr>
                <w:sz w:val="20"/>
                <w:szCs w:val="16"/>
                <w:lang w:eastAsia="en-US"/>
              </w:rPr>
              <w:t>1</w:t>
            </w:r>
          </w:p>
        </w:tc>
        <w:tc>
          <w:tcPr>
            <w:tcW w:w="2443" w:type="dxa"/>
          </w:tcPr>
          <w:p w14:paraId="6D64FE7F" w14:textId="48D76C78" w:rsidR="007A7074" w:rsidRPr="006D7B78" w:rsidRDefault="007A7074" w:rsidP="007A7074">
            <w:pPr>
              <w:jc w:val="center"/>
              <w:rPr>
                <w:sz w:val="20"/>
                <w:szCs w:val="16"/>
                <w:lang w:eastAsia="en-US"/>
              </w:rPr>
            </w:pPr>
            <w:r w:rsidRPr="006D7B78">
              <w:rPr>
                <w:sz w:val="20"/>
                <w:szCs w:val="16"/>
                <w:lang w:eastAsia="en-US"/>
              </w:rPr>
              <w:t>-</w:t>
            </w:r>
          </w:p>
        </w:tc>
      </w:tr>
      <w:tr w:rsidR="007A7074" w14:paraId="2DC1CC50" w14:textId="77777777" w:rsidTr="007A7074">
        <w:tc>
          <w:tcPr>
            <w:tcW w:w="2442" w:type="dxa"/>
          </w:tcPr>
          <w:p w14:paraId="28C77F15" w14:textId="06D418AD" w:rsidR="007A7074" w:rsidRPr="006D7B78" w:rsidRDefault="007A7074" w:rsidP="007A7074">
            <w:pPr>
              <w:rPr>
                <w:sz w:val="20"/>
                <w:szCs w:val="16"/>
                <w:lang w:eastAsia="en-US"/>
              </w:rPr>
            </w:pPr>
            <w:r w:rsidRPr="006D7B78">
              <w:rPr>
                <w:sz w:val="20"/>
                <w:szCs w:val="16"/>
                <w:lang w:eastAsia="en-US"/>
              </w:rPr>
              <w:t>-</w:t>
            </w:r>
          </w:p>
        </w:tc>
        <w:tc>
          <w:tcPr>
            <w:tcW w:w="3507" w:type="dxa"/>
          </w:tcPr>
          <w:p w14:paraId="08630686" w14:textId="11C3685C" w:rsidR="007A7074" w:rsidRPr="006D7B78" w:rsidRDefault="007A7074" w:rsidP="007A7074">
            <w:pPr>
              <w:rPr>
                <w:sz w:val="20"/>
                <w:szCs w:val="16"/>
                <w:lang w:eastAsia="en-US"/>
              </w:rPr>
            </w:pPr>
            <w:r w:rsidRPr="006D7B78">
              <w:rPr>
                <w:sz w:val="20"/>
                <w:szCs w:val="16"/>
                <w:lang w:eastAsia="en-US"/>
              </w:rPr>
              <w:t>Паспорт ДФТВ.43</w:t>
            </w:r>
            <w:r w:rsidRPr="006D7B78">
              <w:rPr>
                <w:sz w:val="20"/>
                <w:szCs w:val="16"/>
                <w:lang w:val="en-US" w:eastAsia="en-US"/>
              </w:rPr>
              <w:t>4519</w:t>
            </w:r>
            <w:r w:rsidRPr="006D7B78">
              <w:rPr>
                <w:sz w:val="20"/>
                <w:szCs w:val="16"/>
                <w:lang w:eastAsia="en-US"/>
              </w:rPr>
              <w:t>.00</w:t>
            </w:r>
            <w:r w:rsidRPr="006D7B78">
              <w:rPr>
                <w:sz w:val="20"/>
                <w:szCs w:val="16"/>
                <w:lang w:val="en-US" w:eastAsia="en-US"/>
              </w:rPr>
              <w:t>3</w:t>
            </w:r>
            <w:r w:rsidRPr="006D7B78">
              <w:rPr>
                <w:sz w:val="20"/>
                <w:szCs w:val="16"/>
                <w:lang w:eastAsia="en-US"/>
              </w:rPr>
              <w:t>ПС</w:t>
            </w:r>
          </w:p>
        </w:tc>
        <w:tc>
          <w:tcPr>
            <w:tcW w:w="1378" w:type="dxa"/>
          </w:tcPr>
          <w:p w14:paraId="59FDF781" w14:textId="10875E27" w:rsidR="007A7074" w:rsidRPr="006D7B78" w:rsidRDefault="007A7074" w:rsidP="007A7074">
            <w:pPr>
              <w:jc w:val="center"/>
              <w:rPr>
                <w:sz w:val="20"/>
                <w:szCs w:val="16"/>
                <w:lang w:eastAsia="en-US"/>
              </w:rPr>
            </w:pPr>
            <w:r w:rsidRPr="006D7B78">
              <w:rPr>
                <w:sz w:val="20"/>
                <w:szCs w:val="16"/>
                <w:lang w:eastAsia="en-US"/>
              </w:rPr>
              <w:t>1*</w:t>
            </w:r>
          </w:p>
        </w:tc>
        <w:tc>
          <w:tcPr>
            <w:tcW w:w="2443" w:type="dxa"/>
          </w:tcPr>
          <w:p w14:paraId="7F0CEBDF" w14:textId="3433B1A5" w:rsidR="007A7074" w:rsidRPr="006D7B78" w:rsidRDefault="007A7074" w:rsidP="007A7074">
            <w:pPr>
              <w:jc w:val="center"/>
              <w:rPr>
                <w:sz w:val="20"/>
                <w:szCs w:val="16"/>
                <w:lang w:eastAsia="en-US"/>
              </w:rPr>
            </w:pPr>
            <w:r w:rsidRPr="006D7B78">
              <w:rPr>
                <w:sz w:val="20"/>
                <w:szCs w:val="16"/>
                <w:lang w:eastAsia="en-US"/>
              </w:rPr>
              <w:t>-</w:t>
            </w:r>
          </w:p>
        </w:tc>
      </w:tr>
      <w:tr w:rsidR="007A7074" w14:paraId="41038A74" w14:textId="77777777" w:rsidTr="007A7074">
        <w:tc>
          <w:tcPr>
            <w:tcW w:w="2442" w:type="dxa"/>
          </w:tcPr>
          <w:p w14:paraId="7EC7EE1A" w14:textId="584A502E" w:rsidR="007A7074" w:rsidRPr="006D7B78" w:rsidRDefault="006D7B78" w:rsidP="007A7074">
            <w:pPr>
              <w:rPr>
                <w:sz w:val="20"/>
                <w:szCs w:val="16"/>
                <w:lang w:eastAsia="en-US"/>
              </w:rPr>
            </w:pPr>
            <w:r w:rsidRPr="006D7B78">
              <w:rPr>
                <w:sz w:val="20"/>
                <w:szCs w:val="16"/>
                <w:lang w:eastAsia="en-US"/>
              </w:rPr>
              <w:t>ДФТВ.305646.001</w:t>
            </w:r>
          </w:p>
        </w:tc>
        <w:tc>
          <w:tcPr>
            <w:tcW w:w="3507" w:type="dxa"/>
          </w:tcPr>
          <w:p w14:paraId="3FACD86D" w14:textId="77777777" w:rsidR="007A7074" w:rsidRPr="006D7B78" w:rsidRDefault="007A7074" w:rsidP="007A7074">
            <w:pPr>
              <w:rPr>
                <w:sz w:val="20"/>
                <w:szCs w:val="16"/>
                <w:lang w:eastAsia="en-US"/>
              </w:rPr>
            </w:pPr>
            <w:r w:rsidRPr="006D7B78">
              <w:rPr>
                <w:sz w:val="20"/>
                <w:szCs w:val="16"/>
                <w:lang w:eastAsia="en-US"/>
              </w:rPr>
              <w:t>Упаковка ДФТВ.305646.001</w:t>
            </w:r>
          </w:p>
          <w:p w14:paraId="2373DEF9" w14:textId="77777777" w:rsidR="007A7074" w:rsidRPr="00E530D0" w:rsidRDefault="007A7074" w:rsidP="007A7074">
            <w:pPr>
              <w:rPr>
                <w:sz w:val="20"/>
                <w:szCs w:val="16"/>
                <w:lang w:eastAsia="en-US"/>
              </w:rPr>
            </w:pPr>
            <w:r w:rsidRPr="006D7B78">
              <w:rPr>
                <w:sz w:val="20"/>
                <w:szCs w:val="16"/>
                <w:lang w:eastAsia="en-US"/>
              </w:rPr>
              <w:t>(тип 1)</w:t>
            </w:r>
          </w:p>
          <w:p w14:paraId="4C5C622D" w14:textId="230898A3" w:rsidR="006D7B78" w:rsidRPr="006D7B78" w:rsidRDefault="006D7B78" w:rsidP="007A7074">
            <w:pPr>
              <w:rPr>
                <w:sz w:val="20"/>
                <w:szCs w:val="16"/>
                <w:lang w:eastAsia="en-US"/>
              </w:rPr>
            </w:pPr>
            <w:r w:rsidRPr="006D7B78">
              <w:rPr>
                <w:sz w:val="20"/>
                <w:szCs w:val="16"/>
                <w:lang w:eastAsia="en-US"/>
              </w:rPr>
              <w:t>или</w:t>
            </w:r>
          </w:p>
          <w:p w14:paraId="2F3DC98E" w14:textId="40EEA6AF" w:rsidR="006D7B78" w:rsidRPr="00E530D0" w:rsidRDefault="006D7B78" w:rsidP="006D7B78">
            <w:pPr>
              <w:rPr>
                <w:sz w:val="20"/>
                <w:szCs w:val="16"/>
                <w:lang w:eastAsia="en-US"/>
              </w:rPr>
            </w:pPr>
            <w:r w:rsidRPr="006D7B78">
              <w:rPr>
                <w:sz w:val="20"/>
                <w:szCs w:val="16"/>
                <w:lang w:eastAsia="en-US"/>
              </w:rPr>
              <w:t>Упаковка ДФТВ.305646.00</w:t>
            </w:r>
            <w:r w:rsidRPr="00E530D0">
              <w:rPr>
                <w:sz w:val="20"/>
                <w:szCs w:val="16"/>
                <w:lang w:eastAsia="en-US"/>
              </w:rPr>
              <w:t>2</w:t>
            </w:r>
          </w:p>
          <w:p w14:paraId="570661DE" w14:textId="0889C702" w:rsidR="006D7B78" w:rsidRPr="006D7B78" w:rsidRDefault="006D7B78" w:rsidP="006D7B78">
            <w:pPr>
              <w:rPr>
                <w:sz w:val="20"/>
                <w:szCs w:val="16"/>
                <w:lang w:val="en-US" w:eastAsia="en-US"/>
              </w:rPr>
            </w:pPr>
            <w:r w:rsidRPr="006D7B78">
              <w:rPr>
                <w:sz w:val="20"/>
                <w:szCs w:val="16"/>
                <w:lang w:eastAsia="en-US"/>
              </w:rPr>
              <w:t xml:space="preserve">(тип </w:t>
            </w:r>
            <w:r w:rsidRPr="006D7B78">
              <w:rPr>
                <w:sz w:val="20"/>
                <w:szCs w:val="16"/>
                <w:lang w:val="en-US" w:eastAsia="en-US"/>
              </w:rPr>
              <w:t>2</w:t>
            </w:r>
            <w:r w:rsidRPr="006D7B78">
              <w:rPr>
                <w:sz w:val="20"/>
                <w:szCs w:val="16"/>
                <w:lang w:eastAsia="en-US"/>
              </w:rPr>
              <w:t>)</w:t>
            </w:r>
          </w:p>
        </w:tc>
        <w:tc>
          <w:tcPr>
            <w:tcW w:w="1378" w:type="dxa"/>
          </w:tcPr>
          <w:p w14:paraId="2AE55665" w14:textId="0A21B969" w:rsidR="007A7074" w:rsidRPr="006D7B78" w:rsidRDefault="007A7074" w:rsidP="007A7074">
            <w:pPr>
              <w:jc w:val="center"/>
              <w:rPr>
                <w:sz w:val="20"/>
                <w:szCs w:val="16"/>
                <w:lang w:eastAsia="en-US"/>
              </w:rPr>
            </w:pPr>
            <w:r w:rsidRPr="006D7B78">
              <w:rPr>
                <w:sz w:val="20"/>
                <w:szCs w:val="16"/>
                <w:lang w:eastAsia="en-US"/>
              </w:rPr>
              <w:t>1</w:t>
            </w:r>
          </w:p>
        </w:tc>
        <w:tc>
          <w:tcPr>
            <w:tcW w:w="2443" w:type="dxa"/>
          </w:tcPr>
          <w:p w14:paraId="3B3024E0" w14:textId="4AD296C2" w:rsidR="007A7074" w:rsidRPr="006D7B78" w:rsidRDefault="007A7074" w:rsidP="007A7074">
            <w:pPr>
              <w:jc w:val="center"/>
              <w:rPr>
                <w:sz w:val="20"/>
                <w:szCs w:val="16"/>
                <w:lang w:eastAsia="en-US"/>
              </w:rPr>
            </w:pPr>
            <w:r w:rsidRPr="006D7B78">
              <w:rPr>
                <w:sz w:val="20"/>
                <w:szCs w:val="16"/>
                <w:lang w:eastAsia="en-US"/>
              </w:rPr>
              <w:t>1</w:t>
            </w:r>
          </w:p>
        </w:tc>
      </w:tr>
      <w:tr w:rsidR="007A7074" w14:paraId="02A89E7D" w14:textId="77777777" w:rsidTr="0059167E">
        <w:tc>
          <w:tcPr>
            <w:tcW w:w="9770" w:type="dxa"/>
            <w:gridSpan w:val="4"/>
          </w:tcPr>
          <w:p w14:paraId="716B310D" w14:textId="77777777" w:rsidR="007A7074" w:rsidRPr="006D7B78" w:rsidRDefault="007A7074" w:rsidP="007A7074">
            <w:pPr>
              <w:jc w:val="left"/>
              <w:rPr>
                <w:sz w:val="20"/>
                <w:szCs w:val="16"/>
                <w:lang w:eastAsia="en-US"/>
              </w:rPr>
            </w:pPr>
            <w:r w:rsidRPr="006D7B78">
              <w:rPr>
                <w:sz w:val="20"/>
                <w:szCs w:val="16"/>
                <w:lang w:eastAsia="en-US"/>
              </w:rPr>
              <w:t>Примечания</w:t>
            </w:r>
          </w:p>
          <w:p w14:paraId="6012B4E9" w14:textId="77777777" w:rsidR="007A7074" w:rsidRPr="006D7B78" w:rsidRDefault="007A7074" w:rsidP="007A7074">
            <w:pPr>
              <w:pStyle w:val="ae"/>
              <w:numPr>
                <w:ilvl w:val="0"/>
                <w:numId w:val="26"/>
              </w:numPr>
              <w:jc w:val="left"/>
              <w:rPr>
                <w:sz w:val="20"/>
                <w:szCs w:val="16"/>
              </w:rPr>
            </w:pPr>
            <w:r w:rsidRPr="006D7B78">
              <w:rPr>
                <w:sz w:val="20"/>
                <w:szCs w:val="16"/>
              </w:rPr>
              <w:t>Допускается замена без уведомления заказчика.</w:t>
            </w:r>
          </w:p>
          <w:p w14:paraId="44C498AD" w14:textId="422239CA" w:rsidR="007A7074" w:rsidRPr="006D7B78" w:rsidRDefault="007A7074" w:rsidP="007A7074">
            <w:pPr>
              <w:pStyle w:val="ae"/>
              <w:numPr>
                <w:ilvl w:val="0"/>
                <w:numId w:val="26"/>
              </w:numPr>
              <w:jc w:val="left"/>
              <w:rPr>
                <w:sz w:val="20"/>
                <w:szCs w:val="16"/>
              </w:rPr>
            </w:pPr>
            <w:r w:rsidRPr="006D7B78">
              <w:rPr>
                <w:sz w:val="20"/>
                <w:szCs w:val="16"/>
              </w:rPr>
              <w:t xml:space="preserve">Входят в состав модуля отладочного для микросхемы К1986ВЕ92FI: одна часть перемычек установлена на модуле отладочном, другая – поставляется упакованными в </w:t>
            </w:r>
            <w:proofErr w:type="spellStart"/>
            <w:r w:rsidRPr="006D7B78">
              <w:rPr>
                <w:sz w:val="20"/>
                <w:szCs w:val="16"/>
              </w:rPr>
              <w:t>Zip-lock</w:t>
            </w:r>
            <w:proofErr w:type="spellEnd"/>
            <w:r w:rsidRPr="006D7B78">
              <w:rPr>
                <w:sz w:val="20"/>
                <w:szCs w:val="16"/>
              </w:rPr>
              <w:t xml:space="preserve"> пакет</w:t>
            </w:r>
            <w:r w:rsidR="006D7B78">
              <w:rPr>
                <w:sz w:val="20"/>
                <w:szCs w:val="16"/>
              </w:rPr>
              <w:t>*</w:t>
            </w:r>
            <w:r w:rsidRPr="006D7B78">
              <w:rPr>
                <w:sz w:val="20"/>
                <w:szCs w:val="16"/>
              </w:rPr>
              <w:t>.</w:t>
            </w:r>
          </w:p>
          <w:p w14:paraId="59EA0AAE" w14:textId="2162339C" w:rsidR="007A7074" w:rsidRPr="006D7B78" w:rsidRDefault="007A7074" w:rsidP="007A7074">
            <w:pPr>
              <w:ind w:left="360"/>
              <w:jc w:val="left"/>
              <w:rPr>
                <w:sz w:val="20"/>
                <w:szCs w:val="16"/>
                <w:lang w:eastAsia="en-US"/>
              </w:rPr>
            </w:pPr>
            <w:r w:rsidRPr="006D7B78">
              <w:rPr>
                <w:sz w:val="20"/>
                <w:szCs w:val="16"/>
              </w:rPr>
              <w:t>* Поставляется по отдельному запросу.</w:t>
            </w:r>
          </w:p>
        </w:tc>
      </w:tr>
    </w:tbl>
    <w:p w14:paraId="036DE865" w14:textId="1BD34C4F" w:rsidR="00003C33" w:rsidRDefault="00003C33" w:rsidP="00003C33">
      <w:pPr>
        <w:rPr>
          <w:lang w:eastAsia="en-US"/>
        </w:rPr>
      </w:pPr>
      <w:r>
        <w:rPr>
          <w:lang w:eastAsia="en-US"/>
        </w:rPr>
        <w:t>Для работы с изделием дополнительно могут поставляться следующие модули, адаптеры и программное обеспечение:</w:t>
      </w:r>
    </w:p>
    <w:p w14:paraId="596467E7" w14:textId="7C5C51FC" w:rsidR="00DA7EB1" w:rsidRDefault="00DA7EB1" w:rsidP="00DA7EB1">
      <w:pPr>
        <w:pStyle w:val="ae"/>
        <w:numPr>
          <w:ilvl w:val="0"/>
          <w:numId w:val="27"/>
        </w:numPr>
      </w:pPr>
      <w:r>
        <w:t xml:space="preserve">демонстрационная плата </w:t>
      </w:r>
      <w:r w:rsidRPr="00DA7EB1">
        <w:rPr>
          <w:lang w:val="en-US"/>
        </w:rPr>
        <w:t>MILUINO</w:t>
      </w:r>
      <w:r w:rsidRPr="00DA7EB1">
        <w:t xml:space="preserve"> </w:t>
      </w:r>
      <w:r w:rsidRPr="00DA7EB1">
        <w:rPr>
          <w:lang w:val="en-US"/>
        </w:rPr>
        <w:t>SHIELD</w:t>
      </w:r>
      <w:r>
        <w:t xml:space="preserve"> </w:t>
      </w:r>
      <w:proofErr w:type="spellStart"/>
      <w:r>
        <w:rPr>
          <w:lang w:val="en-US"/>
        </w:rPr>
        <w:t>IndicatorSevenLED</w:t>
      </w:r>
      <w:proofErr w:type="spellEnd"/>
      <w:r w:rsidRPr="00C42383">
        <w:t xml:space="preserve"> </w:t>
      </w:r>
      <w:r>
        <w:t>ДФТВ</w:t>
      </w:r>
      <w:r w:rsidRPr="00C42383">
        <w:t>.46</w:t>
      </w:r>
      <w:r>
        <w:t>7</w:t>
      </w:r>
      <w:r w:rsidRPr="00C42383">
        <w:t>9</w:t>
      </w:r>
      <w:r>
        <w:t>88</w:t>
      </w:r>
      <w:r w:rsidRPr="00C42383">
        <w:t>.00</w:t>
      </w:r>
      <w:r>
        <w:t xml:space="preserve">1 (модуль четырехразрядного семи-сегментного индикатора) – плата расширения стандарта </w:t>
      </w:r>
      <w:r>
        <w:rPr>
          <w:lang w:val="en-US"/>
        </w:rPr>
        <w:t>Arduino</w:t>
      </w:r>
      <w:r w:rsidRPr="00C12070">
        <w:t xml:space="preserve"> ® ™</w:t>
      </w:r>
      <w:r>
        <w:t>;</w:t>
      </w:r>
    </w:p>
    <w:p w14:paraId="41651F48" w14:textId="56CC6DB8" w:rsidR="00DA7EB1" w:rsidRDefault="00DA7EB1" w:rsidP="00DA7EB1">
      <w:pPr>
        <w:pStyle w:val="ae"/>
        <w:numPr>
          <w:ilvl w:val="0"/>
          <w:numId w:val="27"/>
        </w:numPr>
      </w:pPr>
      <w:r>
        <w:t xml:space="preserve">демонстрационная плата </w:t>
      </w:r>
      <w:r w:rsidRPr="00DA7EB1">
        <w:rPr>
          <w:lang w:val="en-US"/>
        </w:rPr>
        <w:t>MILUINO</w:t>
      </w:r>
      <w:r w:rsidRPr="00DA7EB1">
        <w:t xml:space="preserve"> </w:t>
      </w:r>
      <w:r w:rsidRPr="00DA7EB1">
        <w:rPr>
          <w:lang w:val="en-US"/>
        </w:rPr>
        <w:t>SHIELD</w:t>
      </w:r>
      <w:r w:rsidRPr="00DA7EB1">
        <w:t xml:space="preserve"> </w:t>
      </w:r>
      <w:r w:rsidRPr="00DA7EB1">
        <w:rPr>
          <w:lang w:val="en-US"/>
        </w:rPr>
        <w:t>RS</w:t>
      </w:r>
      <w:r w:rsidRPr="00DA7EB1">
        <w:t>-485</w:t>
      </w:r>
      <w:r>
        <w:t xml:space="preserve"> ДФТВ</w:t>
      </w:r>
      <w:r w:rsidRPr="00C42383">
        <w:t>.46</w:t>
      </w:r>
      <w:r>
        <w:t>7</w:t>
      </w:r>
      <w:r w:rsidRPr="00C42383">
        <w:t>9</w:t>
      </w:r>
      <w:r>
        <w:t>88</w:t>
      </w:r>
      <w:r w:rsidRPr="00C42383">
        <w:t>.00</w:t>
      </w:r>
      <w:r>
        <w:t xml:space="preserve">2 (интерфейс связи </w:t>
      </w:r>
      <w:r>
        <w:rPr>
          <w:lang w:val="en-US"/>
        </w:rPr>
        <w:t>RS</w:t>
      </w:r>
      <w:r w:rsidRPr="00181DBD">
        <w:t>-485</w:t>
      </w:r>
      <w:r w:rsidRPr="001E3236">
        <w:t xml:space="preserve"> </w:t>
      </w:r>
      <w:r>
        <w:t xml:space="preserve">в </w:t>
      </w:r>
      <w:r>
        <w:rPr>
          <w:lang w:val="en-US"/>
        </w:rPr>
        <w:t>TTL</w:t>
      </w:r>
      <w:r>
        <w:t xml:space="preserve">) – плата расширения стандарта </w:t>
      </w:r>
      <w:r>
        <w:rPr>
          <w:lang w:val="en-US"/>
        </w:rPr>
        <w:t>Arduino</w:t>
      </w:r>
      <w:r w:rsidRPr="00C12070">
        <w:t xml:space="preserve"> ® ™</w:t>
      </w:r>
      <w:r>
        <w:t>;</w:t>
      </w:r>
    </w:p>
    <w:p w14:paraId="69273F54" w14:textId="5F7AE1C4" w:rsidR="00DA7EB1" w:rsidRDefault="00DA7EB1" w:rsidP="00DA7EB1">
      <w:pPr>
        <w:pStyle w:val="ae"/>
        <w:numPr>
          <w:ilvl w:val="0"/>
          <w:numId w:val="27"/>
        </w:numPr>
      </w:pPr>
      <w:r w:rsidRPr="00D25D11">
        <w:t xml:space="preserve">демонстрационная плата </w:t>
      </w:r>
      <w:r w:rsidRPr="00DA7EB1">
        <w:t xml:space="preserve">MILUINO SHIELD LCD_16x2_MELT </w:t>
      </w:r>
      <w:r>
        <w:t>ДФТВ</w:t>
      </w:r>
      <w:r w:rsidRPr="00C42383">
        <w:t>.46</w:t>
      </w:r>
      <w:r>
        <w:t>7</w:t>
      </w:r>
      <w:r w:rsidRPr="00C42383">
        <w:t>9</w:t>
      </w:r>
      <w:r>
        <w:t>88</w:t>
      </w:r>
      <w:r w:rsidRPr="00C42383">
        <w:t>.00</w:t>
      </w:r>
      <w:r>
        <w:t>4</w:t>
      </w:r>
      <w:r w:rsidRPr="00D25D11">
        <w:t xml:space="preserve"> (модуль жидкокристаллического индикатора) </w:t>
      </w:r>
      <w:r>
        <w:t>плата расширения</w:t>
      </w:r>
      <w:r w:rsidRPr="00D25D11">
        <w:t xml:space="preserve"> стандарта </w:t>
      </w:r>
      <w:proofErr w:type="spellStart"/>
      <w:r w:rsidRPr="00D25D11">
        <w:t>Arduino</w:t>
      </w:r>
      <w:proofErr w:type="spellEnd"/>
      <w:r w:rsidRPr="00D25D11">
        <w:t xml:space="preserve"> ® ™;</w:t>
      </w:r>
    </w:p>
    <w:p w14:paraId="575B86D7" w14:textId="25724FB7" w:rsidR="00C12070" w:rsidRDefault="00C12070" w:rsidP="00E5595E">
      <w:pPr>
        <w:pStyle w:val="ae"/>
        <w:numPr>
          <w:ilvl w:val="0"/>
          <w:numId w:val="27"/>
        </w:numPr>
      </w:pPr>
      <w:r>
        <w:t xml:space="preserve">демонстрационная плата </w:t>
      </w:r>
      <w:r w:rsidR="00DA7EB1" w:rsidRPr="00DA7EB1">
        <w:rPr>
          <w:lang w:val="en-US"/>
        </w:rPr>
        <w:t>MILUINO</w:t>
      </w:r>
      <w:r w:rsidR="00DA7EB1" w:rsidRPr="00DA7EB1">
        <w:t xml:space="preserve"> </w:t>
      </w:r>
      <w:r w:rsidR="00DA7EB1" w:rsidRPr="00DA7EB1">
        <w:rPr>
          <w:lang w:val="en-US"/>
        </w:rPr>
        <w:t>SHIELD</w:t>
      </w:r>
      <w:r w:rsidR="00DA7EB1" w:rsidRPr="00DA7EB1">
        <w:t xml:space="preserve"> </w:t>
      </w:r>
      <w:r w:rsidR="009952DA">
        <w:rPr>
          <w:lang w:val="en-US"/>
        </w:rPr>
        <w:t>CAN</w:t>
      </w:r>
      <w:r w:rsidRPr="00C42383">
        <w:t xml:space="preserve"> </w:t>
      </w:r>
      <w:r w:rsidR="00DA7EB1">
        <w:t>ДФТВ</w:t>
      </w:r>
      <w:r w:rsidR="00DA7EB1" w:rsidRPr="00C42383">
        <w:t>.46</w:t>
      </w:r>
      <w:r w:rsidR="00DA7EB1">
        <w:t>7</w:t>
      </w:r>
      <w:r w:rsidR="00DA7EB1" w:rsidRPr="00C42383">
        <w:t>9</w:t>
      </w:r>
      <w:r w:rsidR="00DA7EB1">
        <w:t>88</w:t>
      </w:r>
      <w:r w:rsidR="00DA7EB1" w:rsidRPr="00C42383">
        <w:t>.00</w:t>
      </w:r>
      <w:r w:rsidR="00DA7EB1">
        <w:t xml:space="preserve">5 </w:t>
      </w:r>
      <w:r>
        <w:t xml:space="preserve">(интерфейс связи </w:t>
      </w:r>
      <w:r w:rsidR="009952DA">
        <w:rPr>
          <w:lang w:val="en-US"/>
        </w:rPr>
        <w:t>CAN</w:t>
      </w:r>
      <w:r w:rsidRPr="001E3236">
        <w:t xml:space="preserve"> </w:t>
      </w:r>
      <w:r>
        <w:t xml:space="preserve">в </w:t>
      </w:r>
      <w:r>
        <w:rPr>
          <w:lang w:val="en-US"/>
        </w:rPr>
        <w:t>TTL</w:t>
      </w:r>
      <w:r>
        <w:t xml:space="preserve">) – </w:t>
      </w:r>
      <w:r w:rsidR="00DA7EB1">
        <w:t xml:space="preserve">плата расширения </w:t>
      </w:r>
      <w:r>
        <w:t xml:space="preserve">стандарта </w:t>
      </w:r>
      <w:r>
        <w:rPr>
          <w:lang w:val="en-US"/>
        </w:rPr>
        <w:t>Arduino</w:t>
      </w:r>
      <w:r w:rsidRPr="00C12070">
        <w:t xml:space="preserve"> ® ™</w:t>
      </w:r>
      <w:r>
        <w:t>;</w:t>
      </w:r>
    </w:p>
    <w:p w14:paraId="4010F3F0" w14:textId="7B2D3465" w:rsidR="001E2C81" w:rsidRDefault="00B73583" w:rsidP="00E5595E">
      <w:pPr>
        <w:pStyle w:val="ae"/>
        <w:numPr>
          <w:ilvl w:val="0"/>
          <w:numId w:val="27"/>
        </w:numPr>
      </w:pPr>
      <w:r>
        <w:t xml:space="preserve">демонстрационная плата </w:t>
      </w:r>
      <w:r w:rsidR="00DA7EB1" w:rsidRPr="00DA7EB1">
        <w:rPr>
          <w:lang w:val="en-US"/>
        </w:rPr>
        <w:t>MILUINO</w:t>
      </w:r>
      <w:r w:rsidR="00DA7EB1" w:rsidRPr="00DA7EB1">
        <w:t xml:space="preserve"> </w:t>
      </w:r>
      <w:r w:rsidR="00DA7EB1" w:rsidRPr="00DA7EB1">
        <w:rPr>
          <w:lang w:val="en-US"/>
        </w:rPr>
        <w:t>SHIELD</w:t>
      </w:r>
      <w:r w:rsidR="00DA7EB1">
        <w:t xml:space="preserve"> </w:t>
      </w:r>
      <w:r w:rsidR="00DA7EB1" w:rsidRPr="00DA7EB1">
        <w:t>7__</w:t>
      </w:r>
      <w:r w:rsidR="00DA7EB1" w:rsidRPr="00DA7EB1">
        <w:rPr>
          <w:lang w:val="en-US"/>
        </w:rPr>
        <w:t>LCD</w:t>
      </w:r>
      <w:r w:rsidR="00DA7EB1" w:rsidRPr="00DA7EB1">
        <w:t>_</w:t>
      </w:r>
      <w:r w:rsidR="00DA7EB1" w:rsidRPr="00DA7EB1">
        <w:rPr>
          <w:lang w:val="en-US"/>
        </w:rPr>
        <w:t>MELT</w:t>
      </w:r>
      <w:r w:rsidRPr="00C42383">
        <w:t xml:space="preserve"> </w:t>
      </w:r>
      <w:r w:rsidR="00DA7EB1">
        <w:t>ДФТВ</w:t>
      </w:r>
      <w:r w:rsidR="00DA7EB1" w:rsidRPr="00C42383">
        <w:t>.46</w:t>
      </w:r>
      <w:r w:rsidR="00DA7EB1">
        <w:t>7</w:t>
      </w:r>
      <w:r w:rsidR="00DA7EB1" w:rsidRPr="00C42383">
        <w:t>9</w:t>
      </w:r>
      <w:r w:rsidR="00DA7EB1">
        <w:t>88</w:t>
      </w:r>
      <w:r w:rsidR="00DA7EB1" w:rsidRPr="00C42383">
        <w:t>.00</w:t>
      </w:r>
      <w:r w:rsidR="00DA7EB1">
        <w:t xml:space="preserve">7 </w:t>
      </w:r>
      <w:r>
        <w:t xml:space="preserve">(модуль жидкокристаллического семи-сегментного индикатора) – </w:t>
      </w:r>
      <w:r w:rsidR="00DA7EB1">
        <w:t xml:space="preserve">плата расширения </w:t>
      </w:r>
      <w:r>
        <w:t xml:space="preserve">стандарта </w:t>
      </w:r>
      <w:r>
        <w:rPr>
          <w:lang w:val="en-US"/>
        </w:rPr>
        <w:t>Arduino</w:t>
      </w:r>
      <w:r w:rsidRPr="00C12070">
        <w:t xml:space="preserve"> ® ™</w:t>
      </w:r>
      <w:r>
        <w:t>;</w:t>
      </w:r>
    </w:p>
    <w:p w14:paraId="0BE10D9D" w14:textId="4A0ED26B" w:rsidR="00D25D11" w:rsidRDefault="00D25D11" w:rsidP="00D25D11">
      <w:pPr>
        <w:pStyle w:val="ae"/>
        <w:numPr>
          <w:ilvl w:val="0"/>
          <w:numId w:val="27"/>
        </w:numPr>
      </w:pPr>
      <w:r>
        <w:t xml:space="preserve">демонстрационная плата </w:t>
      </w:r>
      <w:r w:rsidR="00DA7EB1" w:rsidRPr="00DA7EB1">
        <w:rPr>
          <w:lang w:val="en-US"/>
        </w:rPr>
        <w:t>MILUINO</w:t>
      </w:r>
      <w:r w:rsidR="00DA7EB1" w:rsidRPr="00DA7EB1">
        <w:t xml:space="preserve"> </w:t>
      </w:r>
      <w:r w:rsidR="00DA7EB1" w:rsidRPr="00DA7EB1">
        <w:rPr>
          <w:lang w:val="en-US"/>
        </w:rPr>
        <w:t>SHIELD</w:t>
      </w:r>
      <w:r w:rsidR="00DA7EB1" w:rsidRPr="00DA7EB1">
        <w:t xml:space="preserve"> </w:t>
      </w:r>
      <w:r w:rsidR="00DA7EB1" w:rsidRPr="00DA7EB1">
        <w:rPr>
          <w:lang w:val="en-US"/>
        </w:rPr>
        <w:t>ADC</w:t>
      </w:r>
      <w:r w:rsidR="00DA7EB1" w:rsidRPr="00DA7EB1">
        <w:t xml:space="preserve"> </w:t>
      </w:r>
      <w:r w:rsidR="00DA7EB1">
        <w:t>ДФТВ</w:t>
      </w:r>
      <w:r w:rsidR="00DA7EB1" w:rsidRPr="00C42383">
        <w:t>.46</w:t>
      </w:r>
      <w:r w:rsidR="00DA7EB1">
        <w:t>7</w:t>
      </w:r>
      <w:r w:rsidR="00DA7EB1" w:rsidRPr="00C42383">
        <w:t>9</w:t>
      </w:r>
      <w:r w:rsidR="00DA7EB1">
        <w:t>88</w:t>
      </w:r>
      <w:r w:rsidR="00DA7EB1" w:rsidRPr="00C42383">
        <w:t>.00</w:t>
      </w:r>
      <w:r w:rsidR="00DA7EB1">
        <w:t xml:space="preserve">8 </w:t>
      </w:r>
      <w:r>
        <w:t xml:space="preserve">(модуль </w:t>
      </w:r>
      <w:r w:rsidR="00E83A74">
        <w:rPr>
          <w:lang w:val="en-US"/>
        </w:rPr>
        <w:t>c</w:t>
      </w:r>
      <w:r w:rsidR="00E83A74" w:rsidRPr="00E83A74">
        <w:t xml:space="preserve"> </w:t>
      </w:r>
      <w:r w:rsidR="00E83A74">
        <w:t>аналоговым потенциометром для АЦП</w:t>
      </w:r>
      <w:r>
        <w:t xml:space="preserve">) – </w:t>
      </w:r>
      <w:r w:rsidR="0047613E">
        <w:t xml:space="preserve">плата расширения </w:t>
      </w:r>
      <w:r>
        <w:t xml:space="preserve">стандарта </w:t>
      </w:r>
      <w:r>
        <w:rPr>
          <w:lang w:val="en-US"/>
        </w:rPr>
        <w:t>Arduino</w:t>
      </w:r>
      <w:r w:rsidRPr="00C12070">
        <w:t xml:space="preserve"> ® ™</w:t>
      </w:r>
      <w:r>
        <w:t>;</w:t>
      </w:r>
    </w:p>
    <w:p w14:paraId="425587C4" w14:textId="192F368D" w:rsidR="00D25D11" w:rsidRPr="00EB79EB" w:rsidRDefault="00E83A74" w:rsidP="00E5595E">
      <w:pPr>
        <w:pStyle w:val="ae"/>
        <w:numPr>
          <w:ilvl w:val="0"/>
          <w:numId w:val="27"/>
        </w:numPr>
      </w:pPr>
      <w:r>
        <w:t xml:space="preserve">программное обеспечение </w:t>
      </w:r>
      <w:r>
        <w:rPr>
          <w:lang w:val="en-US"/>
        </w:rPr>
        <w:t>Keil</w:t>
      </w:r>
      <w:r w:rsidR="00080031" w:rsidRPr="00080031">
        <w:t xml:space="preserve"> </w:t>
      </w:r>
      <w:proofErr w:type="spellStart"/>
      <w:r w:rsidR="00080031">
        <w:rPr>
          <w:lang w:val="en-US"/>
        </w:rPr>
        <w:t>uVision</w:t>
      </w:r>
      <w:proofErr w:type="spellEnd"/>
      <w:r w:rsidR="00080031" w:rsidRPr="00080031">
        <w:t xml:space="preserve"> </w:t>
      </w:r>
      <w:r w:rsidR="00080031">
        <w:rPr>
          <w:lang w:val="en-US"/>
        </w:rPr>
        <w:t>MDK</w:t>
      </w:r>
      <w:r w:rsidR="00080031" w:rsidRPr="00080031">
        <w:t>-</w:t>
      </w:r>
      <w:r w:rsidR="00080031">
        <w:rPr>
          <w:lang w:val="en-US"/>
        </w:rPr>
        <w:t>ARM</w:t>
      </w:r>
      <w:r w:rsidR="00080031" w:rsidRPr="00080031">
        <w:t xml:space="preserve"> </w:t>
      </w:r>
      <w:r w:rsidR="00080031" w:rsidRPr="00C12070">
        <w:t>® ™</w:t>
      </w:r>
      <w:r w:rsidR="00080031">
        <w:t>.</w:t>
      </w:r>
    </w:p>
    <w:p w14:paraId="4822EFA1" w14:textId="78AC69E6" w:rsidR="00382007" w:rsidRDefault="00382007">
      <w:pPr>
        <w:spacing w:line="240" w:lineRule="auto"/>
        <w:jc w:val="left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76AC511A" w14:textId="763298F0" w:rsidR="004661B5" w:rsidRPr="00C56348" w:rsidRDefault="00E13CE3" w:rsidP="00E13CE3">
      <w:pPr>
        <w:pStyle w:val="1"/>
        <w:keepNext w:val="0"/>
        <w:numPr>
          <w:ilvl w:val="0"/>
          <w:numId w:val="21"/>
        </w:numPr>
        <w:spacing w:before="0" w:after="0"/>
        <w:jc w:val="center"/>
        <w:rPr>
          <w:bCs/>
          <w:sz w:val="28"/>
          <w:szCs w:val="22"/>
        </w:rPr>
      </w:pPr>
      <w:bookmarkStart w:id="3" w:name="_Toc99746637"/>
      <w:r w:rsidRPr="00C56348">
        <w:rPr>
          <w:bCs/>
          <w:sz w:val="28"/>
          <w:szCs w:val="22"/>
        </w:rPr>
        <w:lastRenderedPageBreak/>
        <w:t>Сроки эксплуатации, хранения и гарантии изготовителя (поставщика)</w:t>
      </w:r>
      <w:bookmarkEnd w:id="3"/>
    </w:p>
    <w:p w14:paraId="306FA23D" w14:textId="77777777" w:rsidR="004661B5" w:rsidRPr="004661B5" w:rsidRDefault="004661B5" w:rsidP="004661B5"/>
    <w:p w14:paraId="0C88F2E9" w14:textId="77777777" w:rsidR="00E13CE3" w:rsidRDefault="00E13CE3" w:rsidP="00E13CE3">
      <w:pPr>
        <w:ind w:firstLine="360"/>
      </w:pPr>
      <w:r w:rsidRPr="00E13CE3">
        <w:t xml:space="preserve">Гарантийный срок эксплуатации, в пределах гарантийного срока хранения, не менее 6 месяцев. </w:t>
      </w:r>
    </w:p>
    <w:p w14:paraId="76B67A4B" w14:textId="1AA3457B" w:rsidR="00E13CE3" w:rsidRDefault="00E13CE3" w:rsidP="00E13CE3">
      <w:pPr>
        <w:ind w:left="360"/>
      </w:pPr>
      <w:r w:rsidRPr="00E13CE3">
        <w:t>Гарантийный срок хранения комплекта отладочного – 12 месяцев.</w:t>
      </w:r>
    </w:p>
    <w:p w14:paraId="5A3D2474" w14:textId="0B2A7426" w:rsidR="004661B5" w:rsidRPr="00E13CE3" w:rsidRDefault="00E13CE3" w:rsidP="00E13CE3">
      <w:pPr>
        <w:ind w:firstLine="360"/>
      </w:pPr>
      <w:r w:rsidRPr="00E13CE3">
        <w:t>Предприятие – изготовитель (поставщик) гарантирует качество и соответствие изделия всем требованиям конструкторской документации при соблюдении потребителем правил эксплуатации, транспортирования и хранения, установленных конструкторской (эксплуатационной) документацией, в течение гарантийного срока.</w:t>
      </w:r>
    </w:p>
    <w:p w14:paraId="3E3F1BAF" w14:textId="5D948429" w:rsidR="00E52928" w:rsidRPr="00C56348" w:rsidRDefault="003A65D7" w:rsidP="00552207">
      <w:pPr>
        <w:pStyle w:val="1"/>
        <w:numPr>
          <w:ilvl w:val="0"/>
          <w:numId w:val="21"/>
        </w:numPr>
        <w:spacing w:before="0" w:after="0"/>
        <w:ind w:right="-1"/>
        <w:jc w:val="center"/>
        <w:rPr>
          <w:bCs/>
          <w:sz w:val="28"/>
          <w:szCs w:val="22"/>
        </w:rPr>
      </w:pPr>
      <w:bookmarkStart w:id="4" w:name="_Toc99746638"/>
      <w:r w:rsidRPr="00C56348">
        <w:rPr>
          <w:bCs/>
          <w:sz w:val="28"/>
          <w:szCs w:val="22"/>
        </w:rPr>
        <w:lastRenderedPageBreak/>
        <w:t>Свидетельство об упаковывании</w:t>
      </w:r>
      <w:bookmarkEnd w:id="4"/>
    </w:p>
    <w:p w14:paraId="1615E6C3" w14:textId="77777777" w:rsidR="00E52928" w:rsidRDefault="00E52928" w:rsidP="00E52928"/>
    <w:p w14:paraId="43631B27" w14:textId="6B660010" w:rsidR="008200AE" w:rsidRDefault="00917137" w:rsidP="00917137">
      <w:r>
        <w:t xml:space="preserve">Комплект отладочный для микросхемы </w:t>
      </w:r>
      <w:bookmarkStart w:id="5" w:name="_Hlk99117537"/>
      <w:r w:rsidR="00BF50BF">
        <w:t>К1986ВЕ92FI</w:t>
      </w:r>
      <w:r>
        <w:t xml:space="preserve"> (MDR32 MILUINO)</w:t>
      </w:r>
      <w:bookmarkEnd w:id="5"/>
      <w:r>
        <w:t xml:space="preserve"> </w:t>
      </w:r>
      <w:r w:rsidRPr="00917137">
        <w:t>ДФТВ.43</w:t>
      </w:r>
      <w:r w:rsidR="008F5D48">
        <w:t>4519</w:t>
      </w:r>
      <w:r w:rsidRPr="00917137">
        <w:t>.00</w:t>
      </w:r>
      <w:r w:rsidR="00E96316">
        <w:t>3</w:t>
      </w:r>
    </w:p>
    <w:p w14:paraId="3549A6D3" w14:textId="77777777" w:rsidR="00B65780" w:rsidRDefault="00B65780" w:rsidP="00917137"/>
    <w:p w14:paraId="23958BAA" w14:textId="3B85CCA5" w:rsidR="00B65780" w:rsidRDefault="00B65780" w:rsidP="00B65780">
      <w:pPr>
        <w:spacing w:line="240" w:lineRule="auto"/>
      </w:pPr>
      <w:r>
        <w:t>№   ____________________________________________________________________________</w:t>
      </w:r>
    </w:p>
    <w:p w14:paraId="442C933E" w14:textId="57AF5044" w:rsidR="00B65780" w:rsidRDefault="00B65780" w:rsidP="00B65780">
      <w:pPr>
        <w:spacing w:line="240" w:lineRule="auto"/>
        <w:jc w:val="center"/>
        <w:rPr>
          <w:vertAlign w:val="superscript"/>
        </w:rPr>
      </w:pPr>
      <w:r>
        <w:rPr>
          <w:vertAlign w:val="superscript"/>
        </w:rPr>
        <w:t>(заводской номер)</w:t>
      </w:r>
    </w:p>
    <w:p w14:paraId="75EC00B9" w14:textId="5773B095" w:rsidR="00B65780" w:rsidRDefault="00B65780" w:rsidP="00B65780">
      <w:pPr>
        <w:spacing w:line="240" w:lineRule="auto"/>
        <w:jc w:val="center"/>
        <w:rPr>
          <w:vertAlign w:val="superscript"/>
        </w:rPr>
      </w:pPr>
    </w:p>
    <w:p w14:paraId="561CE94D" w14:textId="25515903" w:rsidR="00B65780" w:rsidRDefault="00B65780" w:rsidP="00B65780">
      <w:pPr>
        <w:spacing w:line="240" w:lineRule="auto"/>
      </w:pPr>
      <w:r>
        <w:t>УПАКОВАН АО «НПО КАДЕТЕК» согласно требованиям, предусмотренным в действующей технической документации.</w:t>
      </w:r>
    </w:p>
    <w:p w14:paraId="056C8DA9" w14:textId="77777777" w:rsidR="00CE1C8A" w:rsidRDefault="00CE1C8A" w:rsidP="00B65780">
      <w:pPr>
        <w:spacing w:line="240" w:lineRule="auto"/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3257"/>
        <w:gridCol w:w="3257"/>
      </w:tblGrid>
      <w:tr w:rsidR="00CE1C8A" w14:paraId="4986740C" w14:textId="77777777" w:rsidTr="00844CA1">
        <w:tc>
          <w:tcPr>
            <w:tcW w:w="3256" w:type="dxa"/>
          </w:tcPr>
          <w:p w14:paraId="4CB1592B" w14:textId="462D6A28" w:rsidR="00CE1C8A" w:rsidRDefault="00CE1C8A" w:rsidP="00CE1C8A">
            <w:pPr>
              <w:spacing w:line="240" w:lineRule="auto"/>
              <w:jc w:val="center"/>
            </w:pPr>
            <w:r>
              <w:t>____________________</w:t>
            </w:r>
          </w:p>
          <w:p w14:paraId="29FC25E2" w14:textId="07947B5A" w:rsidR="00CE1C8A" w:rsidRPr="00CE1C8A" w:rsidRDefault="00CE1C8A" w:rsidP="00CE1C8A">
            <w:pPr>
              <w:spacing w:line="240" w:lineRule="auto"/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(должность)</w:t>
            </w:r>
          </w:p>
        </w:tc>
        <w:tc>
          <w:tcPr>
            <w:tcW w:w="3257" w:type="dxa"/>
          </w:tcPr>
          <w:p w14:paraId="74C964EF" w14:textId="77777777" w:rsidR="00CE1C8A" w:rsidRDefault="00CE1C8A" w:rsidP="00CE1C8A">
            <w:pPr>
              <w:spacing w:line="240" w:lineRule="auto"/>
              <w:jc w:val="center"/>
            </w:pPr>
            <w:r>
              <w:t>____________________</w:t>
            </w:r>
          </w:p>
          <w:p w14:paraId="494626EB" w14:textId="4F9B0E79" w:rsidR="00CE1C8A" w:rsidRDefault="00CE1C8A" w:rsidP="00CE1C8A">
            <w:pPr>
              <w:spacing w:line="240" w:lineRule="auto"/>
              <w:jc w:val="center"/>
            </w:pPr>
            <w:r>
              <w:rPr>
                <w:vertAlign w:val="superscript"/>
              </w:rPr>
              <w:t>(подпись)</w:t>
            </w:r>
          </w:p>
        </w:tc>
        <w:tc>
          <w:tcPr>
            <w:tcW w:w="3257" w:type="dxa"/>
          </w:tcPr>
          <w:p w14:paraId="0932506B" w14:textId="77777777" w:rsidR="00CE1C8A" w:rsidRDefault="00CE1C8A" w:rsidP="00CE1C8A">
            <w:pPr>
              <w:spacing w:line="240" w:lineRule="auto"/>
              <w:jc w:val="center"/>
            </w:pPr>
            <w:r>
              <w:t>____________________</w:t>
            </w:r>
          </w:p>
          <w:p w14:paraId="234FDAB7" w14:textId="668D0107" w:rsidR="00CE1C8A" w:rsidRDefault="00CE1C8A" w:rsidP="00CE1C8A">
            <w:pPr>
              <w:spacing w:line="240" w:lineRule="auto"/>
              <w:jc w:val="center"/>
            </w:pPr>
            <w:r>
              <w:rPr>
                <w:vertAlign w:val="superscript"/>
              </w:rPr>
              <w:t>(расшифровка подписи)</w:t>
            </w:r>
          </w:p>
        </w:tc>
      </w:tr>
      <w:tr w:rsidR="00CE1C8A" w14:paraId="2AF5939D" w14:textId="77777777" w:rsidTr="00844CA1">
        <w:tc>
          <w:tcPr>
            <w:tcW w:w="3256" w:type="dxa"/>
          </w:tcPr>
          <w:p w14:paraId="3D67A408" w14:textId="6F58880E" w:rsidR="00CE1C8A" w:rsidRDefault="00CE1C8A" w:rsidP="00CE1C8A">
            <w:pPr>
              <w:spacing w:line="240" w:lineRule="auto"/>
              <w:jc w:val="center"/>
            </w:pPr>
          </w:p>
          <w:p w14:paraId="629F1F59" w14:textId="35A684DA" w:rsidR="00CE1C8A" w:rsidRDefault="00CE1C8A" w:rsidP="00CE1C8A">
            <w:pPr>
              <w:spacing w:line="240" w:lineRule="auto"/>
              <w:jc w:val="center"/>
            </w:pPr>
            <w:r>
              <w:t>____________________</w:t>
            </w:r>
          </w:p>
          <w:p w14:paraId="461EDAD5" w14:textId="2EFA4BC6" w:rsidR="00CE1C8A" w:rsidRDefault="00CE1C8A" w:rsidP="00CE1C8A">
            <w:pPr>
              <w:spacing w:line="240" w:lineRule="auto"/>
              <w:jc w:val="center"/>
            </w:pPr>
            <w:r>
              <w:rPr>
                <w:vertAlign w:val="superscript"/>
              </w:rPr>
              <w:t>(</w:t>
            </w:r>
            <w:r w:rsidR="00454C0E">
              <w:rPr>
                <w:vertAlign w:val="superscript"/>
              </w:rPr>
              <w:t>число, месяц, год</w:t>
            </w:r>
            <w:r>
              <w:rPr>
                <w:vertAlign w:val="superscript"/>
              </w:rPr>
              <w:t>)</w:t>
            </w:r>
          </w:p>
        </w:tc>
        <w:tc>
          <w:tcPr>
            <w:tcW w:w="3257" w:type="dxa"/>
          </w:tcPr>
          <w:p w14:paraId="28BDFB7E" w14:textId="77777777" w:rsidR="00CE1C8A" w:rsidRDefault="00CE1C8A" w:rsidP="00B65780">
            <w:pPr>
              <w:spacing w:line="240" w:lineRule="auto"/>
            </w:pPr>
          </w:p>
        </w:tc>
        <w:tc>
          <w:tcPr>
            <w:tcW w:w="3257" w:type="dxa"/>
          </w:tcPr>
          <w:p w14:paraId="1B65C9A6" w14:textId="77777777" w:rsidR="00CE1C8A" w:rsidRDefault="00CE1C8A" w:rsidP="00B65780">
            <w:pPr>
              <w:spacing w:line="240" w:lineRule="auto"/>
            </w:pPr>
          </w:p>
        </w:tc>
      </w:tr>
    </w:tbl>
    <w:p w14:paraId="4F743C8A" w14:textId="34399841" w:rsidR="00CE1C8A" w:rsidRDefault="00CE1C8A" w:rsidP="00B65780">
      <w:pPr>
        <w:spacing w:line="240" w:lineRule="auto"/>
      </w:pPr>
    </w:p>
    <w:p w14:paraId="22ED1E3C" w14:textId="6F82872D" w:rsidR="00454C0E" w:rsidRDefault="00454C0E" w:rsidP="00B65780">
      <w:pPr>
        <w:spacing w:line="240" w:lineRule="auto"/>
      </w:pPr>
    </w:p>
    <w:p w14:paraId="64A743CB" w14:textId="41837C48" w:rsidR="00E52928" w:rsidRPr="00C56348" w:rsidRDefault="00391FB8" w:rsidP="00391FB8">
      <w:pPr>
        <w:pStyle w:val="ae"/>
        <w:numPr>
          <w:ilvl w:val="0"/>
          <w:numId w:val="21"/>
        </w:numPr>
        <w:jc w:val="center"/>
        <w:rPr>
          <w:b/>
          <w:bCs/>
          <w:sz w:val="28"/>
          <w:szCs w:val="24"/>
        </w:rPr>
      </w:pPr>
      <w:r w:rsidRPr="00C56348">
        <w:rPr>
          <w:b/>
          <w:bCs/>
          <w:sz w:val="28"/>
          <w:szCs w:val="24"/>
        </w:rPr>
        <w:t>Свидетельство о приемке</w:t>
      </w:r>
    </w:p>
    <w:p w14:paraId="7CFA0D57" w14:textId="77777777" w:rsidR="00391FB8" w:rsidRPr="00F46C06" w:rsidRDefault="00391FB8" w:rsidP="00893A1F"/>
    <w:p w14:paraId="4B87E54E" w14:textId="0F535F5E" w:rsidR="00E52928" w:rsidRDefault="00F46C06" w:rsidP="00F46C06">
      <w:pPr>
        <w:pStyle w:val="a6"/>
        <w:ind w:firstLine="0"/>
      </w:pPr>
      <w:r w:rsidRPr="00F46C06">
        <w:t xml:space="preserve">Комплект отладочный для микросхемы </w:t>
      </w:r>
      <w:r w:rsidR="00BF50BF">
        <w:t>К1986ВЕ92FI</w:t>
      </w:r>
      <w:r w:rsidRPr="00F46C06">
        <w:t xml:space="preserve"> (MDR32 MILUINO) ДФТВ.434519.00</w:t>
      </w:r>
      <w:r w:rsidR="00E96316">
        <w:t>3</w:t>
      </w:r>
    </w:p>
    <w:p w14:paraId="1A23913B" w14:textId="77777777" w:rsidR="00893A1F" w:rsidRDefault="00893A1F" w:rsidP="00F46C06">
      <w:pPr>
        <w:pStyle w:val="a6"/>
        <w:ind w:firstLine="0"/>
      </w:pPr>
    </w:p>
    <w:p w14:paraId="243F354A" w14:textId="77777777" w:rsidR="00893A1F" w:rsidRDefault="00893A1F" w:rsidP="00893A1F">
      <w:pPr>
        <w:spacing w:line="240" w:lineRule="auto"/>
      </w:pPr>
      <w:r>
        <w:t>№   ____________________________________________________________________________</w:t>
      </w:r>
    </w:p>
    <w:p w14:paraId="27EC0AC3" w14:textId="77777777" w:rsidR="00893A1F" w:rsidRDefault="00893A1F" w:rsidP="00893A1F">
      <w:pPr>
        <w:spacing w:line="240" w:lineRule="auto"/>
        <w:jc w:val="center"/>
        <w:rPr>
          <w:vertAlign w:val="superscript"/>
        </w:rPr>
      </w:pPr>
      <w:r>
        <w:rPr>
          <w:vertAlign w:val="superscript"/>
        </w:rPr>
        <w:t>(заводской номер)</w:t>
      </w:r>
    </w:p>
    <w:p w14:paraId="1C6D0C53" w14:textId="158957C2" w:rsidR="00893A1F" w:rsidRDefault="00844CA1" w:rsidP="00844CA1">
      <w:pPr>
        <w:pStyle w:val="a6"/>
      </w:pPr>
      <w:r>
        <w:t>изготовлен и принят в соответствии с обязательными требованиями государственных (национальных) стандартов, действующей технической документацией и признан годным для эксплуатации.</w:t>
      </w:r>
    </w:p>
    <w:p w14:paraId="62AF4DB1" w14:textId="77777777" w:rsidR="00844CA1" w:rsidRPr="00C56348" w:rsidRDefault="00844CA1" w:rsidP="00844CA1">
      <w:pPr>
        <w:pStyle w:val="a6"/>
        <w:rPr>
          <w:sz w:val="28"/>
          <w:szCs w:val="22"/>
        </w:rPr>
      </w:pPr>
    </w:p>
    <w:p w14:paraId="3131E721" w14:textId="59C4125F" w:rsidR="00844CA1" w:rsidRPr="00C56348" w:rsidRDefault="00844CA1" w:rsidP="00844CA1">
      <w:pPr>
        <w:pStyle w:val="a6"/>
        <w:jc w:val="center"/>
        <w:rPr>
          <w:b/>
          <w:bCs/>
          <w:sz w:val="28"/>
          <w:szCs w:val="22"/>
        </w:rPr>
      </w:pPr>
      <w:r w:rsidRPr="00C56348">
        <w:rPr>
          <w:b/>
          <w:bCs/>
          <w:sz w:val="28"/>
          <w:szCs w:val="22"/>
        </w:rPr>
        <w:t>ОТК</w:t>
      </w:r>
    </w:p>
    <w:p w14:paraId="3AC99971" w14:textId="77777777" w:rsidR="00691D77" w:rsidRPr="00844CA1" w:rsidRDefault="00691D77" w:rsidP="00844CA1">
      <w:pPr>
        <w:pStyle w:val="a6"/>
        <w:jc w:val="center"/>
        <w:rPr>
          <w:b/>
          <w:bCs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3257"/>
        <w:gridCol w:w="3257"/>
      </w:tblGrid>
      <w:tr w:rsidR="00844CA1" w14:paraId="1B12FF95" w14:textId="77777777" w:rsidTr="00844CA1">
        <w:tc>
          <w:tcPr>
            <w:tcW w:w="3256" w:type="dxa"/>
          </w:tcPr>
          <w:p w14:paraId="58A7A5EF" w14:textId="64B27C9F" w:rsidR="00844CA1" w:rsidRPr="00844CA1" w:rsidRDefault="00844CA1" w:rsidP="000204C1">
            <w:pPr>
              <w:spacing w:line="240" w:lineRule="auto"/>
              <w:jc w:val="center"/>
            </w:pPr>
            <w:r w:rsidRPr="00844CA1">
              <w:rPr>
                <w:sz w:val="28"/>
                <w:szCs w:val="22"/>
              </w:rPr>
              <w:t>МП</w:t>
            </w:r>
          </w:p>
        </w:tc>
        <w:tc>
          <w:tcPr>
            <w:tcW w:w="3257" w:type="dxa"/>
          </w:tcPr>
          <w:p w14:paraId="3295A0C2" w14:textId="77777777" w:rsidR="00844CA1" w:rsidRDefault="00844CA1" w:rsidP="000204C1">
            <w:pPr>
              <w:spacing w:line="240" w:lineRule="auto"/>
              <w:jc w:val="center"/>
            </w:pPr>
            <w:r>
              <w:t>____________________</w:t>
            </w:r>
          </w:p>
          <w:p w14:paraId="314511A3" w14:textId="77777777" w:rsidR="00844CA1" w:rsidRDefault="00844CA1" w:rsidP="000204C1">
            <w:pPr>
              <w:spacing w:line="240" w:lineRule="auto"/>
              <w:jc w:val="center"/>
            </w:pPr>
            <w:r>
              <w:rPr>
                <w:vertAlign w:val="superscript"/>
              </w:rPr>
              <w:t>(подпись)</w:t>
            </w:r>
          </w:p>
        </w:tc>
        <w:tc>
          <w:tcPr>
            <w:tcW w:w="3257" w:type="dxa"/>
          </w:tcPr>
          <w:p w14:paraId="41C267EA" w14:textId="77777777" w:rsidR="00844CA1" w:rsidRDefault="00844CA1" w:rsidP="000204C1">
            <w:pPr>
              <w:spacing w:line="240" w:lineRule="auto"/>
              <w:jc w:val="center"/>
            </w:pPr>
            <w:r>
              <w:t>____________________</w:t>
            </w:r>
          </w:p>
          <w:p w14:paraId="5A1963B5" w14:textId="77777777" w:rsidR="00844CA1" w:rsidRDefault="00844CA1" w:rsidP="000204C1">
            <w:pPr>
              <w:spacing w:line="240" w:lineRule="auto"/>
              <w:jc w:val="center"/>
            </w:pPr>
            <w:r>
              <w:rPr>
                <w:vertAlign w:val="superscript"/>
              </w:rPr>
              <w:t>(расшифровка подписи)</w:t>
            </w:r>
          </w:p>
        </w:tc>
      </w:tr>
      <w:tr w:rsidR="00844CA1" w14:paraId="7B5625FA" w14:textId="77777777" w:rsidTr="00844CA1">
        <w:tc>
          <w:tcPr>
            <w:tcW w:w="3256" w:type="dxa"/>
          </w:tcPr>
          <w:p w14:paraId="2A695720" w14:textId="08D2E8C7" w:rsidR="00844CA1" w:rsidRDefault="00844CA1" w:rsidP="000204C1">
            <w:pPr>
              <w:spacing w:line="240" w:lineRule="auto"/>
              <w:jc w:val="center"/>
            </w:pPr>
          </w:p>
        </w:tc>
        <w:tc>
          <w:tcPr>
            <w:tcW w:w="3257" w:type="dxa"/>
          </w:tcPr>
          <w:p w14:paraId="03BC55EF" w14:textId="77777777" w:rsidR="00844CA1" w:rsidRDefault="00844CA1" w:rsidP="000204C1">
            <w:pPr>
              <w:spacing w:line="240" w:lineRule="auto"/>
            </w:pPr>
          </w:p>
          <w:p w14:paraId="6B395A5C" w14:textId="77777777" w:rsidR="00844CA1" w:rsidRDefault="00844CA1" w:rsidP="00844CA1">
            <w:pPr>
              <w:spacing w:line="240" w:lineRule="auto"/>
              <w:jc w:val="center"/>
            </w:pPr>
            <w:r>
              <w:t>____________________</w:t>
            </w:r>
          </w:p>
          <w:p w14:paraId="26402498" w14:textId="124C5F87" w:rsidR="00844CA1" w:rsidRDefault="00844CA1" w:rsidP="00844CA1">
            <w:pPr>
              <w:spacing w:line="240" w:lineRule="auto"/>
              <w:jc w:val="center"/>
            </w:pPr>
            <w:r>
              <w:rPr>
                <w:vertAlign w:val="superscript"/>
              </w:rPr>
              <w:t>(число, месяц, год)</w:t>
            </w:r>
          </w:p>
        </w:tc>
        <w:tc>
          <w:tcPr>
            <w:tcW w:w="3257" w:type="dxa"/>
          </w:tcPr>
          <w:p w14:paraId="05C89704" w14:textId="77777777" w:rsidR="00844CA1" w:rsidRDefault="00844CA1" w:rsidP="000204C1">
            <w:pPr>
              <w:spacing w:line="240" w:lineRule="auto"/>
            </w:pPr>
          </w:p>
        </w:tc>
      </w:tr>
    </w:tbl>
    <w:p w14:paraId="27FD99FE" w14:textId="77777777" w:rsidR="00844CA1" w:rsidRPr="00695CC5" w:rsidRDefault="00844CA1" w:rsidP="00844CA1">
      <w:pPr>
        <w:pStyle w:val="a6"/>
        <w:jc w:val="center"/>
      </w:pPr>
    </w:p>
    <w:p w14:paraId="3A00CF29" w14:textId="4CF0DB42" w:rsidR="00E52928" w:rsidRPr="00C56348" w:rsidRDefault="00C56348" w:rsidP="00552207">
      <w:pPr>
        <w:pStyle w:val="1"/>
        <w:numPr>
          <w:ilvl w:val="0"/>
          <w:numId w:val="21"/>
        </w:numPr>
        <w:spacing w:before="0" w:after="0"/>
        <w:ind w:left="142" w:right="-1" w:hanging="22"/>
        <w:jc w:val="center"/>
        <w:rPr>
          <w:bCs/>
          <w:sz w:val="28"/>
          <w:szCs w:val="22"/>
        </w:rPr>
      </w:pPr>
      <w:bookmarkStart w:id="6" w:name="_Toc99746639"/>
      <w:r w:rsidRPr="00C56348">
        <w:rPr>
          <w:bCs/>
          <w:sz w:val="28"/>
          <w:szCs w:val="22"/>
        </w:rPr>
        <w:lastRenderedPageBreak/>
        <w:t>Сведения о рекламациях</w:t>
      </w:r>
      <w:bookmarkEnd w:id="6"/>
    </w:p>
    <w:p w14:paraId="4C181A6E" w14:textId="77777777" w:rsidR="00E52928" w:rsidRPr="006D5DAA" w:rsidRDefault="00E52928" w:rsidP="00E52928"/>
    <w:p w14:paraId="5DC66B1B" w14:textId="77777777" w:rsidR="00135A41" w:rsidRDefault="00135A41" w:rsidP="005D12F5">
      <w:pPr>
        <w:spacing w:line="276" w:lineRule="auto"/>
        <w:rPr>
          <w:color w:val="000000" w:themeColor="text1"/>
        </w:rPr>
      </w:pPr>
      <w:r w:rsidRPr="00135A41">
        <w:rPr>
          <w:color w:val="000000" w:themeColor="text1"/>
        </w:rPr>
        <w:t>Изделие подлежит рекламации качества и комплектности в период</w:t>
      </w:r>
      <w:r>
        <w:rPr>
          <w:color w:val="000000" w:themeColor="text1"/>
        </w:rPr>
        <w:t xml:space="preserve"> </w:t>
      </w:r>
      <w:r w:rsidRPr="00135A41">
        <w:rPr>
          <w:color w:val="000000" w:themeColor="text1"/>
        </w:rPr>
        <w:t>гарантийных обязательств, независимо от того, в какой составной части</w:t>
      </w:r>
      <w:r>
        <w:rPr>
          <w:color w:val="000000" w:themeColor="text1"/>
        </w:rPr>
        <w:t xml:space="preserve"> </w:t>
      </w:r>
      <w:r w:rsidRPr="00135A41">
        <w:rPr>
          <w:color w:val="000000" w:themeColor="text1"/>
        </w:rPr>
        <w:t>изделия обнаружено несоответствие качества и комплектности, упаковки,</w:t>
      </w:r>
      <w:r>
        <w:rPr>
          <w:color w:val="000000" w:themeColor="text1"/>
        </w:rPr>
        <w:t xml:space="preserve"> </w:t>
      </w:r>
      <w:r w:rsidRPr="00135A41">
        <w:rPr>
          <w:color w:val="000000" w:themeColor="text1"/>
        </w:rPr>
        <w:t>консервации и маркировки, условиям договора, а также сопроводительных</w:t>
      </w:r>
      <w:r>
        <w:rPr>
          <w:color w:val="000000" w:themeColor="text1"/>
        </w:rPr>
        <w:t xml:space="preserve"> </w:t>
      </w:r>
      <w:r w:rsidRPr="00135A41">
        <w:rPr>
          <w:color w:val="000000" w:themeColor="text1"/>
        </w:rPr>
        <w:t>документов,</w:t>
      </w:r>
      <w:r>
        <w:rPr>
          <w:color w:val="000000" w:themeColor="text1"/>
        </w:rPr>
        <w:t xml:space="preserve"> </w:t>
      </w:r>
      <w:r w:rsidRPr="00135A41">
        <w:rPr>
          <w:color w:val="000000" w:themeColor="text1"/>
        </w:rPr>
        <w:t>удостоверяющих</w:t>
      </w:r>
      <w:r>
        <w:rPr>
          <w:color w:val="000000" w:themeColor="text1"/>
        </w:rPr>
        <w:t xml:space="preserve"> к</w:t>
      </w:r>
      <w:r w:rsidRPr="00135A41">
        <w:rPr>
          <w:color w:val="000000" w:themeColor="text1"/>
        </w:rPr>
        <w:t>ачество</w:t>
      </w:r>
      <w:r>
        <w:rPr>
          <w:color w:val="000000" w:themeColor="text1"/>
        </w:rPr>
        <w:t xml:space="preserve"> </w:t>
      </w:r>
      <w:r w:rsidRPr="00135A41">
        <w:rPr>
          <w:color w:val="000000" w:themeColor="text1"/>
        </w:rPr>
        <w:t>и</w:t>
      </w:r>
      <w:r>
        <w:rPr>
          <w:color w:val="000000" w:themeColor="text1"/>
        </w:rPr>
        <w:t xml:space="preserve"> </w:t>
      </w:r>
      <w:r w:rsidRPr="00135A41">
        <w:rPr>
          <w:color w:val="000000" w:themeColor="text1"/>
        </w:rPr>
        <w:t>комплектность</w:t>
      </w:r>
      <w:r>
        <w:rPr>
          <w:color w:val="000000" w:themeColor="text1"/>
        </w:rPr>
        <w:t xml:space="preserve"> </w:t>
      </w:r>
      <w:r w:rsidRPr="00135A41">
        <w:rPr>
          <w:color w:val="000000" w:themeColor="text1"/>
        </w:rPr>
        <w:t>проверяемой</w:t>
      </w:r>
      <w:r>
        <w:rPr>
          <w:color w:val="000000" w:themeColor="text1"/>
        </w:rPr>
        <w:t xml:space="preserve"> </w:t>
      </w:r>
      <w:r w:rsidRPr="00135A41">
        <w:rPr>
          <w:color w:val="000000" w:themeColor="text1"/>
        </w:rPr>
        <w:t>продукции при приеме и подготовке ее к монтажу, в процессе монтажа,</w:t>
      </w:r>
      <w:r>
        <w:rPr>
          <w:color w:val="000000" w:themeColor="text1"/>
        </w:rPr>
        <w:t xml:space="preserve"> </w:t>
      </w:r>
      <w:r w:rsidRPr="00135A41">
        <w:rPr>
          <w:color w:val="000000" w:themeColor="text1"/>
        </w:rPr>
        <w:t>наладки, испытаний, эксплуатации, хранения и транспортирования.</w:t>
      </w:r>
      <w:r>
        <w:rPr>
          <w:color w:val="000000" w:themeColor="text1"/>
        </w:rPr>
        <w:t xml:space="preserve"> </w:t>
      </w:r>
    </w:p>
    <w:p w14:paraId="7998E484" w14:textId="64A58AC2" w:rsidR="00135A41" w:rsidRDefault="00135A41" w:rsidP="00135A41">
      <w:pPr>
        <w:spacing w:line="240" w:lineRule="auto"/>
        <w:jc w:val="left"/>
        <w:rPr>
          <w:color w:val="000000" w:themeColor="text1"/>
        </w:rPr>
      </w:pPr>
      <w:r w:rsidRPr="00135A41">
        <w:rPr>
          <w:color w:val="000000" w:themeColor="text1"/>
        </w:rPr>
        <w:t xml:space="preserve">Рекламации предъявляют в форме рекламационного акта см. таблицу </w:t>
      </w:r>
      <w:r>
        <w:rPr>
          <w:color w:val="000000" w:themeColor="text1"/>
        </w:rPr>
        <w:t>2</w:t>
      </w:r>
    </w:p>
    <w:p w14:paraId="6AC02B56" w14:textId="77777777" w:rsidR="00135A41" w:rsidRPr="00135A41" w:rsidRDefault="00135A41" w:rsidP="00135A41">
      <w:pPr>
        <w:spacing w:line="240" w:lineRule="auto"/>
        <w:jc w:val="left"/>
        <w:rPr>
          <w:color w:val="000000" w:themeColor="text1"/>
        </w:rPr>
      </w:pPr>
    </w:p>
    <w:p w14:paraId="79839FC0" w14:textId="77777777" w:rsidR="00135A41" w:rsidRPr="00135A41" w:rsidRDefault="00135A41" w:rsidP="00135A41">
      <w:pPr>
        <w:spacing w:line="240" w:lineRule="auto"/>
        <w:jc w:val="left"/>
        <w:rPr>
          <w:color w:val="000000" w:themeColor="text1"/>
        </w:rPr>
      </w:pPr>
      <w:r w:rsidRPr="00135A41">
        <w:rPr>
          <w:color w:val="000000" w:themeColor="text1"/>
        </w:rPr>
        <w:t>Уведомление о вызове представителя поставщика направлять по адресу:</w:t>
      </w:r>
    </w:p>
    <w:p w14:paraId="1F8A1D6B" w14:textId="77777777" w:rsidR="002C1D04" w:rsidRDefault="00135A41" w:rsidP="002C1D04">
      <w:pPr>
        <w:spacing w:line="240" w:lineRule="auto"/>
        <w:jc w:val="left"/>
        <w:rPr>
          <w:color w:val="000000" w:themeColor="text1"/>
        </w:rPr>
      </w:pPr>
      <w:r w:rsidRPr="00135A41">
        <w:rPr>
          <w:color w:val="000000" w:themeColor="text1"/>
        </w:rPr>
        <w:t>АО «</w:t>
      </w:r>
      <w:r>
        <w:rPr>
          <w:color w:val="000000" w:themeColor="text1"/>
        </w:rPr>
        <w:t>НПО КАДЕТЕК</w:t>
      </w:r>
      <w:r w:rsidRPr="00135A41">
        <w:rPr>
          <w:color w:val="000000" w:themeColor="text1"/>
        </w:rPr>
        <w:t xml:space="preserve">», </w:t>
      </w:r>
      <w:r w:rsidR="002C1D04" w:rsidRPr="002C1D04">
        <w:rPr>
          <w:color w:val="000000" w:themeColor="text1"/>
        </w:rPr>
        <w:t xml:space="preserve">142703, Московская </w:t>
      </w:r>
      <w:proofErr w:type="spellStart"/>
      <w:r w:rsidR="002C1D04" w:rsidRPr="002C1D04">
        <w:rPr>
          <w:color w:val="000000" w:themeColor="text1"/>
        </w:rPr>
        <w:t>обл</w:t>
      </w:r>
      <w:proofErr w:type="spellEnd"/>
      <w:r w:rsidR="002C1D04" w:rsidRPr="002C1D04">
        <w:rPr>
          <w:color w:val="000000" w:themeColor="text1"/>
        </w:rPr>
        <w:t>, г. Видное, ул. 8 Линия, д. 13а ЛИТЕРА Б2, этаж 3/офис4</w:t>
      </w:r>
      <w:r w:rsidRPr="00135A41">
        <w:rPr>
          <w:color w:val="000000" w:themeColor="text1"/>
        </w:rPr>
        <w:t xml:space="preserve"> </w:t>
      </w:r>
    </w:p>
    <w:p w14:paraId="5F826AFA" w14:textId="7BA79BE6" w:rsidR="00135A41" w:rsidRPr="002C1D04" w:rsidRDefault="002C1D04" w:rsidP="002C1D04">
      <w:pPr>
        <w:spacing w:line="240" w:lineRule="auto"/>
        <w:jc w:val="left"/>
        <w:rPr>
          <w:color w:val="000000" w:themeColor="text1"/>
        </w:rPr>
      </w:pPr>
      <w:r>
        <w:rPr>
          <w:color w:val="000000" w:themeColor="text1"/>
        </w:rPr>
        <w:t>Тел.</w:t>
      </w:r>
      <w:r w:rsidR="00135A41" w:rsidRPr="00135A41">
        <w:rPr>
          <w:color w:val="000000" w:themeColor="text1"/>
        </w:rPr>
        <w:t xml:space="preserve">: 8 (495) </w:t>
      </w:r>
      <w:r w:rsidR="00E96316">
        <w:rPr>
          <w:color w:val="000000" w:themeColor="text1"/>
        </w:rPr>
        <w:t>781</w:t>
      </w:r>
      <w:r w:rsidR="00135A41" w:rsidRPr="00135A41">
        <w:rPr>
          <w:color w:val="000000" w:themeColor="text1"/>
        </w:rPr>
        <w:t>-</w:t>
      </w:r>
      <w:r w:rsidR="00E96316">
        <w:rPr>
          <w:color w:val="000000" w:themeColor="text1"/>
        </w:rPr>
        <w:t>97</w:t>
      </w:r>
      <w:r w:rsidR="00135A41" w:rsidRPr="00135A41">
        <w:rPr>
          <w:color w:val="000000" w:themeColor="text1"/>
        </w:rPr>
        <w:t>-</w:t>
      </w:r>
      <w:r w:rsidR="00E96316">
        <w:rPr>
          <w:color w:val="000000" w:themeColor="text1"/>
        </w:rPr>
        <w:t>74</w:t>
      </w:r>
    </w:p>
    <w:p w14:paraId="294EDBE1" w14:textId="77777777" w:rsidR="00135A41" w:rsidRPr="00135A41" w:rsidRDefault="00135A41" w:rsidP="00135A41">
      <w:pPr>
        <w:spacing w:line="240" w:lineRule="auto"/>
        <w:jc w:val="left"/>
        <w:rPr>
          <w:color w:val="000000" w:themeColor="text1"/>
        </w:rPr>
      </w:pPr>
      <w:r w:rsidRPr="00135A41">
        <w:rPr>
          <w:color w:val="000000" w:themeColor="text1"/>
        </w:rPr>
        <w:t>Дополнительно запрос должен быть продублирован на электронный адрес:</w:t>
      </w:r>
    </w:p>
    <w:p w14:paraId="5BCAE848" w14:textId="310CA21A" w:rsidR="00135A41" w:rsidRDefault="00641A2B" w:rsidP="00135A41">
      <w:pPr>
        <w:spacing w:line="240" w:lineRule="auto"/>
        <w:jc w:val="left"/>
        <w:rPr>
          <w:color w:val="000000" w:themeColor="text1"/>
        </w:rPr>
      </w:pPr>
      <w:hyperlink r:id="rId11" w:history="1">
        <w:r w:rsidRPr="00483516">
          <w:rPr>
            <w:rStyle w:val="aa"/>
          </w:rPr>
          <w:t>support@</w:t>
        </w:r>
        <w:r w:rsidRPr="00483516">
          <w:rPr>
            <w:rStyle w:val="aa"/>
            <w:lang w:val="en-US"/>
          </w:rPr>
          <w:t>cadetech</w:t>
        </w:r>
        <w:r w:rsidRPr="00483516">
          <w:rPr>
            <w:rStyle w:val="aa"/>
          </w:rPr>
          <w:t>.</w:t>
        </w:r>
        <w:proofErr w:type="spellStart"/>
        <w:r w:rsidRPr="00483516">
          <w:rPr>
            <w:rStyle w:val="aa"/>
          </w:rPr>
          <w:t>ru</w:t>
        </w:r>
        <w:proofErr w:type="spellEnd"/>
      </w:hyperlink>
      <w:r w:rsidR="00135A41" w:rsidRPr="00135A41">
        <w:rPr>
          <w:color w:val="000000" w:themeColor="text1"/>
        </w:rPr>
        <w:t>.</w:t>
      </w:r>
    </w:p>
    <w:p w14:paraId="489663F9" w14:textId="77777777" w:rsidR="00641A2B" w:rsidRDefault="00641A2B" w:rsidP="00135A41">
      <w:pPr>
        <w:spacing w:line="240" w:lineRule="auto"/>
        <w:jc w:val="left"/>
        <w:rPr>
          <w:color w:val="000000" w:themeColor="text1"/>
        </w:rPr>
      </w:pPr>
    </w:p>
    <w:p w14:paraId="68C11D3E" w14:textId="77777777" w:rsidR="00807161" w:rsidRDefault="00807161" w:rsidP="00135A41">
      <w:pPr>
        <w:spacing w:line="240" w:lineRule="auto"/>
        <w:jc w:val="left"/>
        <w:rPr>
          <w:color w:val="000000" w:themeColor="text1"/>
        </w:rPr>
      </w:pPr>
      <w:r>
        <w:rPr>
          <w:color w:val="000000" w:themeColor="text1"/>
        </w:rPr>
        <w:t>Таблица 2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715"/>
        <w:gridCol w:w="1602"/>
        <w:gridCol w:w="1616"/>
        <w:gridCol w:w="1621"/>
        <w:gridCol w:w="1599"/>
        <w:gridCol w:w="1617"/>
      </w:tblGrid>
      <w:tr w:rsidR="00807161" w14:paraId="1DC73DD8" w14:textId="77777777" w:rsidTr="00807161">
        <w:tc>
          <w:tcPr>
            <w:tcW w:w="1628" w:type="dxa"/>
          </w:tcPr>
          <w:p w14:paraId="5FA63B67" w14:textId="12BD2927" w:rsidR="00807161" w:rsidRPr="00807161" w:rsidRDefault="00807161" w:rsidP="00807161">
            <w:pPr>
              <w:spacing w:line="240" w:lineRule="auto"/>
              <w:jc w:val="left"/>
              <w:rPr>
                <w:color w:val="000000" w:themeColor="text1"/>
              </w:rPr>
            </w:pPr>
            <w:r w:rsidRPr="00807161">
              <w:rPr>
                <w:color w:val="000000" w:themeColor="text1"/>
              </w:rPr>
              <w:t xml:space="preserve">Наименование </w:t>
            </w:r>
          </w:p>
          <w:p w14:paraId="0741B62A" w14:textId="7DE07A4E" w:rsidR="00807161" w:rsidRPr="00807161" w:rsidRDefault="00807161" w:rsidP="00807161">
            <w:pPr>
              <w:spacing w:line="240" w:lineRule="auto"/>
              <w:jc w:val="left"/>
              <w:rPr>
                <w:color w:val="000000" w:themeColor="text1"/>
              </w:rPr>
            </w:pPr>
            <w:r w:rsidRPr="00807161">
              <w:rPr>
                <w:color w:val="000000" w:themeColor="text1"/>
              </w:rPr>
              <w:t xml:space="preserve">и обозначение </w:t>
            </w:r>
          </w:p>
          <w:p w14:paraId="7EF61144" w14:textId="77777777" w:rsidR="00807161" w:rsidRPr="00807161" w:rsidRDefault="00807161" w:rsidP="00807161">
            <w:pPr>
              <w:spacing w:line="240" w:lineRule="auto"/>
              <w:jc w:val="left"/>
              <w:rPr>
                <w:color w:val="000000" w:themeColor="text1"/>
              </w:rPr>
            </w:pPr>
            <w:r w:rsidRPr="00807161">
              <w:rPr>
                <w:color w:val="000000" w:themeColor="text1"/>
              </w:rPr>
              <w:t>изделия</w:t>
            </w:r>
          </w:p>
          <w:p w14:paraId="41015DC1" w14:textId="77777777" w:rsidR="00807161" w:rsidRPr="00807161" w:rsidRDefault="00807161" w:rsidP="00807161">
            <w:pPr>
              <w:spacing w:line="240" w:lineRule="auto"/>
              <w:jc w:val="left"/>
              <w:rPr>
                <w:color w:val="000000" w:themeColor="text1"/>
              </w:rPr>
            </w:pPr>
            <w:r w:rsidRPr="00807161">
              <w:rPr>
                <w:color w:val="000000" w:themeColor="text1"/>
              </w:rPr>
              <w:t>(составной</w:t>
            </w:r>
          </w:p>
          <w:p w14:paraId="6C769F49" w14:textId="77777777" w:rsidR="00807161" w:rsidRPr="00807161" w:rsidRDefault="00807161" w:rsidP="00807161">
            <w:pPr>
              <w:spacing w:line="240" w:lineRule="auto"/>
              <w:jc w:val="left"/>
              <w:rPr>
                <w:color w:val="000000" w:themeColor="text1"/>
              </w:rPr>
            </w:pPr>
            <w:r w:rsidRPr="00807161">
              <w:rPr>
                <w:color w:val="000000" w:themeColor="text1"/>
              </w:rPr>
              <w:t>части</w:t>
            </w:r>
          </w:p>
          <w:p w14:paraId="2CF3913E" w14:textId="1DC99C1F" w:rsidR="00807161" w:rsidRDefault="00807161" w:rsidP="00807161">
            <w:pPr>
              <w:spacing w:line="240" w:lineRule="auto"/>
              <w:jc w:val="left"/>
              <w:rPr>
                <w:color w:val="000000" w:themeColor="text1"/>
              </w:rPr>
            </w:pPr>
            <w:r w:rsidRPr="00807161">
              <w:rPr>
                <w:color w:val="000000" w:themeColor="text1"/>
              </w:rPr>
              <w:t>изделия)</w:t>
            </w:r>
          </w:p>
        </w:tc>
        <w:tc>
          <w:tcPr>
            <w:tcW w:w="1628" w:type="dxa"/>
          </w:tcPr>
          <w:p w14:paraId="470365EA" w14:textId="77777777" w:rsidR="00A06C0C" w:rsidRPr="00A06C0C" w:rsidRDefault="00A06C0C" w:rsidP="00A06C0C">
            <w:pPr>
              <w:spacing w:line="240" w:lineRule="auto"/>
              <w:jc w:val="left"/>
              <w:rPr>
                <w:color w:val="000000" w:themeColor="text1"/>
              </w:rPr>
            </w:pPr>
            <w:r w:rsidRPr="00A06C0C">
              <w:rPr>
                <w:color w:val="000000" w:themeColor="text1"/>
              </w:rPr>
              <w:t>Дата и</w:t>
            </w:r>
          </w:p>
          <w:p w14:paraId="6869945A" w14:textId="40E9585C" w:rsidR="00A06C0C" w:rsidRPr="00A06C0C" w:rsidRDefault="00A06C0C" w:rsidP="00A06C0C">
            <w:pPr>
              <w:spacing w:line="240" w:lineRule="auto"/>
              <w:jc w:val="left"/>
              <w:rPr>
                <w:color w:val="000000" w:themeColor="text1"/>
              </w:rPr>
            </w:pPr>
            <w:r w:rsidRPr="00A06C0C">
              <w:rPr>
                <w:color w:val="000000" w:themeColor="text1"/>
              </w:rPr>
              <w:t>и номер</w:t>
            </w:r>
          </w:p>
          <w:p w14:paraId="356D3270" w14:textId="52EFA214" w:rsidR="00A06C0C" w:rsidRPr="00A06C0C" w:rsidRDefault="00A06C0C" w:rsidP="00A06C0C">
            <w:pPr>
              <w:spacing w:line="240" w:lineRule="auto"/>
              <w:jc w:val="left"/>
              <w:rPr>
                <w:color w:val="000000" w:themeColor="text1"/>
              </w:rPr>
            </w:pPr>
            <w:r w:rsidRPr="00A06C0C">
              <w:rPr>
                <w:color w:val="000000" w:themeColor="text1"/>
              </w:rPr>
              <w:t>реклама</w:t>
            </w:r>
          </w:p>
          <w:p w14:paraId="3934C230" w14:textId="77777777" w:rsidR="00A06C0C" w:rsidRPr="00A06C0C" w:rsidRDefault="00A06C0C" w:rsidP="00A06C0C">
            <w:pPr>
              <w:spacing w:line="240" w:lineRule="auto"/>
              <w:jc w:val="left"/>
              <w:rPr>
                <w:color w:val="000000" w:themeColor="text1"/>
              </w:rPr>
            </w:pPr>
            <w:proofErr w:type="spellStart"/>
            <w:r w:rsidRPr="00A06C0C">
              <w:rPr>
                <w:color w:val="000000" w:themeColor="text1"/>
              </w:rPr>
              <w:t>ционного</w:t>
            </w:r>
            <w:proofErr w:type="spellEnd"/>
          </w:p>
          <w:p w14:paraId="1717B4BE" w14:textId="380A7A90" w:rsidR="00807161" w:rsidRDefault="00A06C0C" w:rsidP="00A06C0C">
            <w:pPr>
              <w:spacing w:line="240" w:lineRule="auto"/>
              <w:jc w:val="left"/>
              <w:rPr>
                <w:color w:val="000000" w:themeColor="text1"/>
              </w:rPr>
            </w:pPr>
            <w:r w:rsidRPr="00A06C0C">
              <w:rPr>
                <w:color w:val="000000" w:themeColor="text1"/>
              </w:rPr>
              <w:t>акта</w:t>
            </w:r>
          </w:p>
        </w:tc>
        <w:tc>
          <w:tcPr>
            <w:tcW w:w="1628" w:type="dxa"/>
          </w:tcPr>
          <w:p w14:paraId="7CF6FA0D" w14:textId="77777777" w:rsidR="00A06C0C" w:rsidRPr="00A06C0C" w:rsidRDefault="00A06C0C" w:rsidP="00A06C0C">
            <w:pPr>
              <w:spacing w:line="240" w:lineRule="auto"/>
              <w:jc w:val="left"/>
              <w:rPr>
                <w:color w:val="000000" w:themeColor="text1"/>
              </w:rPr>
            </w:pPr>
            <w:r w:rsidRPr="00A06C0C">
              <w:rPr>
                <w:color w:val="000000" w:themeColor="text1"/>
              </w:rPr>
              <w:t>Краткое</w:t>
            </w:r>
          </w:p>
          <w:p w14:paraId="29E3B8F0" w14:textId="77777777" w:rsidR="00A06C0C" w:rsidRPr="00A06C0C" w:rsidRDefault="00A06C0C" w:rsidP="00A06C0C">
            <w:pPr>
              <w:spacing w:line="240" w:lineRule="auto"/>
              <w:jc w:val="left"/>
              <w:rPr>
                <w:color w:val="000000" w:themeColor="text1"/>
              </w:rPr>
            </w:pPr>
            <w:r w:rsidRPr="00A06C0C">
              <w:rPr>
                <w:color w:val="000000" w:themeColor="text1"/>
              </w:rPr>
              <w:t>содержание</w:t>
            </w:r>
          </w:p>
          <w:p w14:paraId="037D9FDD" w14:textId="203A9E8A" w:rsidR="00807161" w:rsidRDefault="00A06C0C" w:rsidP="00A06C0C">
            <w:pPr>
              <w:spacing w:line="240" w:lineRule="auto"/>
              <w:jc w:val="left"/>
              <w:rPr>
                <w:color w:val="000000" w:themeColor="text1"/>
              </w:rPr>
            </w:pPr>
            <w:r w:rsidRPr="00A06C0C">
              <w:rPr>
                <w:color w:val="000000" w:themeColor="text1"/>
              </w:rPr>
              <w:t>рекламации</w:t>
            </w:r>
          </w:p>
        </w:tc>
        <w:tc>
          <w:tcPr>
            <w:tcW w:w="1628" w:type="dxa"/>
          </w:tcPr>
          <w:p w14:paraId="480E7E35" w14:textId="77777777" w:rsidR="00A06C0C" w:rsidRPr="00A06C0C" w:rsidRDefault="00A06C0C" w:rsidP="00A06C0C">
            <w:pPr>
              <w:spacing w:line="240" w:lineRule="auto"/>
              <w:jc w:val="left"/>
              <w:rPr>
                <w:color w:val="000000" w:themeColor="text1"/>
              </w:rPr>
            </w:pPr>
            <w:r w:rsidRPr="00A06C0C">
              <w:rPr>
                <w:color w:val="000000" w:themeColor="text1"/>
              </w:rPr>
              <w:t xml:space="preserve">Дата </w:t>
            </w:r>
            <w:proofErr w:type="spellStart"/>
            <w:r w:rsidRPr="00A06C0C">
              <w:rPr>
                <w:color w:val="000000" w:themeColor="text1"/>
              </w:rPr>
              <w:t>вос</w:t>
            </w:r>
            <w:proofErr w:type="spellEnd"/>
            <w:r w:rsidRPr="00A06C0C">
              <w:rPr>
                <w:color w:val="000000" w:themeColor="text1"/>
              </w:rPr>
              <w:t>-</w:t>
            </w:r>
          </w:p>
          <w:p w14:paraId="6F0C98F5" w14:textId="77777777" w:rsidR="00A06C0C" w:rsidRPr="00A06C0C" w:rsidRDefault="00A06C0C" w:rsidP="00A06C0C">
            <w:pPr>
              <w:spacing w:line="240" w:lineRule="auto"/>
              <w:jc w:val="left"/>
              <w:rPr>
                <w:color w:val="000000" w:themeColor="text1"/>
              </w:rPr>
            </w:pPr>
            <w:r w:rsidRPr="00A06C0C">
              <w:rPr>
                <w:color w:val="000000" w:themeColor="text1"/>
              </w:rPr>
              <w:t>становления</w:t>
            </w:r>
          </w:p>
          <w:p w14:paraId="5154E9D0" w14:textId="77777777" w:rsidR="00A06C0C" w:rsidRPr="00A06C0C" w:rsidRDefault="00A06C0C" w:rsidP="00A06C0C">
            <w:pPr>
              <w:spacing w:line="240" w:lineRule="auto"/>
              <w:jc w:val="left"/>
              <w:rPr>
                <w:color w:val="000000" w:themeColor="text1"/>
              </w:rPr>
            </w:pPr>
            <w:r w:rsidRPr="00A06C0C">
              <w:rPr>
                <w:color w:val="000000" w:themeColor="text1"/>
              </w:rPr>
              <w:t>исправности</w:t>
            </w:r>
          </w:p>
          <w:p w14:paraId="056A95AA" w14:textId="419A9F50" w:rsidR="00807161" w:rsidRDefault="00A06C0C" w:rsidP="00A06C0C">
            <w:pPr>
              <w:spacing w:line="240" w:lineRule="auto"/>
              <w:jc w:val="left"/>
              <w:rPr>
                <w:color w:val="000000" w:themeColor="text1"/>
              </w:rPr>
            </w:pPr>
            <w:r w:rsidRPr="00A06C0C">
              <w:rPr>
                <w:color w:val="000000" w:themeColor="text1"/>
              </w:rPr>
              <w:t>изделия</w:t>
            </w:r>
          </w:p>
        </w:tc>
        <w:tc>
          <w:tcPr>
            <w:tcW w:w="1629" w:type="dxa"/>
          </w:tcPr>
          <w:p w14:paraId="3F9C133A" w14:textId="77777777" w:rsidR="00B0387E" w:rsidRPr="00B0387E" w:rsidRDefault="00B0387E" w:rsidP="00B0387E">
            <w:pPr>
              <w:spacing w:line="240" w:lineRule="auto"/>
              <w:jc w:val="left"/>
              <w:rPr>
                <w:color w:val="000000" w:themeColor="text1"/>
              </w:rPr>
            </w:pPr>
            <w:r w:rsidRPr="00B0387E">
              <w:rPr>
                <w:color w:val="000000" w:themeColor="text1"/>
              </w:rPr>
              <w:t>Дата и</w:t>
            </w:r>
          </w:p>
          <w:p w14:paraId="619A69F7" w14:textId="60FF6134" w:rsidR="00B0387E" w:rsidRPr="00B0387E" w:rsidRDefault="00B0387E" w:rsidP="00B0387E">
            <w:pPr>
              <w:spacing w:line="240" w:lineRule="auto"/>
              <w:jc w:val="left"/>
              <w:rPr>
                <w:color w:val="000000" w:themeColor="text1"/>
              </w:rPr>
            </w:pPr>
            <w:r w:rsidRPr="00B0387E">
              <w:rPr>
                <w:color w:val="000000" w:themeColor="text1"/>
              </w:rPr>
              <w:t xml:space="preserve">номер акта </w:t>
            </w:r>
          </w:p>
          <w:p w14:paraId="7BE01706" w14:textId="77777777" w:rsidR="00B0387E" w:rsidRPr="00B0387E" w:rsidRDefault="00B0387E" w:rsidP="00B0387E">
            <w:pPr>
              <w:spacing w:line="240" w:lineRule="auto"/>
              <w:jc w:val="left"/>
              <w:rPr>
                <w:color w:val="000000" w:themeColor="text1"/>
              </w:rPr>
            </w:pPr>
            <w:proofErr w:type="spellStart"/>
            <w:r w:rsidRPr="00B0387E">
              <w:rPr>
                <w:color w:val="000000" w:themeColor="text1"/>
              </w:rPr>
              <w:t>исследо</w:t>
            </w:r>
            <w:proofErr w:type="spellEnd"/>
            <w:r w:rsidRPr="00B0387E">
              <w:rPr>
                <w:color w:val="000000" w:themeColor="text1"/>
              </w:rPr>
              <w:t>-</w:t>
            </w:r>
          </w:p>
          <w:p w14:paraId="64FC4CF5" w14:textId="5EE02967" w:rsidR="00807161" w:rsidRDefault="00B0387E" w:rsidP="00B0387E">
            <w:pPr>
              <w:spacing w:line="240" w:lineRule="auto"/>
              <w:jc w:val="left"/>
              <w:rPr>
                <w:color w:val="000000" w:themeColor="text1"/>
              </w:rPr>
            </w:pPr>
            <w:proofErr w:type="spellStart"/>
            <w:r w:rsidRPr="00B0387E">
              <w:rPr>
                <w:color w:val="000000" w:themeColor="text1"/>
              </w:rPr>
              <w:t>вания</w:t>
            </w:r>
            <w:proofErr w:type="spellEnd"/>
          </w:p>
        </w:tc>
        <w:tc>
          <w:tcPr>
            <w:tcW w:w="1629" w:type="dxa"/>
          </w:tcPr>
          <w:p w14:paraId="1B605752" w14:textId="77777777" w:rsidR="00B0387E" w:rsidRPr="00B0387E" w:rsidRDefault="00B0387E" w:rsidP="00B0387E">
            <w:pPr>
              <w:spacing w:line="240" w:lineRule="auto"/>
              <w:jc w:val="left"/>
              <w:rPr>
                <w:color w:val="000000" w:themeColor="text1"/>
              </w:rPr>
            </w:pPr>
            <w:r w:rsidRPr="00B0387E">
              <w:rPr>
                <w:color w:val="000000" w:themeColor="text1"/>
              </w:rPr>
              <w:t>Должность,</w:t>
            </w:r>
          </w:p>
          <w:p w14:paraId="5A029737" w14:textId="2D01A691" w:rsidR="00B0387E" w:rsidRPr="00B0387E" w:rsidRDefault="00B0387E" w:rsidP="00B0387E">
            <w:pPr>
              <w:spacing w:line="240" w:lineRule="auto"/>
              <w:jc w:val="left"/>
              <w:rPr>
                <w:color w:val="000000" w:themeColor="text1"/>
              </w:rPr>
            </w:pPr>
            <w:r w:rsidRPr="00B0387E">
              <w:rPr>
                <w:color w:val="000000" w:themeColor="text1"/>
              </w:rPr>
              <w:t>фамилия и</w:t>
            </w:r>
          </w:p>
          <w:p w14:paraId="306FFC30" w14:textId="77777777" w:rsidR="00B0387E" w:rsidRPr="00B0387E" w:rsidRDefault="00B0387E" w:rsidP="00B0387E">
            <w:pPr>
              <w:spacing w:line="240" w:lineRule="auto"/>
              <w:jc w:val="left"/>
              <w:rPr>
                <w:color w:val="000000" w:themeColor="text1"/>
              </w:rPr>
            </w:pPr>
            <w:r w:rsidRPr="00B0387E">
              <w:rPr>
                <w:color w:val="000000" w:themeColor="text1"/>
              </w:rPr>
              <w:t>подпись</w:t>
            </w:r>
          </w:p>
          <w:p w14:paraId="532A83CB" w14:textId="77777777" w:rsidR="00B0387E" w:rsidRPr="00B0387E" w:rsidRDefault="00B0387E" w:rsidP="00B0387E">
            <w:pPr>
              <w:spacing w:line="240" w:lineRule="auto"/>
              <w:jc w:val="left"/>
              <w:rPr>
                <w:color w:val="000000" w:themeColor="text1"/>
              </w:rPr>
            </w:pPr>
            <w:r w:rsidRPr="00B0387E">
              <w:rPr>
                <w:color w:val="000000" w:themeColor="text1"/>
              </w:rPr>
              <w:t>ответствен-</w:t>
            </w:r>
          </w:p>
          <w:p w14:paraId="3E2147AB" w14:textId="210EF217" w:rsidR="00807161" w:rsidRDefault="00B0387E" w:rsidP="00B0387E">
            <w:pPr>
              <w:spacing w:line="240" w:lineRule="auto"/>
              <w:jc w:val="left"/>
              <w:rPr>
                <w:color w:val="000000" w:themeColor="text1"/>
              </w:rPr>
            </w:pPr>
            <w:proofErr w:type="spellStart"/>
            <w:r w:rsidRPr="00B0387E">
              <w:rPr>
                <w:color w:val="000000" w:themeColor="text1"/>
              </w:rPr>
              <w:t>ного</w:t>
            </w:r>
            <w:proofErr w:type="spellEnd"/>
            <w:r w:rsidRPr="00B0387E">
              <w:rPr>
                <w:color w:val="000000" w:themeColor="text1"/>
              </w:rPr>
              <w:t xml:space="preserve"> лица</w:t>
            </w:r>
          </w:p>
        </w:tc>
      </w:tr>
      <w:tr w:rsidR="00807161" w14:paraId="5D0142A1" w14:textId="77777777" w:rsidTr="00807161">
        <w:tc>
          <w:tcPr>
            <w:tcW w:w="1628" w:type="dxa"/>
          </w:tcPr>
          <w:p w14:paraId="6E72A276" w14:textId="77777777" w:rsidR="00807161" w:rsidRDefault="00807161" w:rsidP="00135A41">
            <w:pPr>
              <w:spacing w:line="240" w:lineRule="auto"/>
              <w:jc w:val="left"/>
              <w:rPr>
                <w:color w:val="000000" w:themeColor="text1"/>
              </w:rPr>
            </w:pPr>
          </w:p>
          <w:p w14:paraId="37D36B6E" w14:textId="77777777" w:rsidR="00D1762D" w:rsidRDefault="00D1762D" w:rsidP="00135A41">
            <w:pPr>
              <w:spacing w:line="240" w:lineRule="auto"/>
              <w:jc w:val="left"/>
              <w:rPr>
                <w:color w:val="000000" w:themeColor="text1"/>
              </w:rPr>
            </w:pPr>
          </w:p>
          <w:p w14:paraId="0CBAAD51" w14:textId="77777777" w:rsidR="00D1762D" w:rsidRDefault="00D1762D" w:rsidP="00135A41">
            <w:pPr>
              <w:spacing w:line="240" w:lineRule="auto"/>
              <w:jc w:val="left"/>
              <w:rPr>
                <w:color w:val="000000" w:themeColor="text1"/>
              </w:rPr>
            </w:pPr>
          </w:p>
          <w:p w14:paraId="058EEABE" w14:textId="77777777" w:rsidR="00D1762D" w:rsidRDefault="00D1762D" w:rsidP="00135A41">
            <w:pPr>
              <w:spacing w:line="240" w:lineRule="auto"/>
              <w:jc w:val="left"/>
              <w:rPr>
                <w:color w:val="000000" w:themeColor="text1"/>
              </w:rPr>
            </w:pPr>
          </w:p>
          <w:p w14:paraId="0A304636" w14:textId="77777777" w:rsidR="00D1762D" w:rsidRDefault="00D1762D" w:rsidP="00135A41">
            <w:pPr>
              <w:spacing w:line="240" w:lineRule="auto"/>
              <w:jc w:val="left"/>
              <w:rPr>
                <w:color w:val="000000" w:themeColor="text1"/>
              </w:rPr>
            </w:pPr>
          </w:p>
          <w:p w14:paraId="671B4AF4" w14:textId="77777777" w:rsidR="00D1762D" w:rsidRDefault="00D1762D" w:rsidP="00135A41">
            <w:pPr>
              <w:spacing w:line="240" w:lineRule="auto"/>
              <w:jc w:val="left"/>
              <w:rPr>
                <w:color w:val="000000" w:themeColor="text1"/>
              </w:rPr>
            </w:pPr>
          </w:p>
          <w:p w14:paraId="27B4991C" w14:textId="77777777" w:rsidR="00D1762D" w:rsidRDefault="00D1762D" w:rsidP="00135A41">
            <w:pPr>
              <w:spacing w:line="240" w:lineRule="auto"/>
              <w:jc w:val="left"/>
              <w:rPr>
                <w:color w:val="000000" w:themeColor="text1"/>
              </w:rPr>
            </w:pPr>
          </w:p>
          <w:p w14:paraId="1BC5BB72" w14:textId="77777777" w:rsidR="00D1762D" w:rsidRDefault="00D1762D" w:rsidP="00135A41">
            <w:pPr>
              <w:spacing w:line="240" w:lineRule="auto"/>
              <w:jc w:val="left"/>
              <w:rPr>
                <w:color w:val="000000" w:themeColor="text1"/>
              </w:rPr>
            </w:pPr>
          </w:p>
          <w:p w14:paraId="2E69FE3A" w14:textId="77777777" w:rsidR="00D1762D" w:rsidRDefault="00D1762D" w:rsidP="00135A41">
            <w:pPr>
              <w:spacing w:line="240" w:lineRule="auto"/>
              <w:jc w:val="left"/>
              <w:rPr>
                <w:color w:val="000000" w:themeColor="text1"/>
              </w:rPr>
            </w:pPr>
          </w:p>
          <w:p w14:paraId="55CAA882" w14:textId="77777777" w:rsidR="00D1762D" w:rsidRDefault="00D1762D" w:rsidP="00135A41">
            <w:pPr>
              <w:spacing w:line="240" w:lineRule="auto"/>
              <w:jc w:val="left"/>
              <w:rPr>
                <w:color w:val="000000" w:themeColor="text1"/>
              </w:rPr>
            </w:pPr>
          </w:p>
          <w:p w14:paraId="16E80BF3" w14:textId="77777777" w:rsidR="00D1762D" w:rsidRDefault="00D1762D" w:rsidP="00135A41">
            <w:pPr>
              <w:spacing w:line="240" w:lineRule="auto"/>
              <w:jc w:val="left"/>
              <w:rPr>
                <w:color w:val="000000" w:themeColor="text1"/>
              </w:rPr>
            </w:pPr>
          </w:p>
          <w:p w14:paraId="4B537F1B" w14:textId="77777777" w:rsidR="00D1762D" w:rsidRDefault="00D1762D" w:rsidP="00135A41">
            <w:pPr>
              <w:spacing w:line="240" w:lineRule="auto"/>
              <w:jc w:val="left"/>
              <w:rPr>
                <w:color w:val="000000" w:themeColor="text1"/>
              </w:rPr>
            </w:pPr>
          </w:p>
          <w:p w14:paraId="7FB1F647" w14:textId="77777777" w:rsidR="00D1762D" w:rsidRDefault="00D1762D" w:rsidP="00135A41">
            <w:pPr>
              <w:spacing w:line="240" w:lineRule="auto"/>
              <w:jc w:val="left"/>
              <w:rPr>
                <w:color w:val="000000" w:themeColor="text1"/>
              </w:rPr>
            </w:pPr>
          </w:p>
          <w:p w14:paraId="26478EE2" w14:textId="77777777" w:rsidR="00D1762D" w:rsidRDefault="00D1762D" w:rsidP="00135A41">
            <w:pPr>
              <w:spacing w:line="240" w:lineRule="auto"/>
              <w:jc w:val="left"/>
              <w:rPr>
                <w:color w:val="000000" w:themeColor="text1"/>
              </w:rPr>
            </w:pPr>
          </w:p>
          <w:p w14:paraId="3B586AC1" w14:textId="77777777" w:rsidR="00D1762D" w:rsidRDefault="00D1762D" w:rsidP="00135A41">
            <w:pPr>
              <w:spacing w:line="240" w:lineRule="auto"/>
              <w:jc w:val="left"/>
              <w:rPr>
                <w:color w:val="000000" w:themeColor="text1"/>
              </w:rPr>
            </w:pPr>
          </w:p>
          <w:p w14:paraId="1F63632C" w14:textId="77777777" w:rsidR="00D1762D" w:rsidRDefault="00D1762D" w:rsidP="00135A41">
            <w:pPr>
              <w:spacing w:line="240" w:lineRule="auto"/>
              <w:jc w:val="left"/>
              <w:rPr>
                <w:color w:val="000000" w:themeColor="text1"/>
              </w:rPr>
            </w:pPr>
          </w:p>
          <w:p w14:paraId="31345119" w14:textId="77777777" w:rsidR="00D1762D" w:rsidRDefault="00D1762D" w:rsidP="00135A41">
            <w:pPr>
              <w:spacing w:line="240" w:lineRule="auto"/>
              <w:jc w:val="left"/>
              <w:rPr>
                <w:color w:val="000000" w:themeColor="text1"/>
              </w:rPr>
            </w:pPr>
          </w:p>
          <w:p w14:paraId="187F96B6" w14:textId="77777777" w:rsidR="00D1762D" w:rsidRDefault="00D1762D" w:rsidP="00135A41">
            <w:pPr>
              <w:spacing w:line="240" w:lineRule="auto"/>
              <w:jc w:val="left"/>
              <w:rPr>
                <w:color w:val="000000" w:themeColor="text1"/>
              </w:rPr>
            </w:pPr>
          </w:p>
          <w:p w14:paraId="3F25386B" w14:textId="77777777" w:rsidR="00D1762D" w:rsidRDefault="00D1762D" w:rsidP="00135A41">
            <w:pPr>
              <w:spacing w:line="240" w:lineRule="auto"/>
              <w:jc w:val="left"/>
              <w:rPr>
                <w:color w:val="000000" w:themeColor="text1"/>
              </w:rPr>
            </w:pPr>
          </w:p>
          <w:p w14:paraId="13533A59" w14:textId="77777777" w:rsidR="00D1762D" w:rsidRDefault="00D1762D" w:rsidP="00135A41">
            <w:pPr>
              <w:spacing w:line="240" w:lineRule="auto"/>
              <w:jc w:val="left"/>
              <w:rPr>
                <w:color w:val="000000" w:themeColor="text1"/>
              </w:rPr>
            </w:pPr>
          </w:p>
          <w:p w14:paraId="33A07734" w14:textId="77777777" w:rsidR="00D1762D" w:rsidRDefault="00D1762D" w:rsidP="00135A41">
            <w:pPr>
              <w:spacing w:line="240" w:lineRule="auto"/>
              <w:jc w:val="left"/>
              <w:rPr>
                <w:color w:val="000000" w:themeColor="text1"/>
              </w:rPr>
            </w:pPr>
          </w:p>
          <w:p w14:paraId="484C8379" w14:textId="77777777" w:rsidR="00D1762D" w:rsidRDefault="00D1762D" w:rsidP="00135A41">
            <w:pPr>
              <w:spacing w:line="240" w:lineRule="auto"/>
              <w:jc w:val="left"/>
              <w:rPr>
                <w:color w:val="000000" w:themeColor="text1"/>
              </w:rPr>
            </w:pPr>
          </w:p>
          <w:p w14:paraId="0C16B22F" w14:textId="77777777" w:rsidR="00D1762D" w:rsidRDefault="00D1762D" w:rsidP="00135A41">
            <w:pPr>
              <w:spacing w:line="240" w:lineRule="auto"/>
              <w:jc w:val="left"/>
              <w:rPr>
                <w:color w:val="000000" w:themeColor="text1"/>
              </w:rPr>
            </w:pPr>
          </w:p>
          <w:p w14:paraId="6AACD2B0" w14:textId="77777777" w:rsidR="00D1762D" w:rsidRDefault="00D1762D" w:rsidP="00135A41">
            <w:pPr>
              <w:spacing w:line="240" w:lineRule="auto"/>
              <w:jc w:val="left"/>
              <w:rPr>
                <w:color w:val="000000" w:themeColor="text1"/>
              </w:rPr>
            </w:pPr>
          </w:p>
          <w:p w14:paraId="7F9C4F52" w14:textId="5DBE5AC3" w:rsidR="00D1762D" w:rsidRDefault="00D1762D" w:rsidP="00135A41">
            <w:pPr>
              <w:spacing w:line="240" w:lineRule="auto"/>
              <w:jc w:val="left"/>
              <w:rPr>
                <w:color w:val="000000" w:themeColor="text1"/>
              </w:rPr>
            </w:pPr>
          </w:p>
        </w:tc>
        <w:tc>
          <w:tcPr>
            <w:tcW w:w="1628" w:type="dxa"/>
          </w:tcPr>
          <w:p w14:paraId="2A9C0469" w14:textId="77777777" w:rsidR="00807161" w:rsidRDefault="00807161" w:rsidP="00135A41">
            <w:pPr>
              <w:spacing w:line="240" w:lineRule="auto"/>
              <w:jc w:val="left"/>
              <w:rPr>
                <w:color w:val="000000" w:themeColor="text1"/>
              </w:rPr>
            </w:pPr>
          </w:p>
        </w:tc>
        <w:tc>
          <w:tcPr>
            <w:tcW w:w="1628" w:type="dxa"/>
          </w:tcPr>
          <w:p w14:paraId="3E62014B" w14:textId="77777777" w:rsidR="00807161" w:rsidRDefault="00807161" w:rsidP="00135A41">
            <w:pPr>
              <w:spacing w:line="240" w:lineRule="auto"/>
              <w:jc w:val="left"/>
              <w:rPr>
                <w:color w:val="000000" w:themeColor="text1"/>
              </w:rPr>
            </w:pPr>
          </w:p>
        </w:tc>
        <w:tc>
          <w:tcPr>
            <w:tcW w:w="1628" w:type="dxa"/>
          </w:tcPr>
          <w:p w14:paraId="50D86938" w14:textId="77777777" w:rsidR="00807161" w:rsidRDefault="00807161" w:rsidP="00135A41">
            <w:pPr>
              <w:spacing w:line="240" w:lineRule="auto"/>
              <w:jc w:val="left"/>
              <w:rPr>
                <w:color w:val="000000" w:themeColor="text1"/>
              </w:rPr>
            </w:pPr>
          </w:p>
        </w:tc>
        <w:tc>
          <w:tcPr>
            <w:tcW w:w="1629" w:type="dxa"/>
          </w:tcPr>
          <w:p w14:paraId="1949746B" w14:textId="77777777" w:rsidR="00807161" w:rsidRDefault="00807161" w:rsidP="00135A41">
            <w:pPr>
              <w:spacing w:line="240" w:lineRule="auto"/>
              <w:jc w:val="left"/>
              <w:rPr>
                <w:color w:val="000000" w:themeColor="text1"/>
              </w:rPr>
            </w:pPr>
          </w:p>
        </w:tc>
        <w:tc>
          <w:tcPr>
            <w:tcW w:w="1629" w:type="dxa"/>
          </w:tcPr>
          <w:p w14:paraId="3203F601" w14:textId="77777777" w:rsidR="00807161" w:rsidRDefault="00807161" w:rsidP="00135A41">
            <w:pPr>
              <w:spacing w:line="240" w:lineRule="auto"/>
              <w:jc w:val="left"/>
              <w:rPr>
                <w:color w:val="000000" w:themeColor="text1"/>
              </w:rPr>
            </w:pPr>
          </w:p>
        </w:tc>
      </w:tr>
    </w:tbl>
    <w:p w14:paraId="08DC5005" w14:textId="358C7714" w:rsidR="00641A2B" w:rsidRDefault="00641A2B" w:rsidP="00135A41">
      <w:pPr>
        <w:spacing w:line="240" w:lineRule="auto"/>
        <w:jc w:val="left"/>
        <w:rPr>
          <w:color w:val="000000" w:themeColor="text1"/>
        </w:rPr>
      </w:pPr>
    </w:p>
    <w:p w14:paraId="710E53B4" w14:textId="1897AA92" w:rsidR="00A55AF0" w:rsidRDefault="00A55AF0">
      <w:pPr>
        <w:spacing w:line="240" w:lineRule="auto"/>
        <w:jc w:val="left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6CA65D5C" w14:textId="19ADABCA" w:rsidR="00A60857" w:rsidRPr="00C56348" w:rsidRDefault="00A60857" w:rsidP="00A60857">
      <w:pPr>
        <w:pStyle w:val="1"/>
        <w:numPr>
          <w:ilvl w:val="0"/>
          <w:numId w:val="21"/>
        </w:numPr>
        <w:spacing w:before="0" w:after="0"/>
        <w:ind w:right="-1"/>
        <w:jc w:val="center"/>
        <w:rPr>
          <w:bCs/>
          <w:sz w:val="28"/>
          <w:szCs w:val="22"/>
        </w:rPr>
      </w:pPr>
      <w:bookmarkStart w:id="7" w:name="_Toc99746640"/>
      <w:r>
        <w:rPr>
          <w:bCs/>
          <w:sz w:val="28"/>
          <w:szCs w:val="22"/>
        </w:rPr>
        <w:lastRenderedPageBreak/>
        <w:t>Указания по эксплуатации</w:t>
      </w:r>
      <w:bookmarkEnd w:id="7"/>
    </w:p>
    <w:p w14:paraId="1ED6F5B0" w14:textId="77777777" w:rsidR="00A60857" w:rsidRDefault="00A60857">
      <w:pPr>
        <w:spacing w:line="240" w:lineRule="auto"/>
        <w:jc w:val="left"/>
        <w:rPr>
          <w:color w:val="000000" w:themeColor="text1"/>
        </w:rPr>
      </w:pPr>
    </w:p>
    <w:p w14:paraId="0D7751A6" w14:textId="370D9341" w:rsidR="00135A41" w:rsidRDefault="00A60857">
      <w:pPr>
        <w:spacing w:line="240" w:lineRule="auto"/>
        <w:jc w:val="left"/>
        <w:rPr>
          <w:color w:val="000000" w:themeColor="text1"/>
        </w:rPr>
      </w:pPr>
      <w:r w:rsidRPr="00A60857">
        <w:rPr>
          <w:color w:val="000000" w:themeColor="text1"/>
        </w:rPr>
        <w:t>Перед началом работы внимательно ознакомьтесь с данным разделом.</w:t>
      </w:r>
    </w:p>
    <w:p w14:paraId="279C6CFB" w14:textId="77777777" w:rsidR="00A60857" w:rsidRDefault="00A60857">
      <w:pPr>
        <w:spacing w:line="240" w:lineRule="auto"/>
        <w:jc w:val="left"/>
        <w:rPr>
          <w:color w:val="000000" w:themeColor="text1"/>
        </w:rPr>
      </w:pPr>
    </w:p>
    <w:p w14:paraId="7CDB94BE" w14:textId="55C94535" w:rsidR="00A60857" w:rsidRDefault="00390DBE" w:rsidP="00766A0E">
      <w:pPr>
        <w:pStyle w:val="ae"/>
        <w:numPr>
          <w:ilvl w:val="1"/>
          <w:numId w:val="27"/>
        </w:numPr>
        <w:spacing w:line="276" w:lineRule="auto"/>
        <w:rPr>
          <w:color w:val="000000" w:themeColor="text1"/>
        </w:rPr>
      </w:pPr>
      <w:r w:rsidRPr="00766A0E">
        <w:rPr>
          <w:color w:val="000000" w:themeColor="text1"/>
        </w:rPr>
        <w:t xml:space="preserve">Элементы управления и коммутации, установленные на модуле отладочном для микросхемы </w:t>
      </w:r>
      <w:r w:rsidR="00BF50BF">
        <w:rPr>
          <w:color w:val="000000" w:themeColor="text1"/>
        </w:rPr>
        <w:t>К1986ВЕ92FI</w:t>
      </w:r>
      <w:r w:rsidRPr="00766A0E">
        <w:rPr>
          <w:color w:val="000000" w:themeColor="text1"/>
        </w:rPr>
        <w:t xml:space="preserve"> (MDR32 MILUINO) (далее – модуль отладочный), показаны на рисунке 2, разъемы для установки перемычек показаны на рисунке 3, их</w:t>
      </w:r>
      <w:r w:rsidR="005D12F5" w:rsidRPr="00766A0E">
        <w:rPr>
          <w:color w:val="000000" w:themeColor="text1"/>
        </w:rPr>
        <w:t xml:space="preserve"> </w:t>
      </w:r>
      <w:r w:rsidRPr="00766A0E">
        <w:rPr>
          <w:color w:val="000000" w:themeColor="text1"/>
        </w:rPr>
        <w:t>описание содержится в таблице 3</w:t>
      </w:r>
      <w:r w:rsidR="00963812">
        <w:rPr>
          <w:color w:val="000000" w:themeColor="text1"/>
        </w:rPr>
        <w:t>.</w:t>
      </w:r>
    </w:p>
    <w:p w14:paraId="3E279D0C" w14:textId="3120A101" w:rsidR="00BD1D86" w:rsidRDefault="00A80C8E" w:rsidP="003B3A24">
      <w:pPr>
        <w:spacing w:line="276" w:lineRule="auto"/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4BCD61A1" wp14:editId="3FC08FB5">
            <wp:extent cx="6210300" cy="5233958"/>
            <wp:effectExtent l="0" t="0" r="0" b="5080"/>
            <wp:docPr id="14435050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505059" name=""/>
                    <pic:cNvPicPr/>
                  </pic:nvPicPr>
                  <pic:blipFill rotWithShape="1">
                    <a:blip r:embed="rId12"/>
                    <a:srcRect b="801"/>
                    <a:stretch/>
                  </pic:blipFill>
                  <pic:spPr bwMode="auto">
                    <a:xfrm>
                      <a:off x="0" y="0"/>
                      <a:ext cx="6210300" cy="52339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1C8961" w14:textId="751FFD3E" w:rsidR="00BD1D86" w:rsidRPr="00BD1D86" w:rsidRDefault="00C57548" w:rsidP="00C57548">
      <w:pPr>
        <w:spacing w:line="276" w:lineRule="auto"/>
        <w:jc w:val="center"/>
        <w:rPr>
          <w:color w:val="000000" w:themeColor="text1"/>
        </w:rPr>
      </w:pPr>
      <w:r>
        <w:rPr>
          <w:color w:val="000000" w:themeColor="text1"/>
        </w:rPr>
        <w:t xml:space="preserve">Рисунок </w:t>
      </w:r>
      <w:r w:rsidR="00625781" w:rsidRPr="00625781">
        <w:rPr>
          <w:color w:val="000000" w:themeColor="text1"/>
        </w:rPr>
        <w:t>2</w:t>
      </w:r>
      <w:r>
        <w:rPr>
          <w:color w:val="000000" w:themeColor="text1"/>
        </w:rPr>
        <w:t xml:space="preserve">. – </w:t>
      </w:r>
      <w:r w:rsidR="00F525AE">
        <w:rPr>
          <w:color w:val="000000" w:themeColor="text1"/>
        </w:rPr>
        <w:t xml:space="preserve">Расположение элементов управления и </w:t>
      </w:r>
      <w:proofErr w:type="gramStart"/>
      <w:r w:rsidR="00F525AE">
        <w:rPr>
          <w:color w:val="000000" w:themeColor="text1"/>
        </w:rPr>
        <w:t>коммутации</w:t>
      </w:r>
      <w:proofErr w:type="gramEnd"/>
      <w:r w:rsidR="00F525AE">
        <w:rPr>
          <w:color w:val="000000" w:themeColor="text1"/>
        </w:rPr>
        <w:t xml:space="preserve"> </w:t>
      </w:r>
      <w:r w:rsidR="00F525AE" w:rsidRPr="00F525AE">
        <w:rPr>
          <w:color w:val="000000" w:themeColor="text1"/>
        </w:rPr>
        <w:t xml:space="preserve">установленные на модуле отладочном для микросхемы </w:t>
      </w:r>
      <w:r w:rsidR="00BF50BF">
        <w:rPr>
          <w:color w:val="000000" w:themeColor="text1"/>
        </w:rPr>
        <w:t>К1986ВЕ92FI</w:t>
      </w:r>
      <w:r w:rsidR="00F525AE" w:rsidRPr="00F525AE">
        <w:rPr>
          <w:color w:val="000000" w:themeColor="text1"/>
        </w:rPr>
        <w:t xml:space="preserve"> (MDR32 MILUINO)</w:t>
      </w:r>
    </w:p>
    <w:p w14:paraId="7E89E467" w14:textId="1F365C12" w:rsidR="00EC3E61" w:rsidRDefault="00EC3E61">
      <w:pPr>
        <w:spacing w:line="240" w:lineRule="auto"/>
        <w:jc w:val="left"/>
        <w:rPr>
          <w:color w:val="000000" w:themeColor="text1"/>
        </w:rPr>
      </w:pPr>
      <w:r>
        <w:rPr>
          <w:color w:val="000000" w:themeColor="text1"/>
        </w:rPr>
        <w:t>Таблица 3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696"/>
        <w:gridCol w:w="4962"/>
        <w:gridCol w:w="1417"/>
        <w:gridCol w:w="1695"/>
      </w:tblGrid>
      <w:tr w:rsidR="00EC3E61" w14:paraId="075A5736" w14:textId="77777777" w:rsidTr="00EC3E61">
        <w:tc>
          <w:tcPr>
            <w:tcW w:w="1696" w:type="dxa"/>
          </w:tcPr>
          <w:p w14:paraId="722E9FA9" w14:textId="421E941C" w:rsidR="00EC3E61" w:rsidRPr="00EC3E61" w:rsidRDefault="00EC3E61" w:rsidP="00EC3E61">
            <w:pPr>
              <w:spacing w:line="240" w:lineRule="auto"/>
              <w:jc w:val="center"/>
              <w:rPr>
                <w:b/>
                <w:bCs/>
                <w:color w:val="000000" w:themeColor="text1"/>
              </w:rPr>
            </w:pPr>
            <w:r w:rsidRPr="00EC3E61">
              <w:rPr>
                <w:b/>
                <w:bCs/>
                <w:color w:val="000000" w:themeColor="text1"/>
              </w:rPr>
              <w:t>Обозначение</w:t>
            </w:r>
          </w:p>
        </w:tc>
        <w:tc>
          <w:tcPr>
            <w:tcW w:w="4962" w:type="dxa"/>
          </w:tcPr>
          <w:p w14:paraId="01B001D9" w14:textId="2E0405BA" w:rsidR="00EC3E61" w:rsidRPr="00EC3E61" w:rsidRDefault="00EC3E61" w:rsidP="00EC3E61">
            <w:pPr>
              <w:spacing w:line="240" w:lineRule="auto"/>
              <w:jc w:val="center"/>
              <w:rPr>
                <w:b/>
                <w:bCs/>
                <w:color w:val="000000" w:themeColor="text1"/>
              </w:rPr>
            </w:pPr>
            <w:r w:rsidRPr="00EC3E61">
              <w:rPr>
                <w:b/>
                <w:bCs/>
                <w:color w:val="000000" w:themeColor="text1"/>
              </w:rPr>
              <w:t>Описание</w:t>
            </w:r>
          </w:p>
        </w:tc>
        <w:tc>
          <w:tcPr>
            <w:tcW w:w="1417" w:type="dxa"/>
          </w:tcPr>
          <w:p w14:paraId="5843813A" w14:textId="5C846804" w:rsidR="00EC3E61" w:rsidRPr="00EC3E61" w:rsidRDefault="00EC3E61" w:rsidP="00EC3E61">
            <w:pPr>
              <w:spacing w:line="240" w:lineRule="auto"/>
              <w:jc w:val="center"/>
              <w:rPr>
                <w:b/>
                <w:bCs/>
                <w:color w:val="000000" w:themeColor="text1"/>
              </w:rPr>
            </w:pPr>
            <w:r w:rsidRPr="00EC3E61">
              <w:rPr>
                <w:b/>
                <w:bCs/>
                <w:color w:val="000000" w:themeColor="text1"/>
              </w:rPr>
              <w:t>Позиция</w:t>
            </w:r>
          </w:p>
        </w:tc>
        <w:tc>
          <w:tcPr>
            <w:tcW w:w="1695" w:type="dxa"/>
          </w:tcPr>
          <w:p w14:paraId="30C16C09" w14:textId="57F8C0A0" w:rsidR="00EC3E61" w:rsidRPr="00EC3E61" w:rsidRDefault="00EC3E61" w:rsidP="00EC3E61">
            <w:pPr>
              <w:spacing w:line="240" w:lineRule="auto"/>
              <w:jc w:val="center"/>
              <w:rPr>
                <w:b/>
                <w:bCs/>
                <w:color w:val="000000" w:themeColor="text1"/>
              </w:rPr>
            </w:pPr>
            <w:r w:rsidRPr="00EC3E61">
              <w:rPr>
                <w:b/>
                <w:bCs/>
                <w:color w:val="000000" w:themeColor="text1"/>
              </w:rPr>
              <w:t>Рисунок</w:t>
            </w:r>
          </w:p>
        </w:tc>
      </w:tr>
      <w:tr w:rsidR="00EC3E61" w14:paraId="7F4802C5" w14:textId="77777777" w:rsidTr="00EC3E61">
        <w:tc>
          <w:tcPr>
            <w:tcW w:w="1696" w:type="dxa"/>
          </w:tcPr>
          <w:p w14:paraId="2FD0601A" w14:textId="6DFE5F31" w:rsidR="00EC3E61" w:rsidRPr="00FE5ECC" w:rsidRDefault="00FE5ECC" w:rsidP="00901752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SB1</w:t>
            </w:r>
          </w:p>
        </w:tc>
        <w:tc>
          <w:tcPr>
            <w:tcW w:w="4962" w:type="dxa"/>
          </w:tcPr>
          <w:p w14:paraId="680382BC" w14:textId="7D39F5FF" w:rsidR="00EC3E61" w:rsidRPr="00D14909" w:rsidRDefault="00D14909"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Кнопка сброса целевого микроконтроллера</w:t>
            </w:r>
          </w:p>
        </w:tc>
        <w:tc>
          <w:tcPr>
            <w:tcW w:w="1417" w:type="dxa"/>
          </w:tcPr>
          <w:p w14:paraId="69BB5676" w14:textId="57F3D6FA" w:rsidR="00EC3E61" w:rsidRDefault="00AA47AE" w:rsidP="00901752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37</w:t>
            </w:r>
          </w:p>
        </w:tc>
        <w:tc>
          <w:tcPr>
            <w:tcW w:w="1695" w:type="dxa"/>
          </w:tcPr>
          <w:p w14:paraId="52F0E9D9" w14:textId="54465938" w:rsidR="00EC3E61" w:rsidRDefault="00AA47AE" w:rsidP="00901752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</w:tr>
      <w:tr w:rsidR="00EC3E61" w14:paraId="626F28C4" w14:textId="77777777" w:rsidTr="00EC3E61">
        <w:tc>
          <w:tcPr>
            <w:tcW w:w="1696" w:type="dxa"/>
          </w:tcPr>
          <w:p w14:paraId="089F30B6" w14:textId="671DA486" w:rsidR="00EC3E61" w:rsidRPr="00FE5ECC" w:rsidRDefault="00FE5ECC" w:rsidP="00901752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SB2</w:t>
            </w:r>
          </w:p>
        </w:tc>
        <w:tc>
          <w:tcPr>
            <w:tcW w:w="4962" w:type="dxa"/>
          </w:tcPr>
          <w:p w14:paraId="5E1C7462" w14:textId="5D92D6DF" w:rsidR="00EC3E61" w:rsidRDefault="00A835E0"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Пользовательская кнопка</w:t>
            </w:r>
          </w:p>
        </w:tc>
        <w:tc>
          <w:tcPr>
            <w:tcW w:w="1417" w:type="dxa"/>
          </w:tcPr>
          <w:p w14:paraId="04A9AB46" w14:textId="31ACFBD8" w:rsidR="00EC3E61" w:rsidRDefault="00AA47AE" w:rsidP="00901752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37</w:t>
            </w:r>
          </w:p>
        </w:tc>
        <w:tc>
          <w:tcPr>
            <w:tcW w:w="1695" w:type="dxa"/>
          </w:tcPr>
          <w:p w14:paraId="7C1C3D78" w14:textId="29D9ABB0" w:rsidR="00EC3E61" w:rsidRDefault="00AA47AE" w:rsidP="00901752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</w:tr>
      <w:tr w:rsidR="00EC3E61" w14:paraId="691D8FC6" w14:textId="77777777" w:rsidTr="00EC3E61">
        <w:tc>
          <w:tcPr>
            <w:tcW w:w="1696" w:type="dxa"/>
          </w:tcPr>
          <w:p w14:paraId="5D7BD0ED" w14:textId="318EEA20" w:rsidR="00EC3E61" w:rsidRPr="00AC68A6" w:rsidRDefault="00AC68A6" w:rsidP="00901752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XP6</w:t>
            </w:r>
          </w:p>
        </w:tc>
        <w:tc>
          <w:tcPr>
            <w:tcW w:w="4962" w:type="dxa"/>
          </w:tcPr>
          <w:p w14:paraId="720AF940" w14:textId="7CFA78B7" w:rsidR="00EC3E61" w:rsidRPr="00AA0251" w:rsidRDefault="001B6294"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Разъем подключения </w:t>
            </w:r>
            <w:r>
              <w:rPr>
                <w:color w:val="000000" w:themeColor="text1"/>
                <w:lang w:val="en-US"/>
              </w:rPr>
              <w:t>UART</w:t>
            </w:r>
            <w:r w:rsidR="00AA0251">
              <w:rPr>
                <w:color w:val="000000" w:themeColor="text1"/>
              </w:rPr>
              <w:t>2</w:t>
            </w:r>
            <w:r>
              <w:rPr>
                <w:color w:val="000000" w:themeColor="text1"/>
                <w:lang w:val="en-US"/>
              </w:rPr>
              <w:t xml:space="preserve"> </w:t>
            </w:r>
          </w:p>
        </w:tc>
        <w:tc>
          <w:tcPr>
            <w:tcW w:w="1417" w:type="dxa"/>
          </w:tcPr>
          <w:p w14:paraId="2A08EE55" w14:textId="6CD6E68E" w:rsidR="00EC3E61" w:rsidRDefault="00A80C8E" w:rsidP="00901752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  <w:tc>
          <w:tcPr>
            <w:tcW w:w="1695" w:type="dxa"/>
          </w:tcPr>
          <w:p w14:paraId="33AC03E1" w14:textId="5CA145D2" w:rsidR="00EC3E61" w:rsidRDefault="00AA47AE" w:rsidP="00901752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</w:tr>
      <w:tr w:rsidR="00EC3E61" w14:paraId="01FD33FE" w14:textId="77777777" w:rsidTr="00EC3E61">
        <w:tc>
          <w:tcPr>
            <w:tcW w:w="1696" w:type="dxa"/>
          </w:tcPr>
          <w:p w14:paraId="2E21923F" w14:textId="30595E89" w:rsidR="00EC3E61" w:rsidRPr="00AC68A6" w:rsidRDefault="00AC68A6" w:rsidP="00901752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XP7</w:t>
            </w:r>
          </w:p>
        </w:tc>
        <w:tc>
          <w:tcPr>
            <w:tcW w:w="4962" w:type="dxa"/>
          </w:tcPr>
          <w:p w14:paraId="58F44344" w14:textId="7AA399A0" w:rsidR="00EC3E61" w:rsidRPr="00A715F7" w:rsidRDefault="00AA0251"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Разъем для подключения </w:t>
            </w:r>
            <w:r w:rsidR="00037FA6">
              <w:rPr>
                <w:color w:val="000000" w:themeColor="text1"/>
              </w:rPr>
              <w:t xml:space="preserve">к </w:t>
            </w:r>
            <w:r w:rsidR="00037FA6">
              <w:rPr>
                <w:color w:val="000000" w:themeColor="text1"/>
                <w:lang w:val="en-US"/>
              </w:rPr>
              <w:t>SWD</w:t>
            </w:r>
            <w:r w:rsidR="00037FA6">
              <w:rPr>
                <w:color w:val="000000" w:themeColor="text1"/>
              </w:rPr>
              <w:t xml:space="preserve"> </w:t>
            </w:r>
            <w:r w:rsidR="00A715F7" w:rsidRPr="00A715F7">
              <w:rPr>
                <w:color w:val="000000" w:themeColor="text1"/>
                <w:lang w:val="en-US"/>
              </w:rPr>
              <w:t>ST</w:t>
            </w:r>
            <w:r w:rsidR="00A715F7" w:rsidRPr="00A715F7">
              <w:rPr>
                <w:color w:val="000000" w:themeColor="text1"/>
              </w:rPr>
              <w:t>-</w:t>
            </w:r>
            <w:r w:rsidR="00A715F7" w:rsidRPr="00A715F7">
              <w:rPr>
                <w:color w:val="000000" w:themeColor="text1"/>
                <w:lang w:val="en-US"/>
              </w:rPr>
              <w:t>LINK</w:t>
            </w:r>
            <w:r w:rsidR="00A715F7" w:rsidRPr="00A715F7">
              <w:rPr>
                <w:color w:val="000000" w:themeColor="text1"/>
              </w:rPr>
              <w:t>/</w:t>
            </w:r>
            <w:r w:rsidR="00A715F7" w:rsidRPr="00A715F7">
              <w:rPr>
                <w:color w:val="000000" w:themeColor="text1"/>
                <w:lang w:val="en-US"/>
              </w:rPr>
              <w:t>V</w:t>
            </w:r>
            <w:r w:rsidR="00A715F7" w:rsidRPr="00A715F7">
              <w:rPr>
                <w:color w:val="000000" w:themeColor="text1"/>
              </w:rPr>
              <w:t>2</w:t>
            </w:r>
          </w:p>
        </w:tc>
        <w:tc>
          <w:tcPr>
            <w:tcW w:w="1417" w:type="dxa"/>
          </w:tcPr>
          <w:p w14:paraId="2DC57360" w14:textId="577131EC" w:rsidR="00EC3E61" w:rsidRDefault="00AA47AE" w:rsidP="00901752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49</w:t>
            </w:r>
          </w:p>
        </w:tc>
        <w:tc>
          <w:tcPr>
            <w:tcW w:w="1695" w:type="dxa"/>
          </w:tcPr>
          <w:p w14:paraId="0AE80464" w14:textId="2C950A58" w:rsidR="00EC3E61" w:rsidRDefault="00AA47AE" w:rsidP="00901752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</w:tr>
      <w:tr w:rsidR="00EC3E61" w14:paraId="13BED2F2" w14:textId="77777777" w:rsidTr="00EC3E61">
        <w:tc>
          <w:tcPr>
            <w:tcW w:w="1696" w:type="dxa"/>
          </w:tcPr>
          <w:p w14:paraId="69C04B92" w14:textId="454608A2" w:rsidR="00EC3E61" w:rsidRPr="00AC68A6" w:rsidRDefault="00AC68A6" w:rsidP="00901752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XP1</w:t>
            </w:r>
          </w:p>
        </w:tc>
        <w:tc>
          <w:tcPr>
            <w:tcW w:w="4962" w:type="dxa"/>
          </w:tcPr>
          <w:p w14:paraId="11201801" w14:textId="00D1F705" w:rsidR="00EC3E61" w:rsidRPr="00CD3EEB" w:rsidRDefault="00CD3EEB"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Разъем </w:t>
            </w:r>
            <w:r w:rsidRPr="00CD3EEB">
              <w:rPr>
                <w:color w:val="000000" w:themeColor="text1"/>
              </w:rPr>
              <w:t xml:space="preserve">ST </w:t>
            </w:r>
            <w:proofErr w:type="spellStart"/>
            <w:r w:rsidRPr="00CD3EEB">
              <w:rPr>
                <w:color w:val="000000" w:themeColor="text1"/>
              </w:rPr>
              <w:t>Morpho</w:t>
            </w:r>
            <w:proofErr w:type="spellEnd"/>
          </w:p>
        </w:tc>
        <w:tc>
          <w:tcPr>
            <w:tcW w:w="1417" w:type="dxa"/>
          </w:tcPr>
          <w:p w14:paraId="1745A16D" w14:textId="4F1084DF" w:rsidR="00EC3E61" w:rsidRDefault="00AA47AE" w:rsidP="00901752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53</w:t>
            </w:r>
          </w:p>
        </w:tc>
        <w:tc>
          <w:tcPr>
            <w:tcW w:w="1695" w:type="dxa"/>
          </w:tcPr>
          <w:p w14:paraId="654E9BE0" w14:textId="2A4D56E7" w:rsidR="00EC3E61" w:rsidRDefault="00AA47AE" w:rsidP="00901752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</w:tr>
      <w:tr w:rsidR="00EC3E61" w14:paraId="11E2FD0D" w14:textId="77777777" w:rsidTr="00EC3E61">
        <w:tc>
          <w:tcPr>
            <w:tcW w:w="1696" w:type="dxa"/>
          </w:tcPr>
          <w:p w14:paraId="1AAF36FA" w14:textId="3C9477F6" w:rsidR="00EC3E61" w:rsidRPr="00AC68A6" w:rsidRDefault="00AC68A6" w:rsidP="00901752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XP2</w:t>
            </w:r>
          </w:p>
        </w:tc>
        <w:tc>
          <w:tcPr>
            <w:tcW w:w="4962" w:type="dxa"/>
          </w:tcPr>
          <w:p w14:paraId="4EDCDCFA" w14:textId="4540B7DE" w:rsidR="00EC3E61" w:rsidRDefault="00CD3EEB"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Разъем </w:t>
            </w:r>
            <w:r w:rsidRPr="00CD3EEB">
              <w:rPr>
                <w:color w:val="000000" w:themeColor="text1"/>
              </w:rPr>
              <w:t xml:space="preserve">ST </w:t>
            </w:r>
            <w:proofErr w:type="spellStart"/>
            <w:r w:rsidRPr="00CD3EEB">
              <w:rPr>
                <w:color w:val="000000" w:themeColor="text1"/>
              </w:rPr>
              <w:t>Morpho</w:t>
            </w:r>
            <w:proofErr w:type="spellEnd"/>
          </w:p>
        </w:tc>
        <w:tc>
          <w:tcPr>
            <w:tcW w:w="1417" w:type="dxa"/>
          </w:tcPr>
          <w:p w14:paraId="0A163997" w14:textId="1D1AB6DE" w:rsidR="00EC3E61" w:rsidRDefault="00AA47AE" w:rsidP="00901752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53</w:t>
            </w:r>
          </w:p>
        </w:tc>
        <w:tc>
          <w:tcPr>
            <w:tcW w:w="1695" w:type="dxa"/>
          </w:tcPr>
          <w:p w14:paraId="11AC165F" w14:textId="24E618AC" w:rsidR="00EC3E61" w:rsidRDefault="00AA47AE" w:rsidP="00901752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</w:tr>
      <w:tr w:rsidR="00EC3E61" w14:paraId="6A78A7EC" w14:textId="77777777" w:rsidTr="00EC3E61">
        <w:tc>
          <w:tcPr>
            <w:tcW w:w="1696" w:type="dxa"/>
          </w:tcPr>
          <w:p w14:paraId="4C129A96" w14:textId="3D628FC5" w:rsidR="00EC3E61" w:rsidRPr="006543CC" w:rsidRDefault="006543CC" w:rsidP="00901752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XS5</w:t>
            </w:r>
          </w:p>
        </w:tc>
        <w:tc>
          <w:tcPr>
            <w:tcW w:w="4962" w:type="dxa"/>
          </w:tcPr>
          <w:p w14:paraId="00C1558C" w14:textId="43496F53" w:rsidR="00EC3E61" w:rsidRPr="00CD3EEB" w:rsidRDefault="00CD3EEB"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Разъем </w:t>
            </w:r>
            <w:r>
              <w:rPr>
                <w:color w:val="000000" w:themeColor="text1"/>
                <w:lang w:val="en-US"/>
              </w:rPr>
              <w:t>mini</w:t>
            </w:r>
            <w:r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  <w:lang w:val="en-US"/>
              </w:rPr>
              <w:t>B</w:t>
            </w:r>
            <w:r w:rsidRPr="00CD3EEB">
              <w:rPr>
                <w:color w:val="000000" w:themeColor="text1"/>
              </w:rPr>
              <w:t>-</w:t>
            </w:r>
            <w:r>
              <w:rPr>
                <w:color w:val="000000" w:themeColor="text1"/>
                <w:lang w:val="en-US"/>
              </w:rPr>
              <w:t>USB</w:t>
            </w:r>
            <w:r>
              <w:rPr>
                <w:color w:val="000000" w:themeColor="text1"/>
              </w:rPr>
              <w:t>, для подключения к ПК</w:t>
            </w:r>
          </w:p>
        </w:tc>
        <w:tc>
          <w:tcPr>
            <w:tcW w:w="1417" w:type="dxa"/>
          </w:tcPr>
          <w:p w14:paraId="13FB824D" w14:textId="286E9BF9" w:rsidR="00EC3E61" w:rsidRDefault="00052CFA" w:rsidP="00901752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55</w:t>
            </w:r>
          </w:p>
        </w:tc>
        <w:tc>
          <w:tcPr>
            <w:tcW w:w="1695" w:type="dxa"/>
          </w:tcPr>
          <w:p w14:paraId="32C27E6B" w14:textId="36625628" w:rsidR="00EC3E61" w:rsidRDefault="00052CFA" w:rsidP="00901752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</w:tr>
      <w:tr w:rsidR="00052CFA" w14:paraId="44B64D9B" w14:textId="77777777" w:rsidTr="00EC3E61">
        <w:tc>
          <w:tcPr>
            <w:tcW w:w="1696" w:type="dxa"/>
          </w:tcPr>
          <w:p w14:paraId="5DD6608E" w14:textId="1552DC50" w:rsidR="00052CFA" w:rsidRPr="006543CC" w:rsidRDefault="006543CC" w:rsidP="00052CFA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XS1</w:t>
            </w:r>
          </w:p>
        </w:tc>
        <w:tc>
          <w:tcPr>
            <w:tcW w:w="4962" w:type="dxa"/>
          </w:tcPr>
          <w:p w14:paraId="04430E51" w14:textId="7BC89958" w:rsidR="00052CFA" w:rsidRPr="00C77A92" w:rsidRDefault="00DF154D" w:rsidP="00052CFA">
            <w:pPr>
              <w:spacing w:line="240" w:lineRule="auto"/>
              <w:jc w:val="left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Разъем</w:t>
            </w:r>
            <w:r w:rsidR="00C77A92" w:rsidRPr="00C77A92">
              <w:rPr>
                <w:color w:val="000000" w:themeColor="text1"/>
                <w:lang w:val="en-US"/>
              </w:rPr>
              <w:t xml:space="preserve"> </w:t>
            </w:r>
            <w:r w:rsidR="00A037DF" w:rsidRPr="00C77A92">
              <w:rPr>
                <w:color w:val="000000" w:themeColor="text1"/>
                <w:lang w:val="en-US"/>
              </w:rPr>
              <w:t xml:space="preserve">Power </w:t>
            </w:r>
            <w:r w:rsidR="00C77A92" w:rsidRPr="00C77A92">
              <w:rPr>
                <w:color w:val="000000" w:themeColor="text1"/>
                <w:lang w:val="en-US"/>
              </w:rPr>
              <w:t>Arduino Uno R3</w:t>
            </w:r>
          </w:p>
        </w:tc>
        <w:tc>
          <w:tcPr>
            <w:tcW w:w="1417" w:type="dxa"/>
          </w:tcPr>
          <w:p w14:paraId="1B88EE07" w14:textId="7ED2CC2F" w:rsidR="00052CFA" w:rsidRDefault="00052CFA" w:rsidP="00052CFA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57</w:t>
            </w:r>
          </w:p>
        </w:tc>
        <w:tc>
          <w:tcPr>
            <w:tcW w:w="1695" w:type="dxa"/>
          </w:tcPr>
          <w:p w14:paraId="6F2049A6" w14:textId="77F02A92" w:rsidR="00052CFA" w:rsidRDefault="00052CFA" w:rsidP="00052CFA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</w:tr>
      <w:tr w:rsidR="00052CFA" w14:paraId="5F63829D" w14:textId="77777777" w:rsidTr="00EC3E61">
        <w:tc>
          <w:tcPr>
            <w:tcW w:w="1696" w:type="dxa"/>
          </w:tcPr>
          <w:p w14:paraId="251C5B91" w14:textId="50F32519" w:rsidR="00052CFA" w:rsidRPr="006543CC" w:rsidRDefault="006543CC" w:rsidP="00052CFA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XS3</w:t>
            </w:r>
          </w:p>
        </w:tc>
        <w:tc>
          <w:tcPr>
            <w:tcW w:w="4962" w:type="dxa"/>
          </w:tcPr>
          <w:p w14:paraId="4BF199B3" w14:textId="2086956F" w:rsidR="00052CFA" w:rsidRPr="00C77A92" w:rsidRDefault="00C77A92" w:rsidP="00052CFA">
            <w:pPr>
              <w:spacing w:line="240" w:lineRule="auto"/>
              <w:jc w:val="left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Разъем</w:t>
            </w:r>
            <w:r w:rsidRPr="00C77A92">
              <w:rPr>
                <w:color w:val="000000" w:themeColor="text1"/>
                <w:lang w:val="en-US"/>
              </w:rPr>
              <w:t xml:space="preserve"> </w:t>
            </w:r>
            <w:r w:rsidR="00A037DF">
              <w:rPr>
                <w:color w:val="000000" w:themeColor="text1"/>
                <w:lang w:val="en-US"/>
              </w:rPr>
              <w:t>PWM/UART</w:t>
            </w:r>
            <w:r w:rsidRPr="00C77A92">
              <w:rPr>
                <w:color w:val="000000" w:themeColor="text1"/>
                <w:lang w:val="en-US"/>
              </w:rPr>
              <w:t xml:space="preserve"> Arduino Uno R3</w:t>
            </w:r>
          </w:p>
        </w:tc>
        <w:tc>
          <w:tcPr>
            <w:tcW w:w="1417" w:type="dxa"/>
          </w:tcPr>
          <w:p w14:paraId="0EA24192" w14:textId="7378E1C0" w:rsidR="00052CFA" w:rsidRDefault="00052CFA" w:rsidP="00052CFA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57</w:t>
            </w:r>
          </w:p>
        </w:tc>
        <w:tc>
          <w:tcPr>
            <w:tcW w:w="1695" w:type="dxa"/>
          </w:tcPr>
          <w:p w14:paraId="01BA33D7" w14:textId="7F798AAB" w:rsidR="00052CFA" w:rsidRDefault="00052CFA" w:rsidP="00052CFA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</w:tr>
      <w:tr w:rsidR="00052CFA" w14:paraId="211B6406" w14:textId="77777777" w:rsidTr="00EC3E61">
        <w:tc>
          <w:tcPr>
            <w:tcW w:w="1696" w:type="dxa"/>
          </w:tcPr>
          <w:p w14:paraId="21E97D3F" w14:textId="145931B6" w:rsidR="00052CFA" w:rsidRPr="0068369F" w:rsidRDefault="0068369F" w:rsidP="00052CFA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lastRenderedPageBreak/>
              <w:t>XS4</w:t>
            </w:r>
          </w:p>
        </w:tc>
        <w:tc>
          <w:tcPr>
            <w:tcW w:w="4962" w:type="dxa"/>
          </w:tcPr>
          <w:p w14:paraId="1576984E" w14:textId="53CD37BF" w:rsidR="00052CFA" w:rsidRPr="00A037DF" w:rsidRDefault="00A037DF" w:rsidP="00052CFA">
            <w:pPr>
              <w:spacing w:line="240" w:lineRule="auto"/>
              <w:jc w:val="left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Разъем</w:t>
            </w:r>
            <w:r w:rsidRPr="00C77A92">
              <w:rPr>
                <w:color w:val="000000" w:themeColor="text1"/>
                <w:lang w:val="en-US"/>
              </w:rPr>
              <w:t xml:space="preserve"> </w:t>
            </w:r>
            <w:r>
              <w:rPr>
                <w:color w:val="000000" w:themeColor="text1"/>
                <w:lang w:val="en-US"/>
              </w:rPr>
              <w:t>Interface</w:t>
            </w:r>
            <w:r w:rsidRPr="00C77A92">
              <w:rPr>
                <w:color w:val="000000" w:themeColor="text1"/>
                <w:lang w:val="en-US"/>
              </w:rPr>
              <w:t xml:space="preserve"> Arduino Uno R3</w:t>
            </w:r>
          </w:p>
        </w:tc>
        <w:tc>
          <w:tcPr>
            <w:tcW w:w="1417" w:type="dxa"/>
          </w:tcPr>
          <w:p w14:paraId="01BDA794" w14:textId="4BE7C0BD" w:rsidR="00052CFA" w:rsidRDefault="00052CFA" w:rsidP="00052CFA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59</w:t>
            </w:r>
          </w:p>
        </w:tc>
        <w:tc>
          <w:tcPr>
            <w:tcW w:w="1695" w:type="dxa"/>
          </w:tcPr>
          <w:p w14:paraId="63D297EE" w14:textId="14D9F951" w:rsidR="00052CFA" w:rsidRDefault="00052CFA" w:rsidP="00052CFA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</w:tr>
      <w:tr w:rsidR="00052CFA" w14:paraId="3E446479" w14:textId="77777777" w:rsidTr="00EC3E61">
        <w:tc>
          <w:tcPr>
            <w:tcW w:w="1696" w:type="dxa"/>
          </w:tcPr>
          <w:p w14:paraId="50189881" w14:textId="30E1F5A3" w:rsidR="00052CFA" w:rsidRPr="0068369F" w:rsidRDefault="0068369F" w:rsidP="00052CFA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XS2</w:t>
            </w:r>
          </w:p>
        </w:tc>
        <w:tc>
          <w:tcPr>
            <w:tcW w:w="4962" w:type="dxa"/>
          </w:tcPr>
          <w:p w14:paraId="5A9F7B28" w14:textId="31585FA4" w:rsidR="00052CFA" w:rsidRPr="00A037DF" w:rsidRDefault="00A037DF" w:rsidP="00052CFA">
            <w:pPr>
              <w:spacing w:line="240" w:lineRule="auto"/>
              <w:jc w:val="left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Разъем</w:t>
            </w:r>
            <w:r w:rsidRPr="00C77A92">
              <w:rPr>
                <w:color w:val="000000" w:themeColor="text1"/>
                <w:lang w:val="en-US"/>
              </w:rPr>
              <w:t xml:space="preserve"> </w:t>
            </w:r>
            <w:r>
              <w:rPr>
                <w:color w:val="000000" w:themeColor="text1"/>
                <w:lang w:val="en-US"/>
              </w:rPr>
              <w:t>Analog</w:t>
            </w:r>
            <w:r w:rsidRPr="00C77A92">
              <w:rPr>
                <w:color w:val="000000" w:themeColor="text1"/>
                <w:lang w:val="en-US"/>
              </w:rPr>
              <w:t xml:space="preserve"> Arduino Uno R3</w:t>
            </w:r>
          </w:p>
        </w:tc>
        <w:tc>
          <w:tcPr>
            <w:tcW w:w="1417" w:type="dxa"/>
          </w:tcPr>
          <w:p w14:paraId="334495C2" w14:textId="09BF931B" w:rsidR="00052CFA" w:rsidRDefault="00052CFA" w:rsidP="00052CFA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61</w:t>
            </w:r>
          </w:p>
        </w:tc>
        <w:tc>
          <w:tcPr>
            <w:tcW w:w="1695" w:type="dxa"/>
          </w:tcPr>
          <w:p w14:paraId="6932005A" w14:textId="157B39FE" w:rsidR="00052CFA" w:rsidRDefault="00052CFA" w:rsidP="00052CFA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</w:tr>
      <w:tr w:rsidR="00A80C8E" w14:paraId="005CD8C6" w14:textId="77777777" w:rsidTr="00EC3E61">
        <w:tc>
          <w:tcPr>
            <w:tcW w:w="1696" w:type="dxa"/>
          </w:tcPr>
          <w:p w14:paraId="6F5A16A7" w14:textId="7023BABB" w:rsidR="00A80C8E" w:rsidRPr="00A80C8E" w:rsidRDefault="00A80C8E" w:rsidP="00052CFA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ХР10</w:t>
            </w:r>
          </w:p>
        </w:tc>
        <w:tc>
          <w:tcPr>
            <w:tcW w:w="4962" w:type="dxa"/>
          </w:tcPr>
          <w:p w14:paraId="6E23FC67" w14:textId="0E5AD925" w:rsidR="00A80C8E" w:rsidRDefault="00A80C8E" w:rsidP="00052CFA"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Разъем общий (экран)</w:t>
            </w:r>
          </w:p>
        </w:tc>
        <w:tc>
          <w:tcPr>
            <w:tcW w:w="1417" w:type="dxa"/>
          </w:tcPr>
          <w:p w14:paraId="7596DF72" w14:textId="66FDB3FA" w:rsidR="00A80C8E" w:rsidRDefault="00A80C8E" w:rsidP="00052CFA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51</w:t>
            </w:r>
          </w:p>
        </w:tc>
        <w:tc>
          <w:tcPr>
            <w:tcW w:w="1695" w:type="dxa"/>
          </w:tcPr>
          <w:p w14:paraId="38070523" w14:textId="2DEE71A9" w:rsidR="00A80C8E" w:rsidRDefault="00A80C8E" w:rsidP="00052CFA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</w:tr>
      <w:tr w:rsidR="00A80C8E" w14:paraId="6C8D0AB2" w14:textId="77777777" w:rsidTr="00EC3E61">
        <w:tc>
          <w:tcPr>
            <w:tcW w:w="1696" w:type="dxa"/>
          </w:tcPr>
          <w:p w14:paraId="48F80FCE" w14:textId="48AE3040" w:rsidR="00A80C8E" w:rsidRDefault="00A80C8E" w:rsidP="00052CFA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ХР11</w:t>
            </w:r>
          </w:p>
        </w:tc>
        <w:tc>
          <w:tcPr>
            <w:tcW w:w="4962" w:type="dxa"/>
          </w:tcPr>
          <w:p w14:paraId="6F833078" w14:textId="5B405D58" w:rsidR="00A80C8E" w:rsidRDefault="00A80C8E" w:rsidP="00052CFA"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Разъем общий (экран)</w:t>
            </w:r>
          </w:p>
        </w:tc>
        <w:tc>
          <w:tcPr>
            <w:tcW w:w="1417" w:type="dxa"/>
          </w:tcPr>
          <w:p w14:paraId="16E7553F" w14:textId="150CB044" w:rsidR="00A80C8E" w:rsidRDefault="00A80C8E" w:rsidP="00052CFA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51</w:t>
            </w:r>
          </w:p>
        </w:tc>
        <w:tc>
          <w:tcPr>
            <w:tcW w:w="1695" w:type="dxa"/>
          </w:tcPr>
          <w:p w14:paraId="43BE09DC" w14:textId="2F8B3331" w:rsidR="00A80C8E" w:rsidRDefault="00A80C8E" w:rsidP="00052CFA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</w:tr>
      <w:tr w:rsidR="00052CFA" w14:paraId="3DAD6F5B" w14:textId="77777777" w:rsidTr="00EC3E61">
        <w:tc>
          <w:tcPr>
            <w:tcW w:w="1696" w:type="dxa"/>
          </w:tcPr>
          <w:p w14:paraId="2028BEFC" w14:textId="51DCB935" w:rsidR="00052CFA" w:rsidRPr="001E4DB7" w:rsidRDefault="001E4DB7" w:rsidP="00052CFA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XP3</w:t>
            </w:r>
          </w:p>
        </w:tc>
        <w:tc>
          <w:tcPr>
            <w:tcW w:w="4962" w:type="dxa"/>
          </w:tcPr>
          <w:p w14:paraId="56337DFF" w14:textId="2D38E165" w:rsidR="00052CFA" w:rsidRPr="00A80C8E" w:rsidRDefault="00D514B2" w:rsidP="00052CFA">
            <w:pPr>
              <w:spacing w:line="240" w:lineRule="auto"/>
              <w:jc w:val="left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Разъем</w:t>
            </w:r>
            <w:r w:rsidRPr="00A80C8E">
              <w:rPr>
                <w:color w:val="000000" w:themeColor="text1"/>
                <w:lang w:val="en-US"/>
              </w:rPr>
              <w:t xml:space="preserve"> </w:t>
            </w:r>
            <w:r>
              <w:rPr>
                <w:color w:val="000000" w:themeColor="text1"/>
              </w:rPr>
              <w:t>загрузки</w:t>
            </w:r>
            <w:r w:rsidRPr="00A80C8E">
              <w:rPr>
                <w:color w:val="000000" w:themeColor="text1"/>
                <w:lang w:val="en-US"/>
              </w:rPr>
              <w:t xml:space="preserve"> </w:t>
            </w:r>
            <w:r>
              <w:rPr>
                <w:color w:val="000000" w:themeColor="text1"/>
              </w:rPr>
              <w:t>по</w:t>
            </w:r>
            <w:r w:rsidRPr="00A80C8E">
              <w:rPr>
                <w:color w:val="000000" w:themeColor="text1"/>
                <w:lang w:val="en-US"/>
              </w:rPr>
              <w:t xml:space="preserve"> </w:t>
            </w:r>
            <w:r>
              <w:rPr>
                <w:color w:val="000000" w:themeColor="text1"/>
                <w:lang w:val="en-US"/>
              </w:rPr>
              <w:t>UART</w:t>
            </w:r>
            <w:r w:rsidRPr="00A80C8E">
              <w:rPr>
                <w:color w:val="000000" w:themeColor="text1"/>
                <w:lang w:val="en-US"/>
              </w:rPr>
              <w:t xml:space="preserve"> </w:t>
            </w:r>
            <w:r w:rsidR="00A80C8E">
              <w:rPr>
                <w:color w:val="000000" w:themeColor="text1"/>
                <w:lang w:val="en-US"/>
              </w:rPr>
              <w:t>ST</w:t>
            </w:r>
            <w:r w:rsidR="00A80C8E" w:rsidRPr="00A80C8E">
              <w:rPr>
                <w:color w:val="000000" w:themeColor="text1"/>
                <w:lang w:val="en-US"/>
              </w:rPr>
              <w:t>-</w:t>
            </w:r>
            <w:r w:rsidR="00A80C8E">
              <w:rPr>
                <w:color w:val="000000" w:themeColor="text1"/>
                <w:lang w:val="en-US"/>
              </w:rPr>
              <w:t>Link*</w:t>
            </w:r>
          </w:p>
        </w:tc>
        <w:tc>
          <w:tcPr>
            <w:tcW w:w="1417" w:type="dxa"/>
          </w:tcPr>
          <w:p w14:paraId="10757F2C" w14:textId="0F074A0A" w:rsidR="00052CFA" w:rsidRDefault="00A80C8E" w:rsidP="00052CFA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  <w:tc>
          <w:tcPr>
            <w:tcW w:w="1695" w:type="dxa"/>
          </w:tcPr>
          <w:p w14:paraId="069C852B" w14:textId="5208E1E1" w:rsidR="00052CFA" w:rsidRDefault="00A80C8E" w:rsidP="00052CFA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</w:tr>
      <w:tr w:rsidR="0035270B" w14:paraId="4BD1350D" w14:textId="77777777" w:rsidTr="00EC3E61">
        <w:tc>
          <w:tcPr>
            <w:tcW w:w="1696" w:type="dxa"/>
          </w:tcPr>
          <w:p w14:paraId="53789D56" w14:textId="2D2F6ECB" w:rsidR="0035270B" w:rsidRPr="00005FB1" w:rsidRDefault="00005FB1" w:rsidP="00052CFA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XP4</w:t>
            </w:r>
          </w:p>
        </w:tc>
        <w:tc>
          <w:tcPr>
            <w:tcW w:w="4962" w:type="dxa"/>
          </w:tcPr>
          <w:p w14:paraId="5538C734" w14:textId="01A9D518" w:rsidR="00A80C8E" w:rsidRPr="00A80C8E" w:rsidRDefault="00AD05C6" w:rsidP="00052CFA"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Выбор питания МК</w:t>
            </w:r>
            <w:r w:rsidR="00A80C8E">
              <w:rPr>
                <w:color w:val="000000" w:themeColor="text1"/>
              </w:rPr>
              <w:t xml:space="preserve">: </w:t>
            </w:r>
            <w:r>
              <w:rPr>
                <w:color w:val="000000" w:themeColor="text1"/>
                <w:lang w:val="en-US"/>
              </w:rPr>
              <w:t>ST</w:t>
            </w:r>
            <w:r w:rsidRPr="00AD05C6">
              <w:rPr>
                <w:color w:val="000000" w:themeColor="text1"/>
              </w:rPr>
              <w:t>-</w:t>
            </w:r>
            <w:r>
              <w:rPr>
                <w:color w:val="000000" w:themeColor="text1"/>
                <w:lang w:val="en-US"/>
              </w:rPr>
              <w:t>Link</w:t>
            </w:r>
            <w:r w:rsidR="00F74D09" w:rsidRPr="00F74D09">
              <w:rPr>
                <w:color w:val="000000" w:themeColor="text1"/>
              </w:rPr>
              <w:t xml:space="preserve"> </w:t>
            </w:r>
            <w:proofErr w:type="gramStart"/>
            <w:r w:rsidR="00F74D09">
              <w:rPr>
                <w:color w:val="000000" w:themeColor="text1"/>
                <w:lang w:val="en-US"/>
              </w:rPr>
              <w:t>USB</w:t>
            </w:r>
            <w:r w:rsidR="00A80C8E" w:rsidRPr="00A80C8E">
              <w:rPr>
                <w:color w:val="000000" w:themeColor="text1"/>
              </w:rPr>
              <w:t>(</w:t>
            </w:r>
            <w:proofErr w:type="gramEnd"/>
            <w:r w:rsidR="00A80C8E" w:rsidRPr="00A80C8E">
              <w:rPr>
                <w:color w:val="000000" w:themeColor="text1"/>
              </w:rPr>
              <w:t>1-2)</w:t>
            </w:r>
            <w:r w:rsidR="00A80C8E">
              <w:rPr>
                <w:color w:val="000000" w:themeColor="text1"/>
              </w:rPr>
              <w:t xml:space="preserve"> / внешнее</w:t>
            </w:r>
            <w:r w:rsidR="00A80C8E" w:rsidRPr="00A80C8E">
              <w:rPr>
                <w:color w:val="000000" w:themeColor="text1"/>
              </w:rPr>
              <w:t xml:space="preserve"> (2-3)</w:t>
            </w:r>
          </w:p>
        </w:tc>
        <w:tc>
          <w:tcPr>
            <w:tcW w:w="1417" w:type="dxa"/>
          </w:tcPr>
          <w:p w14:paraId="7E3F035B" w14:textId="29A6AE0B" w:rsidR="0035270B" w:rsidRDefault="0035270B" w:rsidP="00052CFA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45</w:t>
            </w:r>
          </w:p>
        </w:tc>
        <w:tc>
          <w:tcPr>
            <w:tcW w:w="1695" w:type="dxa"/>
          </w:tcPr>
          <w:p w14:paraId="5270C8B9" w14:textId="69429A3C" w:rsidR="0035270B" w:rsidRDefault="000A2C2A" w:rsidP="00052CFA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</w:tr>
      <w:tr w:rsidR="0035270B" w14:paraId="667782A5" w14:textId="77777777" w:rsidTr="00EC3E61">
        <w:tc>
          <w:tcPr>
            <w:tcW w:w="1696" w:type="dxa"/>
          </w:tcPr>
          <w:p w14:paraId="07E3875A" w14:textId="12394F09" w:rsidR="0035270B" w:rsidRPr="00005FB1" w:rsidRDefault="00005FB1" w:rsidP="00052CFA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XP8</w:t>
            </w:r>
          </w:p>
        </w:tc>
        <w:tc>
          <w:tcPr>
            <w:tcW w:w="4962" w:type="dxa"/>
          </w:tcPr>
          <w:p w14:paraId="3ECC3ADF" w14:textId="164FAD53" w:rsidR="0035270B" w:rsidRPr="00F74D09" w:rsidRDefault="00F74D09" w:rsidP="00052CFA"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 xml:space="preserve">SWD-target </w:t>
            </w:r>
            <w:r>
              <w:rPr>
                <w:color w:val="000000" w:themeColor="text1"/>
              </w:rPr>
              <w:t xml:space="preserve">(Замкнуты – </w:t>
            </w:r>
            <w:r w:rsidR="00BF50BF">
              <w:rPr>
                <w:color w:val="000000" w:themeColor="text1"/>
              </w:rPr>
              <w:t>К1986ВЕ92FI</w:t>
            </w:r>
            <w:r>
              <w:rPr>
                <w:color w:val="000000" w:themeColor="text1"/>
              </w:rPr>
              <w:t>)</w:t>
            </w:r>
          </w:p>
        </w:tc>
        <w:tc>
          <w:tcPr>
            <w:tcW w:w="1417" w:type="dxa"/>
          </w:tcPr>
          <w:p w14:paraId="3BFB592D" w14:textId="3E32011D" w:rsidR="0035270B" w:rsidRDefault="0035270B" w:rsidP="00052CFA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47</w:t>
            </w:r>
          </w:p>
        </w:tc>
        <w:tc>
          <w:tcPr>
            <w:tcW w:w="1695" w:type="dxa"/>
          </w:tcPr>
          <w:p w14:paraId="3498D6DC" w14:textId="6C36C79E" w:rsidR="0035270B" w:rsidRPr="00005FB1" w:rsidRDefault="000A2C2A" w:rsidP="00052CFA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2</w:t>
            </w:r>
          </w:p>
        </w:tc>
      </w:tr>
      <w:tr w:rsidR="00FC12F9" w14:paraId="7ADE8362" w14:textId="77777777" w:rsidTr="00EC3E61">
        <w:tc>
          <w:tcPr>
            <w:tcW w:w="1696" w:type="dxa"/>
          </w:tcPr>
          <w:p w14:paraId="443C111D" w14:textId="4DFC0874" w:rsidR="00FC12F9" w:rsidRDefault="00B17EA4" w:rsidP="00052CFA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HL1-HL4</w:t>
            </w:r>
          </w:p>
        </w:tc>
        <w:tc>
          <w:tcPr>
            <w:tcW w:w="4962" w:type="dxa"/>
          </w:tcPr>
          <w:p w14:paraId="4F695795" w14:textId="240AD20F" w:rsidR="00FC12F9" w:rsidRPr="00B17EA4" w:rsidRDefault="00B17EA4" w:rsidP="00052CFA"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Пользовательские светодиоды</w:t>
            </w:r>
          </w:p>
        </w:tc>
        <w:tc>
          <w:tcPr>
            <w:tcW w:w="1417" w:type="dxa"/>
          </w:tcPr>
          <w:p w14:paraId="1751C500" w14:textId="77777777" w:rsidR="00FC12F9" w:rsidRDefault="00FC12F9" w:rsidP="00052CFA">
            <w:pPr>
              <w:spacing w:line="24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1695" w:type="dxa"/>
          </w:tcPr>
          <w:p w14:paraId="36FF4A9F" w14:textId="77777777" w:rsidR="00FC12F9" w:rsidRDefault="00FC12F9" w:rsidP="00052CFA">
            <w:pPr>
              <w:spacing w:line="240" w:lineRule="auto"/>
              <w:jc w:val="center"/>
              <w:rPr>
                <w:color w:val="000000" w:themeColor="text1"/>
              </w:rPr>
            </w:pPr>
          </w:p>
        </w:tc>
      </w:tr>
      <w:tr w:rsidR="00B17EA4" w14:paraId="72DBABA8" w14:textId="77777777" w:rsidTr="00EC3E61">
        <w:tc>
          <w:tcPr>
            <w:tcW w:w="1696" w:type="dxa"/>
          </w:tcPr>
          <w:p w14:paraId="093DE290" w14:textId="0543E1AB" w:rsidR="00B17EA4" w:rsidRDefault="00B17EA4" w:rsidP="00052CFA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HL5</w:t>
            </w:r>
          </w:p>
        </w:tc>
        <w:tc>
          <w:tcPr>
            <w:tcW w:w="4962" w:type="dxa"/>
          </w:tcPr>
          <w:p w14:paraId="26296A55" w14:textId="7996A3B6" w:rsidR="00B17EA4" w:rsidRPr="00B17EA4" w:rsidRDefault="00B17EA4" w:rsidP="00052CFA"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Режим работы </w:t>
            </w:r>
            <w:r>
              <w:rPr>
                <w:color w:val="000000" w:themeColor="text1"/>
                <w:lang w:val="en-US"/>
              </w:rPr>
              <w:t>ST</w:t>
            </w:r>
            <w:r w:rsidRPr="00B17EA4">
              <w:rPr>
                <w:color w:val="000000" w:themeColor="text1"/>
              </w:rPr>
              <w:t>-</w:t>
            </w:r>
            <w:r>
              <w:rPr>
                <w:color w:val="000000" w:themeColor="text1"/>
                <w:lang w:val="en-US"/>
              </w:rPr>
              <w:t>Link</w:t>
            </w:r>
            <w:r w:rsidRPr="00B17EA4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 xml:space="preserve">(питание </w:t>
            </w:r>
            <w:r>
              <w:rPr>
                <w:color w:val="000000" w:themeColor="text1"/>
                <w:lang w:val="en-US"/>
              </w:rPr>
              <w:t>USB</w:t>
            </w:r>
            <w:r w:rsidRPr="00B17EA4">
              <w:rPr>
                <w:color w:val="000000" w:themeColor="text1"/>
              </w:rPr>
              <w:t>)</w:t>
            </w:r>
          </w:p>
        </w:tc>
        <w:tc>
          <w:tcPr>
            <w:tcW w:w="1417" w:type="dxa"/>
          </w:tcPr>
          <w:p w14:paraId="1DE10550" w14:textId="77777777" w:rsidR="00B17EA4" w:rsidRDefault="00B17EA4" w:rsidP="00052CFA">
            <w:pPr>
              <w:spacing w:line="24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1695" w:type="dxa"/>
          </w:tcPr>
          <w:p w14:paraId="5C959E02" w14:textId="77777777" w:rsidR="00B17EA4" w:rsidRDefault="00B17EA4" w:rsidP="00052CFA">
            <w:pPr>
              <w:spacing w:line="240" w:lineRule="auto"/>
              <w:jc w:val="center"/>
              <w:rPr>
                <w:color w:val="000000" w:themeColor="text1"/>
              </w:rPr>
            </w:pPr>
          </w:p>
        </w:tc>
      </w:tr>
    </w:tbl>
    <w:p w14:paraId="70A7BB36" w14:textId="77777777" w:rsidR="00EC3E61" w:rsidRDefault="00EC3E61">
      <w:pPr>
        <w:spacing w:line="240" w:lineRule="auto"/>
        <w:jc w:val="left"/>
        <w:rPr>
          <w:color w:val="000000" w:themeColor="text1"/>
        </w:rPr>
      </w:pPr>
    </w:p>
    <w:p w14:paraId="2EF697F6" w14:textId="00ABA4D8" w:rsidR="008B2E7A" w:rsidRDefault="008B2E7A" w:rsidP="008B2E7A">
      <w:pPr>
        <w:pStyle w:val="ae"/>
        <w:numPr>
          <w:ilvl w:val="1"/>
          <w:numId w:val="27"/>
        </w:num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Схема электрическая соединений </w:t>
      </w:r>
      <w:r w:rsidR="00DD6AF9">
        <w:rPr>
          <w:color w:val="000000" w:themeColor="text1"/>
        </w:rPr>
        <w:t xml:space="preserve">разъемов </w:t>
      </w:r>
      <w:r w:rsidR="00DD6AF9" w:rsidRPr="00C77A92">
        <w:rPr>
          <w:color w:val="000000" w:themeColor="text1"/>
          <w:lang w:val="en-US"/>
        </w:rPr>
        <w:t>Arduino</w:t>
      </w:r>
      <w:r w:rsidR="00DD6AF9" w:rsidRPr="00DD6AF9">
        <w:rPr>
          <w:color w:val="000000" w:themeColor="text1"/>
        </w:rPr>
        <w:t xml:space="preserve"> </w:t>
      </w:r>
      <w:r w:rsidR="00DD6AF9" w:rsidRPr="00C77A92">
        <w:rPr>
          <w:color w:val="000000" w:themeColor="text1"/>
          <w:lang w:val="en-US"/>
        </w:rPr>
        <w:t>Uno</w:t>
      </w:r>
      <w:r w:rsidR="00DD6AF9" w:rsidRPr="00DD6AF9">
        <w:rPr>
          <w:color w:val="000000" w:themeColor="text1"/>
        </w:rPr>
        <w:t xml:space="preserve"> </w:t>
      </w:r>
      <w:r w:rsidR="00DD6AF9" w:rsidRPr="00C77A92">
        <w:rPr>
          <w:color w:val="000000" w:themeColor="text1"/>
          <w:lang w:val="en-US"/>
        </w:rPr>
        <w:t>R</w:t>
      </w:r>
      <w:r w:rsidR="00DD6AF9" w:rsidRPr="00DD6AF9">
        <w:rPr>
          <w:color w:val="000000" w:themeColor="text1"/>
        </w:rPr>
        <w:t xml:space="preserve">3 </w:t>
      </w:r>
      <w:r>
        <w:rPr>
          <w:color w:val="000000" w:themeColor="text1"/>
        </w:rPr>
        <w:t>для</w:t>
      </w:r>
      <w:r w:rsidRPr="00766A0E">
        <w:rPr>
          <w:color w:val="000000" w:themeColor="text1"/>
        </w:rPr>
        <w:t xml:space="preserve"> модул</w:t>
      </w:r>
      <w:r>
        <w:rPr>
          <w:color w:val="000000" w:themeColor="text1"/>
        </w:rPr>
        <w:t>я</w:t>
      </w:r>
      <w:r w:rsidRPr="00766A0E">
        <w:rPr>
          <w:color w:val="000000" w:themeColor="text1"/>
        </w:rPr>
        <w:t xml:space="preserve"> отладочно</w:t>
      </w:r>
      <w:r>
        <w:rPr>
          <w:color w:val="000000" w:themeColor="text1"/>
        </w:rPr>
        <w:t>го</w:t>
      </w:r>
      <w:r w:rsidRPr="00766A0E">
        <w:rPr>
          <w:color w:val="000000" w:themeColor="text1"/>
        </w:rPr>
        <w:t>, показан</w:t>
      </w:r>
      <w:r>
        <w:rPr>
          <w:color w:val="000000" w:themeColor="text1"/>
        </w:rPr>
        <w:t>а</w:t>
      </w:r>
      <w:r w:rsidRPr="00766A0E">
        <w:rPr>
          <w:color w:val="000000" w:themeColor="text1"/>
        </w:rPr>
        <w:t xml:space="preserve"> на рисунке </w:t>
      </w:r>
      <w:r w:rsidR="003B3A24">
        <w:rPr>
          <w:color w:val="000000" w:themeColor="text1"/>
        </w:rPr>
        <w:t>3</w:t>
      </w:r>
      <w:r w:rsidRPr="00766A0E">
        <w:rPr>
          <w:color w:val="000000" w:themeColor="text1"/>
        </w:rPr>
        <w:t>,</w:t>
      </w:r>
      <w:r>
        <w:rPr>
          <w:color w:val="000000" w:themeColor="text1"/>
        </w:rPr>
        <w:t xml:space="preserve"> </w:t>
      </w:r>
      <w:r w:rsidRPr="00766A0E">
        <w:rPr>
          <w:color w:val="000000" w:themeColor="text1"/>
        </w:rPr>
        <w:t>описание</w:t>
      </w:r>
      <w:r>
        <w:rPr>
          <w:color w:val="000000" w:themeColor="text1"/>
        </w:rPr>
        <w:t xml:space="preserve"> портов </w:t>
      </w:r>
      <w:r w:rsidR="007B5752">
        <w:rPr>
          <w:color w:val="000000" w:themeColor="text1"/>
        </w:rPr>
        <w:t>в</w:t>
      </w:r>
      <w:r w:rsidR="00A80D97">
        <w:rPr>
          <w:color w:val="000000" w:themeColor="text1"/>
        </w:rPr>
        <w:t>вода вывода</w:t>
      </w:r>
      <w:r w:rsidR="007B5752">
        <w:rPr>
          <w:color w:val="000000" w:themeColor="text1"/>
        </w:rPr>
        <w:t xml:space="preserve"> МК</w:t>
      </w:r>
      <w:r w:rsidR="00A80D97">
        <w:rPr>
          <w:color w:val="000000" w:themeColor="text1"/>
        </w:rPr>
        <w:t xml:space="preserve"> </w:t>
      </w:r>
      <w:r w:rsidR="00BF50BF">
        <w:rPr>
          <w:color w:val="000000" w:themeColor="text1"/>
        </w:rPr>
        <w:t>К1986ВЕ92FI</w:t>
      </w:r>
      <w:r w:rsidR="007B5752">
        <w:rPr>
          <w:color w:val="000000" w:themeColor="text1"/>
        </w:rPr>
        <w:t xml:space="preserve">, сопряженных </w:t>
      </w:r>
      <w:proofErr w:type="gramStart"/>
      <w:r w:rsidR="007B5752">
        <w:rPr>
          <w:color w:val="000000" w:themeColor="text1"/>
        </w:rPr>
        <w:t>с портами</w:t>
      </w:r>
      <w:proofErr w:type="gramEnd"/>
      <w:r w:rsidRPr="00766A0E">
        <w:rPr>
          <w:color w:val="000000" w:themeColor="text1"/>
        </w:rPr>
        <w:t xml:space="preserve"> содержится в таблице </w:t>
      </w:r>
      <w:r w:rsidR="007B5752">
        <w:rPr>
          <w:color w:val="000000" w:themeColor="text1"/>
        </w:rPr>
        <w:t>4</w:t>
      </w:r>
      <w:r w:rsidR="00963812">
        <w:rPr>
          <w:color w:val="000000" w:themeColor="text1"/>
        </w:rPr>
        <w:t>.</w:t>
      </w:r>
    </w:p>
    <w:p w14:paraId="5D4095B6" w14:textId="4027C18F" w:rsidR="001E17C3" w:rsidRPr="003C19D1" w:rsidRDefault="003C19D1" w:rsidP="009B1D68">
      <w:pPr>
        <w:spacing w:line="240" w:lineRule="auto"/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50396337" wp14:editId="20DBF116">
            <wp:extent cx="6210300" cy="3697605"/>
            <wp:effectExtent l="0" t="0" r="0" b="0"/>
            <wp:docPr id="18585651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5651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B4A4B" w14:textId="43F6FD38" w:rsidR="00A31231" w:rsidRDefault="00DD6AF9" w:rsidP="00A31231">
      <w:pPr>
        <w:spacing w:line="240" w:lineRule="auto"/>
        <w:jc w:val="center"/>
        <w:rPr>
          <w:color w:val="000000" w:themeColor="text1"/>
        </w:rPr>
      </w:pPr>
      <w:r>
        <w:rPr>
          <w:color w:val="000000" w:themeColor="text1"/>
        </w:rPr>
        <w:t xml:space="preserve">Рисунок </w:t>
      </w:r>
      <w:r w:rsidR="003B3A24">
        <w:rPr>
          <w:color w:val="000000" w:themeColor="text1"/>
        </w:rPr>
        <w:t>3</w:t>
      </w:r>
      <w:r>
        <w:rPr>
          <w:color w:val="000000" w:themeColor="text1"/>
        </w:rPr>
        <w:t xml:space="preserve">. – </w:t>
      </w:r>
      <w:r w:rsidR="00A31231">
        <w:rPr>
          <w:color w:val="000000" w:themeColor="text1"/>
        </w:rPr>
        <w:t xml:space="preserve">Схема электрическая соединений с МК </w:t>
      </w:r>
      <w:r w:rsidR="00BF50BF">
        <w:rPr>
          <w:color w:val="000000" w:themeColor="text1"/>
        </w:rPr>
        <w:t>К1986ВЕ92FI</w:t>
      </w:r>
      <w:r w:rsidR="005613B5" w:rsidRPr="005613B5">
        <w:rPr>
          <w:color w:val="000000" w:themeColor="text1"/>
        </w:rPr>
        <w:t xml:space="preserve"> </w:t>
      </w:r>
      <w:r w:rsidR="005613B5">
        <w:rPr>
          <w:color w:val="000000" w:themeColor="text1"/>
        </w:rPr>
        <w:t xml:space="preserve">разъемов </w:t>
      </w:r>
      <w:r w:rsidR="005613B5" w:rsidRPr="00C77A92">
        <w:rPr>
          <w:color w:val="000000" w:themeColor="text1"/>
          <w:lang w:val="en-US"/>
        </w:rPr>
        <w:t>Arduino</w:t>
      </w:r>
      <w:r w:rsidR="005613B5" w:rsidRPr="00DD6AF9">
        <w:rPr>
          <w:color w:val="000000" w:themeColor="text1"/>
        </w:rPr>
        <w:t xml:space="preserve"> </w:t>
      </w:r>
      <w:r w:rsidR="005613B5" w:rsidRPr="00C77A92">
        <w:rPr>
          <w:color w:val="000000" w:themeColor="text1"/>
          <w:lang w:val="en-US"/>
        </w:rPr>
        <w:t>Uno</w:t>
      </w:r>
      <w:r w:rsidR="005613B5" w:rsidRPr="00DD6AF9">
        <w:rPr>
          <w:color w:val="000000" w:themeColor="text1"/>
        </w:rPr>
        <w:t xml:space="preserve"> </w:t>
      </w:r>
      <w:r w:rsidR="005613B5" w:rsidRPr="00C77A92">
        <w:rPr>
          <w:color w:val="000000" w:themeColor="text1"/>
          <w:lang w:val="en-US"/>
        </w:rPr>
        <w:t>R</w:t>
      </w:r>
      <w:r w:rsidR="005613B5" w:rsidRPr="00DD6AF9">
        <w:rPr>
          <w:color w:val="000000" w:themeColor="text1"/>
        </w:rPr>
        <w:t>3</w:t>
      </w:r>
      <w:r w:rsidR="00BA4E3E">
        <w:rPr>
          <w:color w:val="000000" w:themeColor="text1"/>
        </w:rPr>
        <w:t xml:space="preserve"> и выводов на исполнительные устройства</w:t>
      </w:r>
    </w:p>
    <w:p w14:paraId="57572AA3" w14:textId="77777777" w:rsidR="007B43F8" w:rsidRDefault="007B43F8" w:rsidP="00A31231">
      <w:pPr>
        <w:spacing w:line="240" w:lineRule="auto"/>
        <w:jc w:val="center"/>
        <w:rPr>
          <w:color w:val="000000" w:themeColor="text1"/>
        </w:rPr>
      </w:pPr>
    </w:p>
    <w:p w14:paraId="3DF08D95" w14:textId="77777777" w:rsidR="003B3A24" w:rsidRDefault="003B3A24" w:rsidP="000844A5">
      <w:pPr>
        <w:pStyle w:val="ae"/>
        <w:spacing w:line="240" w:lineRule="auto"/>
        <w:ind w:left="0"/>
        <w:rPr>
          <w:color w:val="000000" w:themeColor="text1"/>
        </w:rPr>
      </w:pPr>
    </w:p>
    <w:p w14:paraId="4856059E" w14:textId="5602A13D" w:rsidR="000844A5" w:rsidRDefault="000844A5" w:rsidP="000844A5">
      <w:pPr>
        <w:pStyle w:val="ae"/>
        <w:spacing w:line="240" w:lineRule="auto"/>
        <w:ind w:left="0"/>
        <w:rPr>
          <w:color w:val="000000" w:themeColor="text1"/>
        </w:rPr>
      </w:pPr>
      <w:r>
        <w:rPr>
          <w:color w:val="000000" w:themeColor="text1"/>
        </w:rPr>
        <w:t>Таблица 4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641"/>
        <w:gridCol w:w="3883"/>
        <w:gridCol w:w="1417"/>
        <w:gridCol w:w="2829"/>
      </w:tblGrid>
      <w:tr w:rsidR="000844A5" w14:paraId="3D8C7951" w14:textId="77777777" w:rsidTr="000204C1">
        <w:tc>
          <w:tcPr>
            <w:tcW w:w="1641" w:type="dxa"/>
          </w:tcPr>
          <w:p w14:paraId="27224E0D" w14:textId="77777777" w:rsidR="000844A5" w:rsidRPr="00EC3E61" w:rsidRDefault="000844A5" w:rsidP="000204C1">
            <w:pPr>
              <w:spacing w:line="240" w:lineRule="auto"/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Номер порта</w:t>
            </w:r>
          </w:p>
        </w:tc>
        <w:tc>
          <w:tcPr>
            <w:tcW w:w="3883" w:type="dxa"/>
          </w:tcPr>
          <w:p w14:paraId="6A18FF6B" w14:textId="77777777" w:rsidR="000844A5" w:rsidRPr="00EC3E61" w:rsidRDefault="000844A5" w:rsidP="000204C1">
            <w:pPr>
              <w:spacing w:line="240" w:lineRule="auto"/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Функционала подключения</w:t>
            </w:r>
          </w:p>
        </w:tc>
        <w:tc>
          <w:tcPr>
            <w:tcW w:w="1417" w:type="dxa"/>
          </w:tcPr>
          <w:p w14:paraId="5C0B9CA3" w14:textId="77777777" w:rsidR="000844A5" w:rsidRPr="005E2960" w:rsidRDefault="000844A5" w:rsidP="000204C1">
            <w:pPr>
              <w:spacing w:line="240" w:lineRule="auto"/>
              <w:jc w:val="center"/>
              <w:rPr>
                <w:b/>
                <w:bCs/>
                <w:color w:val="000000" w:themeColor="text1"/>
                <w:lang w:val="en-US"/>
              </w:rPr>
            </w:pPr>
            <w:r>
              <w:rPr>
                <w:b/>
                <w:bCs/>
                <w:color w:val="000000" w:themeColor="text1"/>
              </w:rPr>
              <w:t>Номер</w:t>
            </w:r>
            <w:r w:rsidRPr="005E2960">
              <w:rPr>
                <w:b/>
                <w:bCs/>
                <w:color w:val="000000" w:themeColor="text1"/>
                <w:lang w:val="en-US"/>
              </w:rPr>
              <w:t xml:space="preserve"> </w:t>
            </w:r>
            <w:r>
              <w:rPr>
                <w:b/>
                <w:bCs/>
                <w:color w:val="000000" w:themeColor="text1"/>
              </w:rPr>
              <w:t>разъема</w:t>
            </w:r>
            <w:r w:rsidRPr="005E2960">
              <w:rPr>
                <w:b/>
                <w:bCs/>
                <w:color w:val="000000" w:themeColor="text1"/>
                <w:lang w:val="en-US"/>
              </w:rPr>
              <w:t xml:space="preserve"> </w:t>
            </w:r>
            <w:r>
              <w:rPr>
                <w:b/>
                <w:bCs/>
                <w:color w:val="000000" w:themeColor="text1"/>
                <w:lang w:val="en-US"/>
              </w:rPr>
              <w:t>UNO</w:t>
            </w:r>
            <w:r w:rsidRPr="005E2960">
              <w:rPr>
                <w:b/>
                <w:bCs/>
                <w:color w:val="000000" w:themeColor="text1"/>
                <w:lang w:val="en-US"/>
              </w:rPr>
              <w:t xml:space="preserve"> </w:t>
            </w:r>
            <w:r>
              <w:rPr>
                <w:b/>
                <w:bCs/>
                <w:color w:val="000000" w:themeColor="text1"/>
                <w:lang w:val="en-US"/>
              </w:rPr>
              <w:t>R</w:t>
            </w:r>
            <w:r w:rsidRPr="005E2960">
              <w:rPr>
                <w:b/>
                <w:bCs/>
                <w:color w:val="000000" w:themeColor="text1"/>
                <w:lang w:val="en-US"/>
              </w:rPr>
              <w:t>3</w:t>
            </w:r>
          </w:p>
        </w:tc>
        <w:tc>
          <w:tcPr>
            <w:tcW w:w="2829" w:type="dxa"/>
          </w:tcPr>
          <w:p w14:paraId="44850137" w14:textId="77777777" w:rsidR="000844A5" w:rsidRPr="00EC3E61" w:rsidRDefault="000844A5" w:rsidP="000204C1">
            <w:pPr>
              <w:spacing w:line="240" w:lineRule="auto"/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Примечание</w:t>
            </w:r>
          </w:p>
        </w:tc>
      </w:tr>
      <w:tr w:rsidR="000844A5" w14:paraId="2EE201CE" w14:textId="77777777" w:rsidTr="000204C1">
        <w:tc>
          <w:tcPr>
            <w:tcW w:w="1641" w:type="dxa"/>
          </w:tcPr>
          <w:p w14:paraId="5116E633" w14:textId="77777777" w:rsidR="000844A5" w:rsidRPr="00FE5ECC" w:rsidRDefault="000844A5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NRST</w:t>
            </w:r>
          </w:p>
        </w:tc>
        <w:tc>
          <w:tcPr>
            <w:tcW w:w="3883" w:type="dxa"/>
          </w:tcPr>
          <w:p w14:paraId="768A2132" w14:textId="77777777" w:rsidR="000844A5" w:rsidRPr="00D14909" w:rsidRDefault="000844A5" w:rsidP="000204C1"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Сброс микроконтроллера</w:t>
            </w:r>
          </w:p>
        </w:tc>
        <w:tc>
          <w:tcPr>
            <w:tcW w:w="1417" w:type="dxa"/>
          </w:tcPr>
          <w:p w14:paraId="2C285FDF" w14:textId="77777777" w:rsidR="000844A5" w:rsidRPr="005005EE" w:rsidRDefault="000844A5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XS1.3</w:t>
            </w:r>
          </w:p>
        </w:tc>
        <w:tc>
          <w:tcPr>
            <w:tcW w:w="2829" w:type="dxa"/>
          </w:tcPr>
          <w:p w14:paraId="23F2A649" w14:textId="77777777" w:rsidR="000844A5" w:rsidRPr="005005EE" w:rsidRDefault="000844A5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 xml:space="preserve">Кнопка </w:t>
            </w:r>
            <w:r>
              <w:rPr>
                <w:color w:val="000000" w:themeColor="text1"/>
                <w:lang w:val="en-US"/>
              </w:rPr>
              <w:t>SB1</w:t>
            </w:r>
          </w:p>
        </w:tc>
      </w:tr>
      <w:tr w:rsidR="000844A5" w14:paraId="18DB6757" w14:textId="77777777" w:rsidTr="000204C1">
        <w:tc>
          <w:tcPr>
            <w:tcW w:w="1641" w:type="dxa"/>
          </w:tcPr>
          <w:p w14:paraId="2F6C1A06" w14:textId="77777777" w:rsidR="000844A5" w:rsidRPr="00FE5ECC" w:rsidRDefault="000844A5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PORTD.7</w:t>
            </w:r>
          </w:p>
        </w:tc>
        <w:tc>
          <w:tcPr>
            <w:tcW w:w="3883" w:type="dxa"/>
          </w:tcPr>
          <w:p w14:paraId="612F1804" w14:textId="77777777" w:rsidR="000844A5" w:rsidRDefault="000844A5" w:rsidP="000204C1"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АЦП, канал 1</w:t>
            </w:r>
          </w:p>
        </w:tc>
        <w:tc>
          <w:tcPr>
            <w:tcW w:w="1417" w:type="dxa"/>
          </w:tcPr>
          <w:p w14:paraId="66B9485D" w14:textId="77777777" w:rsidR="000844A5" w:rsidRPr="00445E9A" w:rsidRDefault="000844A5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XS2.1</w:t>
            </w:r>
          </w:p>
        </w:tc>
        <w:tc>
          <w:tcPr>
            <w:tcW w:w="2829" w:type="dxa"/>
          </w:tcPr>
          <w:p w14:paraId="6D19FBBD" w14:textId="77777777" w:rsidR="000844A5" w:rsidRDefault="000844A5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***</w:t>
            </w:r>
          </w:p>
        </w:tc>
      </w:tr>
      <w:tr w:rsidR="000844A5" w14:paraId="5E5FCD17" w14:textId="77777777" w:rsidTr="000204C1">
        <w:tc>
          <w:tcPr>
            <w:tcW w:w="1641" w:type="dxa"/>
          </w:tcPr>
          <w:p w14:paraId="34183AD0" w14:textId="77777777" w:rsidR="000844A5" w:rsidRPr="00AC68A6" w:rsidRDefault="000844A5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PORTD.4</w:t>
            </w:r>
          </w:p>
        </w:tc>
        <w:tc>
          <w:tcPr>
            <w:tcW w:w="3883" w:type="dxa"/>
          </w:tcPr>
          <w:p w14:paraId="20951EF9" w14:textId="77777777" w:rsidR="000844A5" w:rsidRPr="00AA0251" w:rsidRDefault="000844A5" w:rsidP="000204C1"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АЦП, канал 2</w:t>
            </w:r>
          </w:p>
        </w:tc>
        <w:tc>
          <w:tcPr>
            <w:tcW w:w="1417" w:type="dxa"/>
          </w:tcPr>
          <w:p w14:paraId="13D1EF08" w14:textId="77777777" w:rsidR="000844A5" w:rsidRPr="00445E9A" w:rsidRDefault="000844A5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XS2.</w:t>
            </w:r>
            <w:r>
              <w:rPr>
                <w:color w:val="000000" w:themeColor="text1"/>
              </w:rPr>
              <w:t>2</w:t>
            </w:r>
          </w:p>
        </w:tc>
        <w:tc>
          <w:tcPr>
            <w:tcW w:w="2829" w:type="dxa"/>
          </w:tcPr>
          <w:p w14:paraId="77CBBEB3" w14:textId="77777777" w:rsidR="000844A5" w:rsidRDefault="000844A5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***</w:t>
            </w:r>
          </w:p>
        </w:tc>
      </w:tr>
      <w:tr w:rsidR="000844A5" w14:paraId="76A3E526" w14:textId="77777777" w:rsidTr="000204C1">
        <w:tc>
          <w:tcPr>
            <w:tcW w:w="1641" w:type="dxa"/>
          </w:tcPr>
          <w:p w14:paraId="1C4BD322" w14:textId="77777777" w:rsidR="000844A5" w:rsidRPr="00AC68A6" w:rsidRDefault="000844A5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PORTD.2</w:t>
            </w:r>
          </w:p>
        </w:tc>
        <w:tc>
          <w:tcPr>
            <w:tcW w:w="3883" w:type="dxa"/>
          </w:tcPr>
          <w:p w14:paraId="23EF88C9" w14:textId="77777777" w:rsidR="000844A5" w:rsidRPr="00A715F7" w:rsidRDefault="000844A5" w:rsidP="000204C1"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АЦП, канал 3</w:t>
            </w:r>
          </w:p>
        </w:tc>
        <w:tc>
          <w:tcPr>
            <w:tcW w:w="1417" w:type="dxa"/>
          </w:tcPr>
          <w:p w14:paraId="375F3ACC" w14:textId="77777777" w:rsidR="000844A5" w:rsidRPr="00445E9A" w:rsidRDefault="000844A5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XS2.</w:t>
            </w:r>
            <w:r>
              <w:rPr>
                <w:color w:val="000000" w:themeColor="text1"/>
              </w:rPr>
              <w:t>3</w:t>
            </w:r>
          </w:p>
        </w:tc>
        <w:tc>
          <w:tcPr>
            <w:tcW w:w="2829" w:type="dxa"/>
          </w:tcPr>
          <w:p w14:paraId="5B5F6B4A" w14:textId="77777777" w:rsidR="000844A5" w:rsidRDefault="000844A5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***</w:t>
            </w:r>
          </w:p>
        </w:tc>
      </w:tr>
      <w:tr w:rsidR="000844A5" w14:paraId="0A8BDE85" w14:textId="77777777" w:rsidTr="000204C1">
        <w:tc>
          <w:tcPr>
            <w:tcW w:w="1641" w:type="dxa"/>
          </w:tcPr>
          <w:p w14:paraId="089AD8E5" w14:textId="77777777" w:rsidR="000844A5" w:rsidRPr="00AC68A6" w:rsidRDefault="000844A5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PORTD.3</w:t>
            </w:r>
          </w:p>
        </w:tc>
        <w:tc>
          <w:tcPr>
            <w:tcW w:w="3883" w:type="dxa"/>
          </w:tcPr>
          <w:p w14:paraId="377F86DC" w14:textId="77777777" w:rsidR="000844A5" w:rsidRPr="00CD3EEB" w:rsidRDefault="000844A5" w:rsidP="000204C1"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АЦП, канал 4</w:t>
            </w:r>
          </w:p>
        </w:tc>
        <w:tc>
          <w:tcPr>
            <w:tcW w:w="1417" w:type="dxa"/>
          </w:tcPr>
          <w:p w14:paraId="32656C35" w14:textId="77777777" w:rsidR="000844A5" w:rsidRPr="00445E9A" w:rsidRDefault="000844A5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XS2.</w:t>
            </w:r>
            <w:r>
              <w:rPr>
                <w:color w:val="000000" w:themeColor="text1"/>
              </w:rPr>
              <w:t>4</w:t>
            </w:r>
          </w:p>
        </w:tc>
        <w:tc>
          <w:tcPr>
            <w:tcW w:w="2829" w:type="dxa"/>
          </w:tcPr>
          <w:p w14:paraId="77F4EF43" w14:textId="77777777" w:rsidR="000844A5" w:rsidRDefault="000844A5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***</w:t>
            </w:r>
          </w:p>
        </w:tc>
      </w:tr>
      <w:tr w:rsidR="000844A5" w14:paraId="64386857" w14:textId="77777777" w:rsidTr="000204C1">
        <w:tc>
          <w:tcPr>
            <w:tcW w:w="1641" w:type="dxa"/>
          </w:tcPr>
          <w:p w14:paraId="32E44D7D" w14:textId="77777777" w:rsidR="000844A5" w:rsidRPr="00AC68A6" w:rsidRDefault="000844A5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PORTD.5</w:t>
            </w:r>
          </w:p>
        </w:tc>
        <w:tc>
          <w:tcPr>
            <w:tcW w:w="3883" w:type="dxa"/>
          </w:tcPr>
          <w:p w14:paraId="7B7D7E96" w14:textId="77777777" w:rsidR="000844A5" w:rsidRDefault="000844A5" w:rsidP="000204C1"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АЦП, канал 5</w:t>
            </w:r>
          </w:p>
        </w:tc>
        <w:tc>
          <w:tcPr>
            <w:tcW w:w="1417" w:type="dxa"/>
          </w:tcPr>
          <w:p w14:paraId="186E39F4" w14:textId="77777777" w:rsidR="000844A5" w:rsidRPr="00445E9A" w:rsidRDefault="000844A5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XS2.</w:t>
            </w:r>
            <w:r>
              <w:rPr>
                <w:color w:val="000000" w:themeColor="text1"/>
              </w:rPr>
              <w:t>5</w:t>
            </w:r>
          </w:p>
        </w:tc>
        <w:tc>
          <w:tcPr>
            <w:tcW w:w="2829" w:type="dxa"/>
          </w:tcPr>
          <w:p w14:paraId="57B20A0D" w14:textId="77777777" w:rsidR="000844A5" w:rsidRDefault="000844A5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***</w:t>
            </w:r>
          </w:p>
        </w:tc>
      </w:tr>
      <w:tr w:rsidR="000844A5" w14:paraId="53845F15" w14:textId="77777777" w:rsidTr="000204C1">
        <w:tc>
          <w:tcPr>
            <w:tcW w:w="1641" w:type="dxa"/>
          </w:tcPr>
          <w:p w14:paraId="6307C6B7" w14:textId="77777777" w:rsidR="000844A5" w:rsidRPr="006543CC" w:rsidRDefault="000844A5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PORTD.6</w:t>
            </w:r>
          </w:p>
        </w:tc>
        <w:tc>
          <w:tcPr>
            <w:tcW w:w="3883" w:type="dxa"/>
          </w:tcPr>
          <w:p w14:paraId="3C5F5703" w14:textId="77777777" w:rsidR="000844A5" w:rsidRPr="00CD3EEB" w:rsidRDefault="000844A5" w:rsidP="000204C1"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АЦП, канал 6</w:t>
            </w:r>
          </w:p>
        </w:tc>
        <w:tc>
          <w:tcPr>
            <w:tcW w:w="1417" w:type="dxa"/>
          </w:tcPr>
          <w:p w14:paraId="3099E396" w14:textId="77777777" w:rsidR="000844A5" w:rsidRPr="00445E9A" w:rsidRDefault="000844A5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XS2.</w:t>
            </w:r>
            <w:r>
              <w:rPr>
                <w:color w:val="000000" w:themeColor="text1"/>
              </w:rPr>
              <w:t>6</w:t>
            </w:r>
          </w:p>
        </w:tc>
        <w:tc>
          <w:tcPr>
            <w:tcW w:w="2829" w:type="dxa"/>
          </w:tcPr>
          <w:p w14:paraId="1ABCAEA3" w14:textId="77777777" w:rsidR="000844A5" w:rsidRDefault="000844A5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***</w:t>
            </w:r>
          </w:p>
        </w:tc>
      </w:tr>
      <w:tr w:rsidR="000844A5" w14:paraId="68957863" w14:textId="77777777" w:rsidTr="000204C1">
        <w:tc>
          <w:tcPr>
            <w:tcW w:w="1641" w:type="dxa"/>
          </w:tcPr>
          <w:p w14:paraId="1840877E" w14:textId="77777777" w:rsidR="000844A5" w:rsidRPr="006543CC" w:rsidRDefault="000844A5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lastRenderedPageBreak/>
              <w:t>PORTA.7</w:t>
            </w:r>
          </w:p>
        </w:tc>
        <w:tc>
          <w:tcPr>
            <w:tcW w:w="3883" w:type="dxa"/>
          </w:tcPr>
          <w:p w14:paraId="7E9A9E99" w14:textId="77777777" w:rsidR="000844A5" w:rsidRPr="00FC4B1E" w:rsidRDefault="000844A5" w:rsidP="000204C1"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Цифровой</w:t>
            </w:r>
          </w:p>
        </w:tc>
        <w:tc>
          <w:tcPr>
            <w:tcW w:w="1417" w:type="dxa"/>
          </w:tcPr>
          <w:p w14:paraId="0CC34BC5" w14:textId="77777777" w:rsidR="000844A5" w:rsidRPr="00FC4B1E" w:rsidRDefault="000844A5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XS3.1</w:t>
            </w:r>
          </w:p>
        </w:tc>
        <w:tc>
          <w:tcPr>
            <w:tcW w:w="2829" w:type="dxa"/>
          </w:tcPr>
          <w:p w14:paraId="3B3E8588" w14:textId="77777777" w:rsidR="000844A5" w:rsidRDefault="000844A5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***</w:t>
            </w:r>
          </w:p>
        </w:tc>
      </w:tr>
      <w:tr w:rsidR="000844A5" w14:paraId="62C3CD1F" w14:textId="77777777" w:rsidTr="000204C1">
        <w:tc>
          <w:tcPr>
            <w:tcW w:w="1641" w:type="dxa"/>
          </w:tcPr>
          <w:p w14:paraId="493860D4" w14:textId="77777777" w:rsidR="000844A5" w:rsidRPr="006543CC" w:rsidRDefault="000844A5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PORTA.4</w:t>
            </w:r>
          </w:p>
        </w:tc>
        <w:tc>
          <w:tcPr>
            <w:tcW w:w="3883" w:type="dxa"/>
          </w:tcPr>
          <w:p w14:paraId="12E79051" w14:textId="77777777" w:rsidR="000844A5" w:rsidRPr="00EC13CC" w:rsidRDefault="000844A5" w:rsidP="000204C1"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ШИМ</w:t>
            </w:r>
          </w:p>
        </w:tc>
        <w:tc>
          <w:tcPr>
            <w:tcW w:w="1417" w:type="dxa"/>
          </w:tcPr>
          <w:p w14:paraId="58982B19" w14:textId="77777777" w:rsidR="000844A5" w:rsidRDefault="000844A5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XS3.2</w:t>
            </w:r>
          </w:p>
        </w:tc>
        <w:tc>
          <w:tcPr>
            <w:tcW w:w="2829" w:type="dxa"/>
          </w:tcPr>
          <w:p w14:paraId="60BA3659" w14:textId="77777777" w:rsidR="000844A5" w:rsidRDefault="000844A5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***</w:t>
            </w:r>
          </w:p>
        </w:tc>
      </w:tr>
      <w:tr w:rsidR="000844A5" w14:paraId="705A7B0C" w14:textId="77777777" w:rsidTr="000204C1">
        <w:tc>
          <w:tcPr>
            <w:tcW w:w="1641" w:type="dxa"/>
          </w:tcPr>
          <w:p w14:paraId="0CA10178" w14:textId="77777777" w:rsidR="000844A5" w:rsidRPr="0068369F" w:rsidRDefault="000844A5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PORTA.5</w:t>
            </w:r>
          </w:p>
        </w:tc>
        <w:tc>
          <w:tcPr>
            <w:tcW w:w="3883" w:type="dxa"/>
          </w:tcPr>
          <w:p w14:paraId="17C21EF4" w14:textId="77777777" w:rsidR="000844A5" w:rsidRPr="00EC13CC" w:rsidRDefault="000844A5" w:rsidP="000204C1"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ШИМ</w:t>
            </w:r>
          </w:p>
        </w:tc>
        <w:tc>
          <w:tcPr>
            <w:tcW w:w="1417" w:type="dxa"/>
          </w:tcPr>
          <w:p w14:paraId="0D2A3FA0" w14:textId="77777777" w:rsidR="000844A5" w:rsidRDefault="000844A5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XS3.3</w:t>
            </w:r>
          </w:p>
        </w:tc>
        <w:tc>
          <w:tcPr>
            <w:tcW w:w="2829" w:type="dxa"/>
          </w:tcPr>
          <w:p w14:paraId="28D78D75" w14:textId="77777777" w:rsidR="000844A5" w:rsidRPr="00CB27C8" w:rsidRDefault="000844A5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 xml:space="preserve">Светодиод </w:t>
            </w:r>
            <w:r>
              <w:rPr>
                <w:color w:val="000000" w:themeColor="text1"/>
                <w:lang w:val="en-US"/>
              </w:rPr>
              <w:t>HL3</w:t>
            </w:r>
          </w:p>
        </w:tc>
      </w:tr>
      <w:tr w:rsidR="000844A5" w14:paraId="78441112" w14:textId="77777777" w:rsidTr="000204C1">
        <w:tc>
          <w:tcPr>
            <w:tcW w:w="1641" w:type="dxa"/>
          </w:tcPr>
          <w:p w14:paraId="5A2F6861" w14:textId="77777777" w:rsidR="000844A5" w:rsidRPr="0068369F" w:rsidRDefault="000844A5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PORTB.0</w:t>
            </w:r>
          </w:p>
        </w:tc>
        <w:tc>
          <w:tcPr>
            <w:tcW w:w="3883" w:type="dxa"/>
          </w:tcPr>
          <w:p w14:paraId="67C4362A" w14:textId="77777777" w:rsidR="000844A5" w:rsidRPr="00EC13CC" w:rsidRDefault="000844A5" w:rsidP="000204C1"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Цифровой</w:t>
            </w:r>
          </w:p>
        </w:tc>
        <w:tc>
          <w:tcPr>
            <w:tcW w:w="1417" w:type="dxa"/>
          </w:tcPr>
          <w:p w14:paraId="6D5EDCCB" w14:textId="77777777" w:rsidR="000844A5" w:rsidRDefault="000844A5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XS3.4</w:t>
            </w:r>
          </w:p>
        </w:tc>
        <w:tc>
          <w:tcPr>
            <w:tcW w:w="2829" w:type="dxa"/>
          </w:tcPr>
          <w:p w14:paraId="6B495B65" w14:textId="77777777" w:rsidR="000844A5" w:rsidRDefault="000844A5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***</w:t>
            </w:r>
          </w:p>
        </w:tc>
      </w:tr>
      <w:tr w:rsidR="000844A5" w14:paraId="02BF0090" w14:textId="77777777" w:rsidTr="000204C1">
        <w:tc>
          <w:tcPr>
            <w:tcW w:w="1641" w:type="dxa"/>
          </w:tcPr>
          <w:p w14:paraId="664FE895" w14:textId="77777777" w:rsidR="000844A5" w:rsidRPr="00A85705" w:rsidRDefault="000844A5" w:rsidP="000204C1">
            <w:pPr>
              <w:spacing w:line="240" w:lineRule="auto"/>
              <w:jc w:val="center"/>
              <w:rPr>
                <w:b/>
                <w:bCs/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PORTB.2</w:t>
            </w:r>
          </w:p>
        </w:tc>
        <w:tc>
          <w:tcPr>
            <w:tcW w:w="3883" w:type="dxa"/>
          </w:tcPr>
          <w:p w14:paraId="229A7E83" w14:textId="77777777" w:rsidR="000844A5" w:rsidRPr="00AD05C6" w:rsidRDefault="000844A5" w:rsidP="000204C1"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ШИМ</w:t>
            </w:r>
          </w:p>
        </w:tc>
        <w:tc>
          <w:tcPr>
            <w:tcW w:w="1417" w:type="dxa"/>
          </w:tcPr>
          <w:p w14:paraId="1BF42E06" w14:textId="77777777" w:rsidR="000844A5" w:rsidRDefault="000844A5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XS3.5</w:t>
            </w:r>
          </w:p>
        </w:tc>
        <w:tc>
          <w:tcPr>
            <w:tcW w:w="2829" w:type="dxa"/>
          </w:tcPr>
          <w:p w14:paraId="01966C22" w14:textId="77777777" w:rsidR="000844A5" w:rsidRDefault="000844A5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***</w:t>
            </w:r>
          </w:p>
        </w:tc>
      </w:tr>
      <w:tr w:rsidR="000844A5" w14:paraId="0A8943E0" w14:textId="77777777" w:rsidTr="000204C1">
        <w:tc>
          <w:tcPr>
            <w:tcW w:w="1641" w:type="dxa"/>
          </w:tcPr>
          <w:p w14:paraId="74854E3B" w14:textId="77777777" w:rsidR="000844A5" w:rsidRPr="00005FB1" w:rsidRDefault="000844A5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PORTB.1</w:t>
            </w:r>
          </w:p>
        </w:tc>
        <w:tc>
          <w:tcPr>
            <w:tcW w:w="3883" w:type="dxa"/>
          </w:tcPr>
          <w:p w14:paraId="3917226F" w14:textId="77777777" w:rsidR="000844A5" w:rsidRPr="00F74D09" w:rsidRDefault="000844A5" w:rsidP="000204C1"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Цифровой</w:t>
            </w:r>
          </w:p>
        </w:tc>
        <w:tc>
          <w:tcPr>
            <w:tcW w:w="1417" w:type="dxa"/>
          </w:tcPr>
          <w:p w14:paraId="4790C455" w14:textId="77777777" w:rsidR="000844A5" w:rsidRDefault="000844A5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XS3.6</w:t>
            </w:r>
          </w:p>
        </w:tc>
        <w:tc>
          <w:tcPr>
            <w:tcW w:w="2829" w:type="dxa"/>
          </w:tcPr>
          <w:p w14:paraId="17C8B9B6" w14:textId="77777777" w:rsidR="000844A5" w:rsidRDefault="000844A5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***</w:t>
            </w:r>
          </w:p>
        </w:tc>
      </w:tr>
      <w:tr w:rsidR="000844A5" w14:paraId="7155F126" w14:textId="77777777" w:rsidTr="000204C1">
        <w:tc>
          <w:tcPr>
            <w:tcW w:w="1641" w:type="dxa"/>
          </w:tcPr>
          <w:p w14:paraId="4EFDAA29" w14:textId="77777777" w:rsidR="000844A5" w:rsidRPr="00005FB1" w:rsidRDefault="000844A5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PORTB.5</w:t>
            </w:r>
          </w:p>
        </w:tc>
        <w:tc>
          <w:tcPr>
            <w:tcW w:w="3883" w:type="dxa"/>
          </w:tcPr>
          <w:p w14:paraId="7475D32A" w14:textId="77777777" w:rsidR="000844A5" w:rsidRPr="001B719C" w:rsidRDefault="000844A5" w:rsidP="000204C1">
            <w:pPr>
              <w:spacing w:line="240" w:lineRule="auto"/>
              <w:jc w:val="left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 xml:space="preserve">UART </w:t>
            </w:r>
            <w:proofErr w:type="spellStart"/>
            <w:r>
              <w:rPr>
                <w:color w:val="000000" w:themeColor="text1"/>
                <w:lang w:val="en-US"/>
              </w:rPr>
              <w:t>TxD</w:t>
            </w:r>
            <w:proofErr w:type="spellEnd"/>
          </w:p>
        </w:tc>
        <w:tc>
          <w:tcPr>
            <w:tcW w:w="1417" w:type="dxa"/>
          </w:tcPr>
          <w:p w14:paraId="6732DE27" w14:textId="77777777" w:rsidR="000844A5" w:rsidRDefault="000844A5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XS3.7</w:t>
            </w:r>
          </w:p>
        </w:tc>
        <w:tc>
          <w:tcPr>
            <w:tcW w:w="2829" w:type="dxa"/>
          </w:tcPr>
          <w:p w14:paraId="25816D97" w14:textId="77777777" w:rsidR="000844A5" w:rsidRPr="00005FB1" w:rsidRDefault="000844A5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***</w:t>
            </w:r>
          </w:p>
        </w:tc>
      </w:tr>
      <w:tr w:rsidR="000844A5" w14:paraId="38A4BD34" w14:textId="77777777" w:rsidTr="000204C1">
        <w:tc>
          <w:tcPr>
            <w:tcW w:w="1641" w:type="dxa"/>
          </w:tcPr>
          <w:p w14:paraId="091140F5" w14:textId="77777777" w:rsidR="000844A5" w:rsidRDefault="000844A5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PORTB.6</w:t>
            </w:r>
          </w:p>
        </w:tc>
        <w:tc>
          <w:tcPr>
            <w:tcW w:w="3883" w:type="dxa"/>
          </w:tcPr>
          <w:p w14:paraId="75F5BE1C" w14:textId="77777777" w:rsidR="000844A5" w:rsidRPr="001B719C" w:rsidRDefault="000844A5" w:rsidP="000204C1">
            <w:pPr>
              <w:spacing w:line="240" w:lineRule="auto"/>
              <w:jc w:val="left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 xml:space="preserve">UART </w:t>
            </w:r>
            <w:proofErr w:type="spellStart"/>
            <w:r>
              <w:rPr>
                <w:color w:val="000000" w:themeColor="text1"/>
                <w:lang w:val="en-US"/>
              </w:rPr>
              <w:t>RxD</w:t>
            </w:r>
            <w:proofErr w:type="spellEnd"/>
          </w:p>
        </w:tc>
        <w:tc>
          <w:tcPr>
            <w:tcW w:w="1417" w:type="dxa"/>
          </w:tcPr>
          <w:p w14:paraId="6F8B2078" w14:textId="77777777" w:rsidR="000844A5" w:rsidRDefault="000844A5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XS3.8</w:t>
            </w:r>
          </w:p>
        </w:tc>
        <w:tc>
          <w:tcPr>
            <w:tcW w:w="2829" w:type="dxa"/>
          </w:tcPr>
          <w:p w14:paraId="476995CD" w14:textId="77777777" w:rsidR="000844A5" w:rsidRDefault="000844A5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***</w:t>
            </w:r>
          </w:p>
        </w:tc>
      </w:tr>
      <w:tr w:rsidR="000844A5" w14:paraId="469F35B8" w14:textId="77777777" w:rsidTr="000204C1">
        <w:tc>
          <w:tcPr>
            <w:tcW w:w="1641" w:type="dxa"/>
          </w:tcPr>
          <w:p w14:paraId="22FB44AA" w14:textId="77777777" w:rsidR="000844A5" w:rsidRPr="004371E9" w:rsidRDefault="000844A5" w:rsidP="000204C1">
            <w:pPr>
              <w:spacing w:line="240" w:lineRule="auto"/>
              <w:jc w:val="center"/>
              <w:rPr>
                <w:b/>
                <w:bCs/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PORTC.0</w:t>
            </w:r>
          </w:p>
        </w:tc>
        <w:tc>
          <w:tcPr>
            <w:tcW w:w="3883" w:type="dxa"/>
          </w:tcPr>
          <w:p w14:paraId="1C860042" w14:textId="77777777" w:rsidR="000844A5" w:rsidRPr="003F7E1B" w:rsidRDefault="000844A5" w:rsidP="000204C1">
            <w:pPr>
              <w:spacing w:line="240" w:lineRule="auto"/>
              <w:jc w:val="left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SCL I2C</w:t>
            </w:r>
          </w:p>
        </w:tc>
        <w:tc>
          <w:tcPr>
            <w:tcW w:w="1417" w:type="dxa"/>
          </w:tcPr>
          <w:p w14:paraId="5BC496ED" w14:textId="77777777" w:rsidR="000844A5" w:rsidRPr="004D427A" w:rsidRDefault="000844A5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XS4.1</w:t>
            </w:r>
          </w:p>
        </w:tc>
        <w:tc>
          <w:tcPr>
            <w:tcW w:w="2829" w:type="dxa"/>
          </w:tcPr>
          <w:p w14:paraId="1FDEEFB8" w14:textId="77777777" w:rsidR="000844A5" w:rsidRDefault="000844A5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***</w:t>
            </w:r>
          </w:p>
        </w:tc>
      </w:tr>
      <w:tr w:rsidR="000844A5" w14:paraId="4C628B54" w14:textId="77777777" w:rsidTr="000204C1">
        <w:tc>
          <w:tcPr>
            <w:tcW w:w="1641" w:type="dxa"/>
          </w:tcPr>
          <w:p w14:paraId="64DC9F72" w14:textId="77777777" w:rsidR="000844A5" w:rsidRDefault="000844A5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PORTC.1</w:t>
            </w:r>
          </w:p>
        </w:tc>
        <w:tc>
          <w:tcPr>
            <w:tcW w:w="3883" w:type="dxa"/>
          </w:tcPr>
          <w:p w14:paraId="7EDDBCD1" w14:textId="77777777" w:rsidR="000844A5" w:rsidRPr="003F7E1B" w:rsidRDefault="000844A5" w:rsidP="000204C1">
            <w:pPr>
              <w:spacing w:line="240" w:lineRule="auto"/>
              <w:jc w:val="left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SDA I2C</w:t>
            </w:r>
          </w:p>
        </w:tc>
        <w:tc>
          <w:tcPr>
            <w:tcW w:w="1417" w:type="dxa"/>
          </w:tcPr>
          <w:p w14:paraId="1BA1870D" w14:textId="77777777" w:rsidR="000844A5" w:rsidRDefault="000844A5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XS4.2</w:t>
            </w:r>
          </w:p>
        </w:tc>
        <w:tc>
          <w:tcPr>
            <w:tcW w:w="2829" w:type="dxa"/>
          </w:tcPr>
          <w:p w14:paraId="1EC6D192" w14:textId="77777777" w:rsidR="000844A5" w:rsidRDefault="000844A5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***</w:t>
            </w:r>
          </w:p>
        </w:tc>
      </w:tr>
      <w:tr w:rsidR="000844A5" w14:paraId="03B708F5" w14:textId="77777777" w:rsidTr="000204C1">
        <w:tc>
          <w:tcPr>
            <w:tcW w:w="1641" w:type="dxa"/>
          </w:tcPr>
          <w:p w14:paraId="7B8805AE" w14:textId="77777777" w:rsidR="000844A5" w:rsidRDefault="000844A5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PORTE.0</w:t>
            </w:r>
          </w:p>
        </w:tc>
        <w:tc>
          <w:tcPr>
            <w:tcW w:w="3883" w:type="dxa"/>
          </w:tcPr>
          <w:p w14:paraId="2C4EE131" w14:textId="77777777" w:rsidR="000844A5" w:rsidRPr="009C26A0" w:rsidRDefault="000844A5" w:rsidP="000204C1"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Опорное напряжение</w:t>
            </w:r>
          </w:p>
        </w:tc>
        <w:tc>
          <w:tcPr>
            <w:tcW w:w="1417" w:type="dxa"/>
          </w:tcPr>
          <w:p w14:paraId="6921EDBD" w14:textId="77777777" w:rsidR="000844A5" w:rsidRDefault="000844A5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XS4.3</w:t>
            </w:r>
          </w:p>
        </w:tc>
        <w:tc>
          <w:tcPr>
            <w:tcW w:w="2829" w:type="dxa"/>
          </w:tcPr>
          <w:p w14:paraId="55AA5CCD" w14:textId="77777777" w:rsidR="000844A5" w:rsidRDefault="000844A5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***</w:t>
            </w:r>
          </w:p>
        </w:tc>
      </w:tr>
      <w:tr w:rsidR="000844A5" w14:paraId="03A141C9" w14:textId="77777777" w:rsidTr="000204C1">
        <w:tc>
          <w:tcPr>
            <w:tcW w:w="1641" w:type="dxa"/>
          </w:tcPr>
          <w:p w14:paraId="1FDF425F" w14:textId="77777777" w:rsidR="000844A5" w:rsidRDefault="000844A5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-</w:t>
            </w:r>
          </w:p>
        </w:tc>
        <w:tc>
          <w:tcPr>
            <w:tcW w:w="3883" w:type="dxa"/>
          </w:tcPr>
          <w:p w14:paraId="53020629" w14:textId="77777777" w:rsidR="000844A5" w:rsidRPr="00B17EA4" w:rsidRDefault="000844A5" w:rsidP="000204C1"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Общий</w:t>
            </w:r>
          </w:p>
        </w:tc>
        <w:tc>
          <w:tcPr>
            <w:tcW w:w="1417" w:type="dxa"/>
          </w:tcPr>
          <w:p w14:paraId="0FB32FF5" w14:textId="77777777" w:rsidR="000844A5" w:rsidRDefault="000844A5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XS4.4</w:t>
            </w:r>
          </w:p>
        </w:tc>
        <w:tc>
          <w:tcPr>
            <w:tcW w:w="2829" w:type="dxa"/>
          </w:tcPr>
          <w:p w14:paraId="68439468" w14:textId="77777777" w:rsidR="000844A5" w:rsidRDefault="000844A5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***</w:t>
            </w:r>
          </w:p>
        </w:tc>
      </w:tr>
      <w:tr w:rsidR="000844A5" w14:paraId="0412E886" w14:textId="77777777" w:rsidTr="000204C1">
        <w:tc>
          <w:tcPr>
            <w:tcW w:w="1641" w:type="dxa"/>
          </w:tcPr>
          <w:p w14:paraId="5C6573FD" w14:textId="77777777" w:rsidR="000844A5" w:rsidRDefault="000844A5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PORTF.1</w:t>
            </w:r>
          </w:p>
        </w:tc>
        <w:tc>
          <w:tcPr>
            <w:tcW w:w="3883" w:type="dxa"/>
          </w:tcPr>
          <w:p w14:paraId="3B1FA50D" w14:textId="77777777" w:rsidR="000844A5" w:rsidRPr="009F0281" w:rsidRDefault="000844A5" w:rsidP="000204C1">
            <w:pPr>
              <w:spacing w:line="240" w:lineRule="auto"/>
              <w:jc w:val="left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SCK SPI</w:t>
            </w:r>
          </w:p>
        </w:tc>
        <w:tc>
          <w:tcPr>
            <w:tcW w:w="1417" w:type="dxa"/>
          </w:tcPr>
          <w:p w14:paraId="480BAC07" w14:textId="77777777" w:rsidR="000844A5" w:rsidRDefault="000844A5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XS4.5</w:t>
            </w:r>
          </w:p>
        </w:tc>
        <w:tc>
          <w:tcPr>
            <w:tcW w:w="2829" w:type="dxa"/>
          </w:tcPr>
          <w:p w14:paraId="02D36D40" w14:textId="77777777" w:rsidR="000844A5" w:rsidRDefault="000844A5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***</w:t>
            </w:r>
          </w:p>
        </w:tc>
      </w:tr>
      <w:tr w:rsidR="000844A5" w14:paraId="18D256E1" w14:textId="77777777" w:rsidTr="000204C1">
        <w:tc>
          <w:tcPr>
            <w:tcW w:w="1641" w:type="dxa"/>
          </w:tcPr>
          <w:p w14:paraId="646F1FF7" w14:textId="77777777" w:rsidR="000844A5" w:rsidRPr="00FE3EF8" w:rsidRDefault="000844A5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PORTF.3</w:t>
            </w:r>
          </w:p>
        </w:tc>
        <w:tc>
          <w:tcPr>
            <w:tcW w:w="3883" w:type="dxa"/>
          </w:tcPr>
          <w:p w14:paraId="162A3BE9" w14:textId="77777777" w:rsidR="000844A5" w:rsidRPr="00B17EA4" w:rsidRDefault="000844A5" w:rsidP="000204C1"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MISO SPI</w:t>
            </w:r>
          </w:p>
        </w:tc>
        <w:tc>
          <w:tcPr>
            <w:tcW w:w="1417" w:type="dxa"/>
          </w:tcPr>
          <w:p w14:paraId="6D49277E" w14:textId="77777777" w:rsidR="000844A5" w:rsidRDefault="000844A5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XS4.6</w:t>
            </w:r>
          </w:p>
        </w:tc>
        <w:tc>
          <w:tcPr>
            <w:tcW w:w="2829" w:type="dxa"/>
          </w:tcPr>
          <w:p w14:paraId="2A7D026A" w14:textId="77777777" w:rsidR="000844A5" w:rsidRDefault="000844A5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***</w:t>
            </w:r>
          </w:p>
        </w:tc>
      </w:tr>
      <w:tr w:rsidR="000844A5" w14:paraId="1D81B182" w14:textId="77777777" w:rsidTr="000204C1">
        <w:tc>
          <w:tcPr>
            <w:tcW w:w="1641" w:type="dxa"/>
          </w:tcPr>
          <w:p w14:paraId="585BBC52" w14:textId="77777777" w:rsidR="000844A5" w:rsidRDefault="000844A5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PORTF.0</w:t>
            </w:r>
          </w:p>
          <w:p w14:paraId="525473AC" w14:textId="77777777" w:rsidR="000844A5" w:rsidRDefault="000844A5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/</w:t>
            </w:r>
          </w:p>
          <w:p w14:paraId="0CE67E2E" w14:textId="77777777" w:rsidR="000844A5" w:rsidRDefault="000844A5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PORTA.1</w:t>
            </w:r>
          </w:p>
        </w:tc>
        <w:tc>
          <w:tcPr>
            <w:tcW w:w="3883" w:type="dxa"/>
          </w:tcPr>
          <w:p w14:paraId="01836562" w14:textId="77777777" w:rsidR="000844A5" w:rsidRPr="00B17EA4" w:rsidRDefault="000844A5" w:rsidP="000204C1"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ШИМ/</w:t>
            </w:r>
            <w:r>
              <w:rPr>
                <w:color w:val="000000" w:themeColor="text1"/>
                <w:lang w:val="en-US"/>
              </w:rPr>
              <w:t>MOSI SPI</w:t>
            </w:r>
          </w:p>
        </w:tc>
        <w:tc>
          <w:tcPr>
            <w:tcW w:w="1417" w:type="dxa"/>
          </w:tcPr>
          <w:p w14:paraId="28D51CB2" w14:textId="77777777" w:rsidR="000844A5" w:rsidRDefault="000844A5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XS4.7</w:t>
            </w:r>
          </w:p>
        </w:tc>
        <w:tc>
          <w:tcPr>
            <w:tcW w:w="2829" w:type="dxa"/>
          </w:tcPr>
          <w:p w14:paraId="12BAA612" w14:textId="77777777" w:rsidR="000844A5" w:rsidRDefault="000844A5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Светодиод </w:t>
            </w:r>
            <w:r>
              <w:rPr>
                <w:color w:val="000000" w:themeColor="text1"/>
                <w:lang w:val="en-US"/>
              </w:rPr>
              <w:t>HL4</w:t>
            </w:r>
          </w:p>
        </w:tc>
      </w:tr>
      <w:tr w:rsidR="000844A5" w14:paraId="213D14C9" w14:textId="77777777" w:rsidTr="000204C1">
        <w:tc>
          <w:tcPr>
            <w:tcW w:w="1641" w:type="dxa"/>
          </w:tcPr>
          <w:p w14:paraId="13838376" w14:textId="77777777" w:rsidR="000844A5" w:rsidRDefault="000844A5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PORTF.2</w:t>
            </w:r>
          </w:p>
          <w:p w14:paraId="3756FCAE" w14:textId="77777777" w:rsidR="000844A5" w:rsidRDefault="000844A5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/</w:t>
            </w:r>
          </w:p>
          <w:p w14:paraId="1F2860E3" w14:textId="77777777" w:rsidR="000844A5" w:rsidRDefault="000844A5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PORTA.2</w:t>
            </w:r>
          </w:p>
        </w:tc>
        <w:tc>
          <w:tcPr>
            <w:tcW w:w="3883" w:type="dxa"/>
          </w:tcPr>
          <w:p w14:paraId="6B19B323" w14:textId="77777777" w:rsidR="000844A5" w:rsidRPr="00B17EA4" w:rsidRDefault="000844A5" w:rsidP="000204C1"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ШИМ/</w:t>
            </w:r>
            <w:r>
              <w:rPr>
                <w:color w:val="000000" w:themeColor="text1"/>
                <w:lang w:val="en-US"/>
              </w:rPr>
              <w:t>CS SPI</w:t>
            </w:r>
          </w:p>
        </w:tc>
        <w:tc>
          <w:tcPr>
            <w:tcW w:w="1417" w:type="dxa"/>
          </w:tcPr>
          <w:p w14:paraId="53FA3B47" w14:textId="77777777" w:rsidR="000844A5" w:rsidRDefault="000844A5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XS4.8</w:t>
            </w:r>
          </w:p>
        </w:tc>
        <w:tc>
          <w:tcPr>
            <w:tcW w:w="2829" w:type="dxa"/>
          </w:tcPr>
          <w:p w14:paraId="41C0EC7B" w14:textId="77777777" w:rsidR="000844A5" w:rsidRDefault="000844A5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***</w:t>
            </w:r>
          </w:p>
        </w:tc>
      </w:tr>
      <w:tr w:rsidR="000844A5" w14:paraId="69F123B3" w14:textId="77777777" w:rsidTr="000204C1">
        <w:tc>
          <w:tcPr>
            <w:tcW w:w="1641" w:type="dxa"/>
          </w:tcPr>
          <w:p w14:paraId="3F531E4A" w14:textId="77777777" w:rsidR="000844A5" w:rsidRDefault="000844A5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PORTA.3</w:t>
            </w:r>
          </w:p>
        </w:tc>
        <w:tc>
          <w:tcPr>
            <w:tcW w:w="3883" w:type="dxa"/>
          </w:tcPr>
          <w:p w14:paraId="72BDCA5B" w14:textId="77777777" w:rsidR="000844A5" w:rsidRPr="00B17EA4" w:rsidRDefault="000844A5" w:rsidP="000204C1"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ШИМ</w:t>
            </w:r>
          </w:p>
        </w:tc>
        <w:tc>
          <w:tcPr>
            <w:tcW w:w="1417" w:type="dxa"/>
          </w:tcPr>
          <w:p w14:paraId="7608FE37" w14:textId="77777777" w:rsidR="000844A5" w:rsidRDefault="000844A5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XS4.9</w:t>
            </w:r>
          </w:p>
        </w:tc>
        <w:tc>
          <w:tcPr>
            <w:tcW w:w="2829" w:type="dxa"/>
          </w:tcPr>
          <w:p w14:paraId="520D793E" w14:textId="77777777" w:rsidR="000844A5" w:rsidRDefault="000844A5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Светодиод </w:t>
            </w:r>
            <w:r>
              <w:rPr>
                <w:color w:val="000000" w:themeColor="text1"/>
                <w:lang w:val="en-US"/>
              </w:rPr>
              <w:t>HL2</w:t>
            </w:r>
          </w:p>
        </w:tc>
      </w:tr>
      <w:tr w:rsidR="000844A5" w14:paraId="6186CD30" w14:textId="77777777" w:rsidTr="000204C1">
        <w:tc>
          <w:tcPr>
            <w:tcW w:w="1641" w:type="dxa"/>
          </w:tcPr>
          <w:p w14:paraId="62F3849C" w14:textId="77777777" w:rsidR="000844A5" w:rsidRDefault="000844A5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PORTA.6</w:t>
            </w:r>
          </w:p>
        </w:tc>
        <w:tc>
          <w:tcPr>
            <w:tcW w:w="3883" w:type="dxa"/>
          </w:tcPr>
          <w:p w14:paraId="333334CE" w14:textId="77777777" w:rsidR="000844A5" w:rsidRPr="00B17EA4" w:rsidRDefault="000844A5" w:rsidP="000204C1"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Цифровой</w:t>
            </w:r>
          </w:p>
        </w:tc>
        <w:tc>
          <w:tcPr>
            <w:tcW w:w="1417" w:type="dxa"/>
          </w:tcPr>
          <w:p w14:paraId="4E7D9E66" w14:textId="77777777" w:rsidR="000844A5" w:rsidRDefault="000844A5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XS4.10</w:t>
            </w:r>
          </w:p>
        </w:tc>
        <w:tc>
          <w:tcPr>
            <w:tcW w:w="2829" w:type="dxa"/>
          </w:tcPr>
          <w:p w14:paraId="4432878C" w14:textId="77777777" w:rsidR="000844A5" w:rsidRDefault="000844A5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***</w:t>
            </w:r>
          </w:p>
        </w:tc>
      </w:tr>
      <w:tr w:rsidR="000844A5" w14:paraId="5782D3B3" w14:textId="77777777" w:rsidTr="000204C1">
        <w:tc>
          <w:tcPr>
            <w:tcW w:w="1641" w:type="dxa"/>
          </w:tcPr>
          <w:p w14:paraId="0B7AA7A5" w14:textId="77777777" w:rsidR="000844A5" w:rsidRPr="00C773BC" w:rsidRDefault="000844A5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PORTA.</w:t>
            </w:r>
            <w:r>
              <w:rPr>
                <w:color w:val="000000" w:themeColor="text1"/>
              </w:rPr>
              <w:t>0</w:t>
            </w:r>
          </w:p>
        </w:tc>
        <w:tc>
          <w:tcPr>
            <w:tcW w:w="3883" w:type="dxa"/>
          </w:tcPr>
          <w:p w14:paraId="7B7E2C6B" w14:textId="77777777" w:rsidR="000844A5" w:rsidRPr="00B17EA4" w:rsidRDefault="000844A5" w:rsidP="000204C1"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Пользовательская кнопка</w:t>
            </w:r>
          </w:p>
        </w:tc>
        <w:tc>
          <w:tcPr>
            <w:tcW w:w="1417" w:type="dxa"/>
          </w:tcPr>
          <w:p w14:paraId="327B1004" w14:textId="77777777" w:rsidR="000844A5" w:rsidRDefault="000844A5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-</w:t>
            </w:r>
          </w:p>
        </w:tc>
        <w:tc>
          <w:tcPr>
            <w:tcW w:w="2829" w:type="dxa"/>
          </w:tcPr>
          <w:p w14:paraId="362228C5" w14:textId="77777777" w:rsidR="000844A5" w:rsidRPr="00794032" w:rsidRDefault="000844A5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Кнопка </w:t>
            </w:r>
            <w:r>
              <w:rPr>
                <w:color w:val="000000" w:themeColor="text1"/>
                <w:lang w:val="en-US"/>
              </w:rPr>
              <w:t>SB2</w:t>
            </w:r>
          </w:p>
        </w:tc>
      </w:tr>
      <w:tr w:rsidR="000844A5" w14:paraId="531DD3E4" w14:textId="77777777" w:rsidTr="000204C1">
        <w:tc>
          <w:tcPr>
            <w:tcW w:w="1641" w:type="dxa"/>
          </w:tcPr>
          <w:p w14:paraId="51005477" w14:textId="701F59DF" w:rsidR="000844A5" w:rsidRDefault="000844A5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PORTC.</w:t>
            </w:r>
            <w:r w:rsidR="00986EA6">
              <w:rPr>
                <w:color w:val="000000" w:themeColor="text1"/>
                <w:lang w:val="en-US"/>
              </w:rPr>
              <w:t>2</w:t>
            </w:r>
          </w:p>
        </w:tc>
        <w:tc>
          <w:tcPr>
            <w:tcW w:w="3883" w:type="dxa"/>
          </w:tcPr>
          <w:p w14:paraId="14B53C4A" w14:textId="77777777" w:rsidR="000844A5" w:rsidRPr="00D704D9" w:rsidRDefault="000844A5" w:rsidP="000204C1"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  <w:tc>
          <w:tcPr>
            <w:tcW w:w="1417" w:type="dxa"/>
          </w:tcPr>
          <w:p w14:paraId="07D69B4F" w14:textId="77777777" w:rsidR="000844A5" w:rsidRPr="00D704D9" w:rsidRDefault="000844A5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  <w:tc>
          <w:tcPr>
            <w:tcW w:w="2829" w:type="dxa"/>
          </w:tcPr>
          <w:p w14:paraId="4F10D08F" w14:textId="77777777" w:rsidR="000844A5" w:rsidRPr="00D704D9" w:rsidRDefault="000844A5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Светодиод </w:t>
            </w:r>
            <w:r>
              <w:rPr>
                <w:color w:val="000000" w:themeColor="text1"/>
                <w:lang w:val="en-US"/>
              </w:rPr>
              <w:t>HL</w:t>
            </w:r>
            <w:r>
              <w:rPr>
                <w:color w:val="000000" w:themeColor="text1"/>
              </w:rPr>
              <w:t>1</w:t>
            </w:r>
          </w:p>
        </w:tc>
      </w:tr>
    </w:tbl>
    <w:p w14:paraId="2E92576D" w14:textId="77777777" w:rsidR="000844A5" w:rsidRDefault="000844A5" w:rsidP="007B43F8">
      <w:pPr>
        <w:spacing w:line="240" w:lineRule="auto"/>
        <w:rPr>
          <w:color w:val="000000" w:themeColor="text1"/>
        </w:rPr>
      </w:pPr>
    </w:p>
    <w:p w14:paraId="5EEEBDA8" w14:textId="3EF65D36" w:rsidR="00EB146C" w:rsidRPr="00EB146C" w:rsidRDefault="00EB146C" w:rsidP="00EB146C">
      <w:pPr>
        <w:pStyle w:val="ae"/>
        <w:numPr>
          <w:ilvl w:val="1"/>
          <w:numId w:val="27"/>
        </w:numPr>
        <w:spacing w:line="240" w:lineRule="auto"/>
        <w:rPr>
          <w:color w:val="000000" w:themeColor="text1"/>
        </w:rPr>
      </w:pPr>
      <w:r w:rsidRPr="00EB146C">
        <w:rPr>
          <w:color w:val="000000" w:themeColor="text1"/>
        </w:rPr>
        <w:t xml:space="preserve">Схема электрическая соединений разъемов </w:t>
      </w:r>
      <w:r w:rsidR="001E75AF" w:rsidRPr="001E75AF">
        <w:rPr>
          <w:color w:val="000000" w:themeColor="text1"/>
          <w:lang w:val="en-US"/>
        </w:rPr>
        <w:t>ST</w:t>
      </w:r>
      <w:r w:rsidR="001E75AF" w:rsidRPr="00F777A0">
        <w:rPr>
          <w:color w:val="000000" w:themeColor="text1"/>
        </w:rPr>
        <w:t xml:space="preserve"> </w:t>
      </w:r>
      <w:r w:rsidR="001E75AF" w:rsidRPr="001E75AF">
        <w:rPr>
          <w:color w:val="000000" w:themeColor="text1"/>
          <w:lang w:val="en-US"/>
        </w:rPr>
        <w:t>Morpho</w:t>
      </w:r>
      <w:r w:rsidR="001E75AF" w:rsidRPr="00F777A0">
        <w:rPr>
          <w:color w:val="000000" w:themeColor="text1"/>
        </w:rPr>
        <w:t xml:space="preserve"> </w:t>
      </w:r>
      <w:r w:rsidRPr="00EB146C">
        <w:rPr>
          <w:color w:val="000000" w:themeColor="text1"/>
        </w:rPr>
        <w:t xml:space="preserve">для модуля отладочного, показана на рисунке </w:t>
      </w:r>
      <w:r w:rsidR="003B3A24">
        <w:rPr>
          <w:color w:val="000000" w:themeColor="text1"/>
        </w:rPr>
        <w:t>4</w:t>
      </w:r>
      <w:r w:rsidRPr="00EB146C">
        <w:rPr>
          <w:color w:val="000000" w:themeColor="text1"/>
        </w:rPr>
        <w:t xml:space="preserve">, описание портов ввода вывода МК </w:t>
      </w:r>
      <w:r w:rsidR="00BF50BF">
        <w:rPr>
          <w:color w:val="000000" w:themeColor="text1"/>
        </w:rPr>
        <w:t>К1986ВЕ92FI</w:t>
      </w:r>
      <w:r w:rsidRPr="00EB146C">
        <w:rPr>
          <w:color w:val="000000" w:themeColor="text1"/>
        </w:rPr>
        <w:t xml:space="preserve">, сопряженных </w:t>
      </w:r>
      <w:proofErr w:type="gramStart"/>
      <w:r w:rsidRPr="00EB146C">
        <w:rPr>
          <w:color w:val="000000" w:themeColor="text1"/>
        </w:rPr>
        <w:t>с портами</w:t>
      </w:r>
      <w:proofErr w:type="gramEnd"/>
      <w:r w:rsidRPr="00EB146C">
        <w:rPr>
          <w:color w:val="000000" w:themeColor="text1"/>
        </w:rPr>
        <w:t xml:space="preserve"> содержится в таблице </w:t>
      </w:r>
      <w:r w:rsidR="00C56373">
        <w:rPr>
          <w:color w:val="000000" w:themeColor="text1"/>
        </w:rPr>
        <w:t>5</w:t>
      </w:r>
    </w:p>
    <w:p w14:paraId="7B5B0FE2" w14:textId="77777777" w:rsidR="006D2C4C" w:rsidRDefault="006D2C4C" w:rsidP="006D2C4C">
      <w:pPr>
        <w:pStyle w:val="ae"/>
        <w:spacing w:line="240" w:lineRule="auto"/>
        <w:ind w:left="0"/>
        <w:rPr>
          <w:color w:val="000000" w:themeColor="text1"/>
        </w:rPr>
      </w:pPr>
      <w:r>
        <w:rPr>
          <w:color w:val="000000" w:themeColor="text1"/>
        </w:rPr>
        <w:t>Таблица 5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641"/>
        <w:gridCol w:w="3883"/>
        <w:gridCol w:w="1842"/>
        <w:gridCol w:w="2404"/>
      </w:tblGrid>
      <w:tr w:rsidR="006D2C4C" w14:paraId="33BC1FFC" w14:textId="77777777" w:rsidTr="00F2026C">
        <w:tc>
          <w:tcPr>
            <w:tcW w:w="1641" w:type="dxa"/>
          </w:tcPr>
          <w:p w14:paraId="6F7D4191" w14:textId="77777777" w:rsidR="006D2C4C" w:rsidRPr="00EC3E61" w:rsidRDefault="006D2C4C" w:rsidP="000204C1">
            <w:pPr>
              <w:spacing w:line="240" w:lineRule="auto"/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Номер порта</w:t>
            </w:r>
          </w:p>
        </w:tc>
        <w:tc>
          <w:tcPr>
            <w:tcW w:w="3883" w:type="dxa"/>
          </w:tcPr>
          <w:p w14:paraId="33494A3E" w14:textId="77777777" w:rsidR="006D2C4C" w:rsidRPr="00EC3E61" w:rsidRDefault="006D2C4C" w:rsidP="000204C1">
            <w:pPr>
              <w:spacing w:line="240" w:lineRule="auto"/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Функционала подключения</w:t>
            </w:r>
          </w:p>
        </w:tc>
        <w:tc>
          <w:tcPr>
            <w:tcW w:w="1842" w:type="dxa"/>
          </w:tcPr>
          <w:p w14:paraId="1DB1FC06" w14:textId="77777777" w:rsidR="006D2C4C" w:rsidRPr="005E2960" w:rsidRDefault="006D2C4C" w:rsidP="000204C1">
            <w:pPr>
              <w:spacing w:line="240" w:lineRule="auto"/>
              <w:jc w:val="center"/>
              <w:rPr>
                <w:b/>
                <w:bCs/>
                <w:color w:val="000000" w:themeColor="text1"/>
                <w:lang w:val="en-US"/>
              </w:rPr>
            </w:pPr>
            <w:r>
              <w:rPr>
                <w:b/>
                <w:bCs/>
                <w:color w:val="000000" w:themeColor="text1"/>
              </w:rPr>
              <w:t>Номер</w:t>
            </w:r>
            <w:r w:rsidRPr="005E2960">
              <w:rPr>
                <w:b/>
                <w:bCs/>
                <w:color w:val="000000" w:themeColor="text1"/>
                <w:lang w:val="en-US"/>
              </w:rPr>
              <w:t xml:space="preserve"> </w:t>
            </w:r>
            <w:r>
              <w:rPr>
                <w:b/>
                <w:bCs/>
                <w:color w:val="000000" w:themeColor="text1"/>
              </w:rPr>
              <w:t>разъема</w:t>
            </w:r>
            <w:r w:rsidRPr="005E2960">
              <w:rPr>
                <w:b/>
                <w:bCs/>
                <w:color w:val="000000" w:themeColor="text1"/>
                <w:lang w:val="en-US"/>
              </w:rPr>
              <w:t xml:space="preserve"> S</w:t>
            </w:r>
            <w:r>
              <w:rPr>
                <w:b/>
                <w:bCs/>
                <w:color w:val="000000" w:themeColor="text1"/>
                <w:lang w:val="en-US"/>
              </w:rPr>
              <w:t>T Morpho</w:t>
            </w:r>
          </w:p>
        </w:tc>
        <w:tc>
          <w:tcPr>
            <w:tcW w:w="2404" w:type="dxa"/>
          </w:tcPr>
          <w:p w14:paraId="501E414E" w14:textId="77777777" w:rsidR="006D2C4C" w:rsidRPr="00EC3E61" w:rsidRDefault="006D2C4C" w:rsidP="000204C1">
            <w:pPr>
              <w:spacing w:line="240" w:lineRule="auto"/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Примечание</w:t>
            </w:r>
          </w:p>
        </w:tc>
      </w:tr>
      <w:tr w:rsidR="006D2C4C" w14:paraId="568E2EA6" w14:textId="77777777" w:rsidTr="00F2026C">
        <w:tc>
          <w:tcPr>
            <w:tcW w:w="1641" w:type="dxa"/>
          </w:tcPr>
          <w:p w14:paraId="5323C76F" w14:textId="77777777" w:rsidR="006D2C4C" w:rsidRPr="00FE5ECC" w:rsidRDefault="006D2C4C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NRST</w:t>
            </w:r>
          </w:p>
        </w:tc>
        <w:tc>
          <w:tcPr>
            <w:tcW w:w="3883" w:type="dxa"/>
          </w:tcPr>
          <w:p w14:paraId="1EA6D2B4" w14:textId="77777777" w:rsidR="006D2C4C" w:rsidRPr="00D14909" w:rsidRDefault="006D2C4C" w:rsidP="000204C1"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Сброс микроконтроллера</w:t>
            </w:r>
          </w:p>
        </w:tc>
        <w:tc>
          <w:tcPr>
            <w:tcW w:w="1842" w:type="dxa"/>
          </w:tcPr>
          <w:p w14:paraId="00EE1405" w14:textId="1AF12433" w:rsidR="006D2C4C" w:rsidRPr="005005EE" w:rsidRDefault="006D2C4C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X</w:t>
            </w:r>
            <w:r w:rsidR="00ED7D2C">
              <w:rPr>
                <w:color w:val="000000" w:themeColor="text1"/>
                <w:lang w:val="en-US"/>
              </w:rPr>
              <w:t>P</w:t>
            </w:r>
            <w:r>
              <w:rPr>
                <w:color w:val="000000" w:themeColor="text1"/>
                <w:lang w:val="en-US"/>
              </w:rPr>
              <w:t>1.</w:t>
            </w:r>
            <w:r w:rsidR="00ED7D2C">
              <w:rPr>
                <w:color w:val="000000" w:themeColor="text1"/>
                <w:lang w:val="en-US"/>
              </w:rPr>
              <w:t>14</w:t>
            </w:r>
          </w:p>
        </w:tc>
        <w:tc>
          <w:tcPr>
            <w:tcW w:w="2404" w:type="dxa"/>
          </w:tcPr>
          <w:p w14:paraId="4882A203" w14:textId="77777777" w:rsidR="006D2C4C" w:rsidRPr="005005EE" w:rsidRDefault="006D2C4C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 xml:space="preserve">Кнопка </w:t>
            </w:r>
            <w:r>
              <w:rPr>
                <w:color w:val="000000" w:themeColor="text1"/>
                <w:lang w:val="en-US"/>
              </w:rPr>
              <w:t>SB1</w:t>
            </w:r>
          </w:p>
        </w:tc>
      </w:tr>
      <w:tr w:rsidR="006D2C4C" w14:paraId="5E966A29" w14:textId="77777777" w:rsidTr="00F2026C">
        <w:tc>
          <w:tcPr>
            <w:tcW w:w="1641" w:type="dxa"/>
          </w:tcPr>
          <w:p w14:paraId="27A06847" w14:textId="77777777" w:rsidR="006D2C4C" w:rsidRPr="00FE5ECC" w:rsidRDefault="006D2C4C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PORTD.7</w:t>
            </w:r>
          </w:p>
        </w:tc>
        <w:tc>
          <w:tcPr>
            <w:tcW w:w="3883" w:type="dxa"/>
          </w:tcPr>
          <w:p w14:paraId="4FCD3AB1" w14:textId="77777777" w:rsidR="006D2C4C" w:rsidRDefault="006D2C4C" w:rsidP="000204C1"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АЦП, канал 1</w:t>
            </w:r>
          </w:p>
        </w:tc>
        <w:tc>
          <w:tcPr>
            <w:tcW w:w="1842" w:type="dxa"/>
          </w:tcPr>
          <w:p w14:paraId="0F517C69" w14:textId="4A837DA7" w:rsidR="006D2C4C" w:rsidRPr="00445E9A" w:rsidRDefault="00AF6964" w:rsidP="00F2026C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XP1.27</w:t>
            </w:r>
            <w:r w:rsidR="00F2026C">
              <w:rPr>
                <w:color w:val="000000" w:themeColor="text1"/>
                <w:lang w:val="en-US"/>
              </w:rPr>
              <w:t xml:space="preserve"> </w:t>
            </w:r>
            <w:r>
              <w:rPr>
                <w:color w:val="000000" w:themeColor="text1"/>
                <w:lang w:val="en-US"/>
              </w:rPr>
              <w:t>XP1.28</w:t>
            </w:r>
          </w:p>
        </w:tc>
        <w:tc>
          <w:tcPr>
            <w:tcW w:w="2404" w:type="dxa"/>
          </w:tcPr>
          <w:p w14:paraId="441E6F08" w14:textId="77777777" w:rsidR="006D2C4C" w:rsidRDefault="006D2C4C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***</w:t>
            </w:r>
          </w:p>
        </w:tc>
      </w:tr>
      <w:tr w:rsidR="006D2C4C" w14:paraId="3F3B30D3" w14:textId="77777777" w:rsidTr="00F2026C">
        <w:tc>
          <w:tcPr>
            <w:tcW w:w="1641" w:type="dxa"/>
          </w:tcPr>
          <w:p w14:paraId="4B738215" w14:textId="77777777" w:rsidR="006D2C4C" w:rsidRPr="00AC68A6" w:rsidRDefault="006D2C4C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PORTD.4</w:t>
            </w:r>
          </w:p>
        </w:tc>
        <w:tc>
          <w:tcPr>
            <w:tcW w:w="3883" w:type="dxa"/>
          </w:tcPr>
          <w:p w14:paraId="29523BA4" w14:textId="77777777" w:rsidR="006D2C4C" w:rsidRPr="00AA0251" w:rsidRDefault="006D2C4C" w:rsidP="000204C1"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АЦП, канал 2</w:t>
            </w:r>
          </w:p>
        </w:tc>
        <w:tc>
          <w:tcPr>
            <w:tcW w:w="1842" w:type="dxa"/>
          </w:tcPr>
          <w:p w14:paraId="52C6DE84" w14:textId="6995C862" w:rsidR="006D2C4C" w:rsidRPr="00445E9A" w:rsidRDefault="00AF6964" w:rsidP="00F2026C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XP1.2</w:t>
            </w:r>
            <w:r w:rsidR="00FD146A">
              <w:rPr>
                <w:color w:val="000000" w:themeColor="text1"/>
                <w:lang w:val="en-US"/>
              </w:rPr>
              <w:t>9</w:t>
            </w:r>
            <w:r w:rsidR="00F2026C">
              <w:rPr>
                <w:color w:val="000000" w:themeColor="text1"/>
                <w:lang w:val="en-US"/>
              </w:rPr>
              <w:t xml:space="preserve"> </w:t>
            </w:r>
            <w:r>
              <w:rPr>
                <w:color w:val="000000" w:themeColor="text1"/>
                <w:lang w:val="en-US"/>
              </w:rPr>
              <w:t>XP1.</w:t>
            </w:r>
            <w:r w:rsidR="00FD146A">
              <w:rPr>
                <w:color w:val="000000" w:themeColor="text1"/>
                <w:lang w:val="en-US"/>
              </w:rPr>
              <w:t>30</w:t>
            </w:r>
          </w:p>
        </w:tc>
        <w:tc>
          <w:tcPr>
            <w:tcW w:w="2404" w:type="dxa"/>
          </w:tcPr>
          <w:p w14:paraId="325342EC" w14:textId="77777777" w:rsidR="006D2C4C" w:rsidRDefault="006D2C4C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***</w:t>
            </w:r>
          </w:p>
        </w:tc>
      </w:tr>
      <w:tr w:rsidR="006D2C4C" w14:paraId="107C311C" w14:textId="77777777" w:rsidTr="00F2026C">
        <w:tc>
          <w:tcPr>
            <w:tcW w:w="1641" w:type="dxa"/>
          </w:tcPr>
          <w:p w14:paraId="5CCCE75E" w14:textId="77777777" w:rsidR="006D2C4C" w:rsidRPr="00AC68A6" w:rsidRDefault="006D2C4C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PORTD.2</w:t>
            </w:r>
          </w:p>
        </w:tc>
        <w:tc>
          <w:tcPr>
            <w:tcW w:w="3883" w:type="dxa"/>
          </w:tcPr>
          <w:p w14:paraId="3BD4DD63" w14:textId="77777777" w:rsidR="006D2C4C" w:rsidRPr="00A715F7" w:rsidRDefault="006D2C4C" w:rsidP="000204C1"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АЦП, канал 3</w:t>
            </w:r>
          </w:p>
        </w:tc>
        <w:tc>
          <w:tcPr>
            <w:tcW w:w="1842" w:type="dxa"/>
          </w:tcPr>
          <w:p w14:paraId="703DE971" w14:textId="73D38B07" w:rsidR="006D2C4C" w:rsidRPr="00445E9A" w:rsidRDefault="00FD146A" w:rsidP="00F2026C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XP1.31</w:t>
            </w:r>
            <w:r w:rsidR="00F2026C">
              <w:rPr>
                <w:color w:val="000000" w:themeColor="text1"/>
                <w:lang w:val="en-US"/>
              </w:rPr>
              <w:t xml:space="preserve"> </w:t>
            </w:r>
            <w:r>
              <w:rPr>
                <w:color w:val="000000" w:themeColor="text1"/>
                <w:lang w:val="en-US"/>
              </w:rPr>
              <w:t>XP1.32</w:t>
            </w:r>
          </w:p>
        </w:tc>
        <w:tc>
          <w:tcPr>
            <w:tcW w:w="2404" w:type="dxa"/>
          </w:tcPr>
          <w:p w14:paraId="12318306" w14:textId="77777777" w:rsidR="006D2C4C" w:rsidRDefault="006D2C4C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***</w:t>
            </w:r>
          </w:p>
        </w:tc>
      </w:tr>
      <w:tr w:rsidR="006D2C4C" w14:paraId="40A5F1FA" w14:textId="77777777" w:rsidTr="00F2026C">
        <w:tc>
          <w:tcPr>
            <w:tcW w:w="1641" w:type="dxa"/>
          </w:tcPr>
          <w:p w14:paraId="0774ADEE" w14:textId="77777777" w:rsidR="006D2C4C" w:rsidRPr="00AC68A6" w:rsidRDefault="006D2C4C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PORTD.3</w:t>
            </w:r>
          </w:p>
        </w:tc>
        <w:tc>
          <w:tcPr>
            <w:tcW w:w="3883" w:type="dxa"/>
          </w:tcPr>
          <w:p w14:paraId="22414420" w14:textId="77777777" w:rsidR="006D2C4C" w:rsidRPr="00CD3EEB" w:rsidRDefault="006D2C4C" w:rsidP="000204C1"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АЦП, канал 4</w:t>
            </w:r>
          </w:p>
        </w:tc>
        <w:tc>
          <w:tcPr>
            <w:tcW w:w="1842" w:type="dxa"/>
          </w:tcPr>
          <w:p w14:paraId="3CDF5019" w14:textId="173B8E6B" w:rsidR="006D2C4C" w:rsidRPr="00445E9A" w:rsidRDefault="00FD146A" w:rsidP="00F2026C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XP1.3</w:t>
            </w:r>
            <w:r w:rsidR="00F2026C">
              <w:rPr>
                <w:color w:val="000000" w:themeColor="text1"/>
                <w:lang w:val="en-US"/>
              </w:rPr>
              <w:t xml:space="preserve">3 </w:t>
            </w:r>
            <w:r>
              <w:rPr>
                <w:color w:val="000000" w:themeColor="text1"/>
                <w:lang w:val="en-US"/>
              </w:rPr>
              <w:t>XP1.3</w:t>
            </w:r>
            <w:r w:rsidR="00F2026C">
              <w:rPr>
                <w:color w:val="000000" w:themeColor="text1"/>
                <w:lang w:val="en-US"/>
              </w:rPr>
              <w:t>4</w:t>
            </w:r>
          </w:p>
        </w:tc>
        <w:tc>
          <w:tcPr>
            <w:tcW w:w="2404" w:type="dxa"/>
          </w:tcPr>
          <w:p w14:paraId="5E10AC11" w14:textId="77777777" w:rsidR="006D2C4C" w:rsidRDefault="006D2C4C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***</w:t>
            </w:r>
          </w:p>
        </w:tc>
      </w:tr>
      <w:tr w:rsidR="006D2C4C" w14:paraId="68B6CDC7" w14:textId="77777777" w:rsidTr="00F2026C">
        <w:tc>
          <w:tcPr>
            <w:tcW w:w="1641" w:type="dxa"/>
          </w:tcPr>
          <w:p w14:paraId="3940C994" w14:textId="77777777" w:rsidR="006D2C4C" w:rsidRPr="00AC68A6" w:rsidRDefault="006D2C4C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PORTD.5</w:t>
            </w:r>
          </w:p>
        </w:tc>
        <w:tc>
          <w:tcPr>
            <w:tcW w:w="3883" w:type="dxa"/>
          </w:tcPr>
          <w:p w14:paraId="058210BB" w14:textId="77777777" w:rsidR="006D2C4C" w:rsidRDefault="006D2C4C" w:rsidP="000204C1"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АЦП, канал 5</w:t>
            </w:r>
          </w:p>
        </w:tc>
        <w:tc>
          <w:tcPr>
            <w:tcW w:w="1842" w:type="dxa"/>
          </w:tcPr>
          <w:p w14:paraId="69C880DE" w14:textId="4AEFC56C" w:rsidR="006D2C4C" w:rsidRPr="00445E9A" w:rsidRDefault="00F2026C" w:rsidP="00F2026C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XP1.35 XP1.36</w:t>
            </w:r>
          </w:p>
        </w:tc>
        <w:tc>
          <w:tcPr>
            <w:tcW w:w="2404" w:type="dxa"/>
          </w:tcPr>
          <w:p w14:paraId="4C04A18F" w14:textId="77777777" w:rsidR="006D2C4C" w:rsidRDefault="006D2C4C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***</w:t>
            </w:r>
          </w:p>
        </w:tc>
      </w:tr>
      <w:tr w:rsidR="006D2C4C" w14:paraId="024FD8CA" w14:textId="77777777" w:rsidTr="00F2026C">
        <w:tc>
          <w:tcPr>
            <w:tcW w:w="1641" w:type="dxa"/>
          </w:tcPr>
          <w:p w14:paraId="48013B89" w14:textId="77777777" w:rsidR="006D2C4C" w:rsidRPr="006543CC" w:rsidRDefault="006D2C4C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PORTD.6</w:t>
            </w:r>
          </w:p>
        </w:tc>
        <w:tc>
          <w:tcPr>
            <w:tcW w:w="3883" w:type="dxa"/>
          </w:tcPr>
          <w:p w14:paraId="7255D45A" w14:textId="77777777" w:rsidR="006D2C4C" w:rsidRPr="00CD3EEB" w:rsidRDefault="006D2C4C" w:rsidP="000204C1"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АЦП, канал 6</w:t>
            </w:r>
          </w:p>
        </w:tc>
        <w:tc>
          <w:tcPr>
            <w:tcW w:w="1842" w:type="dxa"/>
          </w:tcPr>
          <w:p w14:paraId="61C07BE0" w14:textId="6505A966" w:rsidR="006D2C4C" w:rsidRPr="00445E9A" w:rsidRDefault="00F2026C" w:rsidP="00F2026C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XP1.37 XP1.38</w:t>
            </w:r>
          </w:p>
        </w:tc>
        <w:tc>
          <w:tcPr>
            <w:tcW w:w="2404" w:type="dxa"/>
          </w:tcPr>
          <w:p w14:paraId="305D31E5" w14:textId="77777777" w:rsidR="006D2C4C" w:rsidRDefault="006D2C4C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***</w:t>
            </w:r>
          </w:p>
        </w:tc>
      </w:tr>
      <w:tr w:rsidR="00F2026C" w14:paraId="28D874DC" w14:textId="77777777" w:rsidTr="00F2026C">
        <w:tc>
          <w:tcPr>
            <w:tcW w:w="1641" w:type="dxa"/>
          </w:tcPr>
          <w:p w14:paraId="4C3C7282" w14:textId="77777777" w:rsidR="006D2C4C" w:rsidRPr="006543CC" w:rsidRDefault="006D2C4C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PORTA.7</w:t>
            </w:r>
          </w:p>
        </w:tc>
        <w:tc>
          <w:tcPr>
            <w:tcW w:w="3883" w:type="dxa"/>
          </w:tcPr>
          <w:p w14:paraId="4601B6C0" w14:textId="77777777" w:rsidR="006D2C4C" w:rsidRPr="00FC4B1E" w:rsidRDefault="006D2C4C" w:rsidP="000204C1"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Цифровой</w:t>
            </w:r>
          </w:p>
        </w:tc>
        <w:tc>
          <w:tcPr>
            <w:tcW w:w="1842" w:type="dxa"/>
          </w:tcPr>
          <w:p w14:paraId="4ACCC635" w14:textId="4F3FBC71" w:rsidR="006D2C4C" w:rsidRPr="00FC4B1E" w:rsidRDefault="00B52EDC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XP2.23</w:t>
            </w:r>
          </w:p>
        </w:tc>
        <w:tc>
          <w:tcPr>
            <w:tcW w:w="2404" w:type="dxa"/>
          </w:tcPr>
          <w:p w14:paraId="2CDCACA8" w14:textId="77777777" w:rsidR="006D2C4C" w:rsidRDefault="006D2C4C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***</w:t>
            </w:r>
          </w:p>
        </w:tc>
      </w:tr>
      <w:tr w:rsidR="00F2026C" w14:paraId="5DC801F3" w14:textId="77777777" w:rsidTr="00F2026C">
        <w:tc>
          <w:tcPr>
            <w:tcW w:w="1641" w:type="dxa"/>
          </w:tcPr>
          <w:p w14:paraId="1307EEDF" w14:textId="77777777" w:rsidR="006D2C4C" w:rsidRPr="006543CC" w:rsidRDefault="006D2C4C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PORTA.4</w:t>
            </w:r>
          </w:p>
        </w:tc>
        <w:tc>
          <w:tcPr>
            <w:tcW w:w="3883" w:type="dxa"/>
          </w:tcPr>
          <w:p w14:paraId="32639769" w14:textId="77777777" w:rsidR="006D2C4C" w:rsidRPr="00EC13CC" w:rsidRDefault="006D2C4C" w:rsidP="000204C1"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ШИМ</w:t>
            </w:r>
          </w:p>
        </w:tc>
        <w:tc>
          <w:tcPr>
            <w:tcW w:w="1842" w:type="dxa"/>
          </w:tcPr>
          <w:p w14:paraId="31B46C0A" w14:textId="6AAF30C4" w:rsidR="006D2C4C" w:rsidRDefault="00B52EDC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XP2.2</w:t>
            </w:r>
            <w:r w:rsidR="000024BD">
              <w:rPr>
                <w:color w:val="000000" w:themeColor="text1"/>
                <w:lang w:val="en-US"/>
              </w:rPr>
              <w:t>5</w:t>
            </w:r>
          </w:p>
        </w:tc>
        <w:tc>
          <w:tcPr>
            <w:tcW w:w="2404" w:type="dxa"/>
          </w:tcPr>
          <w:p w14:paraId="71A18DC0" w14:textId="77777777" w:rsidR="006D2C4C" w:rsidRDefault="006D2C4C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***</w:t>
            </w:r>
          </w:p>
        </w:tc>
      </w:tr>
      <w:tr w:rsidR="00F2026C" w14:paraId="23317886" w14:textId="77777777" w:rsidTr="00F2026C">
        <w:tc>
          <w:tcPr>
            <w:tcW w:w="1641" w:type="dxa"/>
          </w:tcPr>
          <w:p w14:paraId="5CFFA337" w14:textId="77777777" w:rsidR="006D2C4C" w:rsidRPr="0068369F" w:rsidRDefault="006D2C4C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PORTA.5</w:t>
            </w:r>
          </w:p>
        </w:tc>
        <w:tc>
          <w:tcPr>
            <w:tcW w:w="3883" w:type="dxa"/>
          </w:tcPr>
          <w:p w14:paraId="562549F3" w14:textId="77777777" w:rsidR="006D2C4C" w:rsidRPr="00EC13CC" w:rsidRDefault="006D2C4C" w:rsidP="000204C1"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ШИМ</w:t>
            </w:r>
          </w:p>
        </w:tc>
        <w:tc>
          <w:tcPr>
            <w:tcW w:w="1842" w:type="dxa"/>
          </w:tcPr>
          <w:p w14:paraId="6F92C85D" w14:textId="2972EA2D" w:rsidR="006D2C4C" w:rsidRDefault="000024BD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XP2.27</w:t>
            </w:r>
          </w:p>
        </w:tc>
        <w:tc>
          <w:tcPr>
            <w:tcW w:w="2404" w:type="dxa"/>
          </w:tcPr>
          <w:p w14:paraId="6D1D96DC" w14:textId="77777777" w:rsidR="006D2C4C" w:rsidRPr="00CB27C8" w:rsidRDefault="006D2C4C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 xml:space="preserve">Светодиод </w:t>
            </w:r>
            <w:r>
              <w:rPr>
                <w:color w:val="000000" w:themeColor="text1"/>
                <w:lang w:val="en-US"/>
              </w:rPr>
              <w:t>HL3</w:t>
            </w:r>
          </w:p>
        </w:tc>
      </w:tr>
      <w:tr w:rsidR="00F2026C" w14:paraId="420F0501" w14:textId="77777777" w:rsidTr="00F2026C">
        <w:tc>
          <w:tcPr>
            <w:tcW w:w="1641" w:type="dxa"/>
          </w:tcPr>
          <w:p w14:paraId="3BE9773C" w14:textId="77777777" w:rsidR="006D2C4C" w:rsidRPr="0068369F" w:rsidRDefault="006D2C4C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PORTB.0</w:t>
            </w:r>
          </w:p>
        </w:tc>
        <w:tc>
          <w:tcPr>
            <w:tcW w:w="3883" w:type="dxa"/>
          </w:tcPr>
          <w:p w14:paraId="06900860" w14:textId="77777777" w:rsidR="006D2C4C" w:rsidRPr="00EC13CC" w:rsidRDefault="006D2C4C" w:rsidP="000204C1"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Цифровой</w:t>
            </w:r>
          </w:p>
        </w:tc>
        <w:tc>
          <w:tcPr>
            <w:tcW w:w="1842" w:type="dxa"/>
          </w:tcPr>
          <w:p w14:paraId="5E9DFA9A" w14:textId="38E80B72" w:rsidR="006D2C4C" w:rsidRDefault="000024BD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XP2.29</w:t>
            </w:r>
          </w:p>
        </w:tc>
        <w:tc>
          <w:tcPr>
            <w:tcW w:w="2404" w:type="dxa"/>
          </w:tcPr>
          <w:p w14:paraId="6DA3DAD5" w14:textId="77777777" w:rsidR="006D2C4C" w:rsidRDefault="006D2C4C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***</w:t>
            </w:r>
          </w:p>
        </w:tc>
      </w:tr>
      <w:tr w:rsidR="00F2026C" w14:paraId="52F4E201" w14:textId="77777777" w:rsidTr="00F2026C">
        <w:tc>
          <w:tcPr>
            <w:tcW w:w="1641" w:type="dxa"/>
          </w:tcPr>
          <w:p w14:paraId="553FD94B" w14:textId="77777777" w:rsidR="006D2C4C" w:rsidRPr="00A85705" w:rsidRDefault="006D2C4C" w:rsidP="000204C1">
            <w:pPr>
              <w:spacing w:line="240" w:lineRule="auto"/>
              <w:jc w:val="center"/>
              <w:rPr>
                <w:b/>
                <w:bCs/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PORTB.2</w:t>
            </w:r>
          </w:p>
        </w:tc>
        <w:tc>
          <w:tcPr>
            <w:tcW w:w="3883" w:type="dxa"/>
          </w:tcPr>
          <w:p w14:paraId="0D7FFB99" w14:textId="77777777" w:rsidR="006D2C4C" w:rsidRPr="00AD05C6" w:rsidRDefault="006D2C4C" w:rsidP="000204C1"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ШИМ</w:t>
            </w:r>
          </w:p>
        </w:tc>
        <w:tc>
          <w:tcPr>
            <w:tcW w:w="1842" w:type="dxa"/>
          </w:tcPr>
          <w:p w14:paraId="01E3DEE6" w14:textId="7EEF8F11" w:rsidR="006D2C4C" w:rsidRDefault="00B12E28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XP2.31</w:t>
            </w:r>
          </w:p>
        </w:tc>
        <w:tc>
          <w:tcPr>
            <w:tcW w:w="2404" w:type="dxa"/>
          </w:tcPr>
          <w:p w14:paraId="1DEAC784" w14:textId="77777777" w:rsidR="006D2C4C" w:rsidRDefault="006D2C4C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***</w:t>
            </w:r>
          </w:p>
        </w:tc>
      </w:tr>
      <w:tr w:rsidR="00F2026C" w14:paraId="3E56E4B1" w14:textId="77777777" w:rsidTr="00F2026C">
        <w:tc>
          <w:tcPr>
            <w:tcW w:w="1641" w:type="dxa"/>
          </w:tcPr>
          <w:p w14:paraId="178F230C" w14:textId="77777777" w:rsidR="006D2C4C" w:rsidRPr="00005FB1" w:rsidRDefault="006D2C4C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PORTB.1</w:t>
            </w:r>
          </w:p>
        </w:tc>
        <w:tc>
          <w:tcPr>
            <w:tcW w:w="3883" w:type="dxa"/>
          </w:tcPr>
          <w:p w14:paraId="69403F4D" w14:textId="77777777" w:rsidR="006D2C4C" w:rsidRPr="00F74D09" w:rsidRDefault="006D2C4C" w:rsidP="000204C1"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Цифровой</w:t>
            </w:r>
          </w:p>
        </w:tc>
        <w:tc>
          <w:tcPr>
            <w:tcW w:w="1842" w:type="dxa"/>
          </w:tcPr>
          <w:p w14:paraId="60C952CC" w14:textId="3266C58C" w:rsidR="006D2C4C" w:rsidRDefault="00B12E28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XP2.33</w:t>
            </w:r>
          </w:p>
        </w:tc>
        <w:tc>
          <w:tcPr>
            <w:tcW w:w="2404" w:type="dxa"/>
          </w:tcPr>
          <w:p w14:paraId="267A568B" w14:textId="77777777" w:rsidR="006D2C4C" w:rsidRDefault="006D2C4C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***</w:t>
            </w:r>
          </w:p>
        </w:tc>
      </w:tr>
      <w:tr w:rsidR="00F2026C" w14:paraId="0919403E" w14:textId="77777777" w:rsidTr="00F2026C">
        <w:tc>
          <w:tcPr>
            <w:tcW w:w="1641" w:type="dxa"/>
          </w:tcPr>
          <w:p w14:paraId="26903E1B" w14:textId="77777777" w:rsidR="006D2C4C" w:rsidRPr="00005FB1" w:rsidRDefault="006D2C4C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PORTB.5</w:t>
            </w:r>
          </w:p>
        </w:tc>
        <w:tc>
          <w:tcPr>
            <w:tcW w:w="3883" w:type="dxa"/>
          </w:tcPr>
          <w:p w14:paraId="06AB698E" w14:textId="77777777" w:rsidR="006D2C4C" w:rsidRPr="001B719C" w:rsidRDefault="006D2C4C" w:rsidP="000204C1">
            <w:pPr>
              <w:spacing w:line="240" w:lineRule="auto"/>
              <w:jc w:val="left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 xml:space="preserve">UART </w:t>
            </w:r>
            <w:proofErr w:type="spellStart"/>
            <w:r>
              <w:rPr>
                <w:color w:val="000000" w:themeColor="text1"/>
                <w:lang w:val="en-US"/>
              </w:rPr>
              <w:t>TxD</w:t>
            </w:r>
            <w:proofErr w:type="spellEnd"/>
          </w:p>
        </w:tc>
        <w:tc>
          <w:tcPr>
            <w:tcW w:w="1842" w:type="dxa"/>
          </w:tcPr>
          <w:p w14:paraId="78FD1498" w14:textId="18BBD2B7" w:rsidR="006D2C4C" w:rsidRDefault="00B12E28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XP2.35 XP2.36</w:t>
            </w:r>
          </w:p>
        </w:tc>
        <w:tc>
          <w:tcPr>
            <w:tcW w:w="2404" w:type="dxa"/>
          </w:tcPr>
          <w:p w14:paraId="200C0B46" w14:textId="77777777" w:rsidR="006D2C4C" w:rsidRPr="00005FB1" w:rsidRDefault="006D2C4C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***</w:t>
            </w:r>
          </w:p>
        </w:tc>
      </w:tr>
      <w:tr w:rsidR="00F2026C" w14:paraId="67A0A863" w14:textId="77777777" w:rsidTr="00F2026C">
        <w:tc>
          <w:tcPr>
            <w:tcW w:w="1641" w:type="dxa"/>
          </w:tcPr>
          <w:p w14:paraId="28C24CC3" w14:textId="77777777" w:rsidR="006D2C4C" w:rsidRDefault="006D2C4C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PORTB.6</w:t>
            </w:r>
          </w:p>
        </w:tc>
        <w:tc>
          <w:tcPr>
            <w:tcW w:w="3883" w:type="dxa"/>
          </w:tcPr>
          <w:p w14:paraId="41079E32" w14:textId="77777777" w:rsidR="006D2C4C" w:rsidRPr="001B719C" w:rsidRDefault="006D2C4C" w:rsidP="000204C1">
            <w:pPr>
              <w:spacing w:line="240" w:lineRule="auto"/>
              <w:jc w:val="left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 xml:space="preserve">UART </w:t>
            </w:r>
            <w:proofErr w:type="spellStart"/>
            <w:r>
              <w:rPr>
                <w:color w:val="000000" w:themeColor="text1"/>
                <w:lang w:val="en-US"/>
              </w:rPr>
              <w:t>RxD</w:t>
            </w:r>
            <w:proofErr w:type="spellEnd"/>
          </w:p>
        </w:tc>
        <w:tc>
          <w:tcPr>
            <w:tcW w:w="1842" w:type="dxa"/>
          </w:tcPr>
          <w:p w14:paraId="5C4CB755" w14:textId="1398E6CB" w:rsidR="006D2C4C" w:rsidRDefault="00B12E28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XP2.37 XP2.38</w:t>
            </w:r>
          </w:p>
        </w:tc>
        <w:tc>
          <w:tcPr>
            <w:tcW w:w="2404" w:type="dxa"/>
          </w:tcPr>
          <w:p w14:paraId="0622298D" w14:textId="77777777" w:rsidR="006D2C4C" w:rsidRDefault="006D2C4C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***</w:t>
            </w:r>
          </w:p>
        </w:tc>
      </w:tr>
      <w:tr w:rsidR="00F2026C" w14:paraId="2BEAF455" w14:textId="77777777" w:rsidTr="00F2026C">
        <w:tc>
          <w:tcPr>
            <w:tcW w:w="1641" w:type="dxa"/>
          </w:tcPr>
          <w:p w14:paraId="1968D793" w14:textId="77777777" w:rsidR="006D2C4C" w:rsidRPr="004371E9" w:rsidRDefault="006D2C4C" w:rsidP="000204C1">
            <w:pPr>
              <w:spacing w:line="240" w:lineRule="auto"/>
              <w:jc w:val="center"/>
              <w:rPr>
                <w:b/>
                <w:bCs/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PORTC.0</w:t>
            </w:r>
          </w:p>
        </w:tc>
        <w:tc>
          <w:tcPr>
            <w:tcW w:w="3883" w:type="dxa"/>
          </w:tcPr>
          <w:p w14:paraId="6622F4AC" w14:textId="77777777" w:rsidR="006D2C4C" w:rsidRPr="003F7E1B" w:rsidRDefault="006D2C4C" w:rsidP="000204C1">
            <w:pPr>
              <w:spacing w:line="240" w:lineRule="auto"/>
              <w:jc w:val="left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SCL I2C</w:t>
            </w:r>
          </w:p>
        </w:tc>
        <w:tc>
          <w:tcPr>
            <w:tcW w:w="1842" w:type="dxa"/>
          </w:tcPr>
          <w:p w14:paraId="66115541" w14:textId="2CF3BA8F" w:rsidR="006D2C4C" w:rsidRPr="004D427A" w:rsidRDefault="00F8012E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XP2.3 XP2.4</w:t>
            </w:r>
          </w:p>
        </w:tc>
        <w:tc>
          <w:tcPr>
            <w:tcW w:w="2404" w:type="dxa"/>
          </w:tcPr>
          <w:p w14:paraId="42009899" w14:textId="77777777" w:rsidR="006D2C4C" w:rsidRDefault="006D2C4C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***</w:t>
            </w:r>
          </w:p>
        </w:tc>
      </w:tr>
      <w:tr w:rsidR="006D2C4C" w14:paraId="340D77BA" w14:textId="77777777" w:rsidTr="00F2026C">
        <w:tc>
          <w:tcPr>
            <w:tcW w:w="1641" w:type="dxa"/>
          </w:tcPr>
          <w:p w14:paraId="6FAC370B" w14:textId="77777777" w:rsidR="006D2C4C" w:rsidRDefault="006D2C4C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PORTC.1</w:t>
            </w:r>
          </w:p>
        </w:tc>
        <w:tc>
          <w:tcPr>
            <w:tcW w:w="3883" w:type="dxa"/>
          </w:tcPr>
          <w:p w14:paraId="3CC89CDA" w14:textId="77777777" w:rsidR="006D2C4C" w:rsidRPr="003F7E1B" w:rsidRDefault="006D2C4C" w:rsidP="000204C1">
            <w:pPr>
              <w:spacing w:line="240" w:lineRule="auto"/>
              <w:jc w:val="left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SDA I2C</w:t>
            </w:r>
          </w:p>
        </w:tc>
        <w:tc>
          <w:tcPr>
            <w:tcW w:w="1842" w:type="dxa"/>
          </w:tcPr>
          <w:p w14:paraId="77363AC6" w14:textId="48E74384" w:rsidR="006D2C4C" w:rsidRPr="00F8012E" w:rsidRDefault="00F8012E" w:rsidP="000204C1">
            <w:pPr>
              <w:spacing w:line="240" w:lineRule="auto"/>
              <w:jc w:val="center"/>
              <w:rPr>
                <w:b/>
                <w:bCs/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XP2.5 XP2.6</w:t>
            </w:r>
          </w:p>
        </w:tc>
        <w:tc>
          <w:tcPr>
            <w:tcW w:w="2404" w:type="dxa"/>
          </w:tcPr>
          <w:p w14:paraId="7679A720" w14:textId="77777777" w:rsidR="006D2C4C" w:rsidRDefault="006D2C4C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***</w:t>
            </w:r>
          </w:p>
        </w:tc>
      </w:tr>
      <w:tr w:rsidR="006D2C4C" w14:paraId="749AA183" w14:textId="77777777" w:rsidTr="00F2026C">
        <w:tc>
          <w:tcPr>
            <w:tcW w:w="1641" w:type="dxa"/>
          </w:tcPr>
          <w:p w14:paraId="03B6F337" w14:textId="77777777" w:rsidR="006D2C4C" w:rsidRDefault="006D2C4C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PORTE.0</w:t>
            </w:r>
          </w:p>
        </w:tc>
        <w:tc>
          <w:tcPr>
            <w:tcW w:w="3883" w:type="dxa"/>
          </w:tcPr>
          <w:p w14:paraId="1C9D33E3" w14:textId="77777777" w:rsidR="006D2C4C" w:rsidRPr="009C26A0" w:rsidRDefault="006D2C4C" w:rsidP="000204C1"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Опорное напряжение</w:t>
            </w:r>
          </w:p>
        </w:tc>
        <w:tc>
          <w:tcPr>
            <w:tcW w:w="1842" w:type="dxa"/>
          </w:tcPr>
          <w:p w14:paraId="55DC5A10" w14:textId="3BC63FB4" w:rsidR="006D2C4C" w:rsidRDefault="0013518E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XP2.7</w:t>
            </w:r>
          </w:p>
        </w:tc>
        <w:tc>
          <w:tcPr>
            <w:tcW w:w="2404" w:type="dxa"/>
          </w:tcPr>
          <w:p w14:paraId="01780669" w14:textId="77777777" w:rsidR="006D2C4C" w:rsidRDefault="006D2C4C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***</w:t>
            </w:r>
          </w:p>
        </w:tc>
      </w:tr>
      <w:tr w:rsidR="006D2C4C" w14:paraId="7C46E59A" w14:textId="77777777" w:rsidTr="00F2026C">
        <w:tc>
          <w:tcPr>
            <w:tcW w:w="1641" w:type="dxa"/>
          </w:tcPr>
          <w:p w14:paraId="6B3327B5" w14:textId="77777777" w:rsidR="006D2C4C" w:rsidRDefault="006D2C4C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-</w:t>
            </w:r>
          </w:p>
        </w:tc>
        <w:tc>
          <w:tcPr>
            <w:tcW w:w="3883" w:type="dxa"/>
          </w:tcPr>
          <w:p w14:paraId="24873F92" w14:textId="77777777" w:rsidR="006D2C4C" w:rsidRPr="00B17EA4" w:rsidRDefault="006D2C4C" w:rsidP="000204C1"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Общий</w:t>
            </w:r>
          </w:p>
        </w:tc>
        <w:tc>
          <w:tcPr>
            <w:tcW w:w="1842" w:type="dxa"/>
          </w:tcPr>
          <w:p w14:paraId="739E7E68" w14:textId="57DECC4D" w:rsidR="006D2C4C" w:rsidRDefault="006D2C4C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</w:p>
        </w:tc>
        <w:tc>
          <w:tcPr>
            <w:tcW w:w="2404" w:type="dxa"/>
          </w:tcPr>
          <w:p w14:paraId="226448BB" w14:textId="77777777" w:rsidR="006D2C4C" w:rsidRDefault="006D2C4C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***</w:t>
            </w:r>
          </w:p>
        </w:tc>
      </w:tr>
      <w:tr w:rsidR="006D2C4C" w14:paraId="33D90261" w14:textId="77777777" w:rsidTr="00F2026C">
        <w:tc>
          <w:tcPr>
            <w:tcW w:w="1641" w:type="dxa"/>
          </w:tcPr>
          <w:p w14:paraId="46E34393" w14:textId="77777777" w:rsidR="006D2C4C" w:rsidRDefault="006D2C4C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lastRenderedPageBreak/>
              <w:t>PORTF.1</w:t>
            </w:r>
          </w:p>
        </w:tc>
        <w:tc>
          <w:tcPr>
            <w:tcW w:w="3883" w:type="dxa"/>
          </w:tcPr>
          <w:p w14:paraId="17A43758" w14:textId="77777777" w:rsidR="006D2C4C" w:rsidRPr="009F0281" w:rsidRDefault="006D2C4C" w:rsidP="000204C1">
            <w:pPr>
              <w:spacing w:line="240" w:lineRule="auto"/>
              <w:jc w:val="left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SCK SPI</w:t>
            </w:r>
          </w:p>
        </w:tc>
        <w:tc>
          <w:tcPr>
            <w:tcW w:w="1842" w:type="dxa"/>
          </w:tcPr>
          <w:p w14:paraId="11EBF5C0" w14:textId="74FC96D7" w:rsidR="006D2C4C" w:rsidRDefault="0013518E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XP2.11 XP2.12</w:t>
            </w:r>
          </w:p>
        </w:tc>
        <w:tc>
          <w:tcPr>
            <w:tcW w:w="2404" w:type="dxa"/>
          </w:tcPr>
          <w:p w14:paraId="243F84DE" w14:textId="77777777" w:rsidR="006D2C4C" w:rsidRDefault="006D2C4C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***</w:t>
            </w:r>
          </w:p>
        </w:tc>
      </w:tr>
      <w:tr w:rsidR="006D2C4C" w14:paraId="46FC8DB7" w14:textId="77777777" w:rsidTr="00F2026C">
        <w:tc>
          <w:tcPr>
            <w:tcW w:w="1641" w:type="dxa"/>
          </w:tcPr>
          <w:p w14:paraId="273D12E4" w14:textId="77777777" w:rsidR="006D2C4C" w:rsidRPr="00FE3EF8" w:rsidRDefault="006D2C4C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PORTF.3</w:t>
            </w:r>
          </w:p>
        </w:tc>
        <w:tc>
          <w:tcPr>
            <w:tcW w:w="3883" w:type="dxa"/>
          </w:tcPr>
          <w:p w14:paraId="6D0A6B86" w14:textId="77777777" w:rsidR="006D2C4C" w:rsidRPr="00B17EA4" w:rsidRDefault="006D2C4C" w:rsidP="000204C1"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MISO SPI</w:t>
            </w:r>
          </w:p>
        </w:tc>
        <w:tc>
          <w:tcPr>
            <w:tcW w:w="1842" w:type="dxa"/>
          </w:tcPr>
          <w:p w14:paraId="43CBE472" w14:textId="511A5084" w:rsidR="006D2C4C" w:rsidRPr="0013518E" w:rsidRDefault="0013518E" w:rsidP="000204C1">
            <w:pPr>
              <w:spacing w:line="240" w:lineRule="auto"/>
              <w:jc w:val="center"/>
              <w:rPr>
                <w:b/>
                <w:bCs/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XP2.13 XP2.14</w:t>
            </w:r>
          </w:p>
        </w:tc>
        <w:tc>
          <w:tcPr>
            <w:tcW w:w="2404" w:type="dxa"/>
          </w:tcPr>
          <w:p w14:paraId="0007D17E" w14:textId="77777777" w:rsidR="006D2C4C" w:rsidRDefault="006D2C4C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***</w:t>
            </w:r>
          </w:p>
        </w:tc>
      </w:tr>
      <w:tr w:rsidR="006D2C4C" w14:paraId="4DED66BC" w14:textId="77777777" w:rsidTr="00F2026C">
        <w:tc>
          <w:tcPr>
            <w:tcW w:w="1641" w:type="dxa"/>
          </w:tcPr>
          <w:p w14:paraId="61D56F22" w14:textId="77777777" w:rsidR="006D2C4C" w:rsidRDefault="006D2C4C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PORTF.0</w:t>
            </w:r>
          </w:p>
          <w:p w14:paraId="54156808" w14:textId="77777777" w:rsidR="006D2C4C" w:rsidRDefault="006D2C4C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/</w:t>
            </w:r>
          </w:p>
          <w:p w14:paraId="5444DE56" w14:textId="77777777" w:rsidR="006D2C4C" w:rsidRDefault="006D2C4C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PORTA.1</w:t>
            </w:r>
          </w:p>
        </w:tc>
        <w:tc>
          <w:tcPr>
            <w:tcW w:w="3883" w:type="dxa"/>
          </w:tcPr>
          <w:p w14:paraId="71126481" w14:textId="77777777" w:rsidR="006D2C4C" w:rsidRPr="00B17EA4" w:rsidRDefault="006D2C4C" w:rsidP="000204C1"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ШИМ/</w:t>
            </w:r>
            <w:r>
              <w:rPr>
                <w:color w:val="000000" w:themeColor="text1"/>
                <w:lang w:val="en-US"/>
              </w:rPr>
              <w:t>MOSI SPI</w:t>
            </w:r>
          </w:p>
        </w:tc>
        <w:tc>
          <w:tcPr>
            <w:tcW w:w="1842" w:type="dxa"/>
          </w:tcPr>
          <w:p w14:paraId="69A68BD7" w14:textId="7324B1B9" w:rsidR="006D2C4C" w:rsidRDefault="0013518E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XP2.15 XP2.16</w:t>
            </w:r>
          </w:p>
        </w:tc>
        <w:tc>
          <w:tcPr>
            <w:tcW w:w="2404" w:type="dxa"/>
          </w:tcPr>
          <w:p w14:paraId="354FB55C" w14:textId="77777777" w:rsidR="006D2C4C" w:rsidRDefault="006D2C4C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Светодиод </w:t>
            </w:r>
            <w:r>
              <w:rPr>
                <w:color w:val="000000" w:themeColor="text1"/>
                <w:lang w:val="en-US"/>
              </w:rPr>
              <w:t>HL4</w:t>
            </w:r>
          </w:p>
        </w:tc>
      </w:tr>
      <w:tr w:rsidR="006D2C4C" w14:paraId="09DF5E5E" w14:textId="77777777" w:rsidTr="00F2026C">
        <w:tc>
          <w:tcPr>
            <w:tcW w:w="1641" w:type="dxa"/>
          </w:tcPr>
          <w:p w14:paraId="278B0BBF" w14:textId="77777777" w:rsidR="006D2C4C" w:rsidRDefault="006D2C4C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PORTF.2</w:t>
            </w:r>
          </w:p>
          <w:p w14:paraId="1C4E62E0" w14:textId="77777777" w:rsidR="006D2C4C" w:rsidRDefault="006D2C4C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/</w:t>
            </w:r>
          </w:p>
          <w:p w14:paraId="0633DF9B" w14:textId="77777777" w:rsidR="006D2C4C" w:rsidRDefault="006D2C4C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PORTA.2</w:t>
            </w:r>
          </w:p>
        </w:tc>
        <w:tc>
          <w:tcPr>
            <w:tcW w:w="3883" w:type="dxa"/>
          </w:tcPr>
          <w:p w14:paraId="0F15E194" w14:textId="77777777" w:rsidR="006D2C4C" w:rsidRPr="00B17EA4" w:rsidRDefault="006D2C4C" w:rsidP="000204C1"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ШИМ/</w:t>
            </w:r>
            <w:r>
              <w:rPr>
                <w:color w:val="000000" w:themeColor="text1"/>
                <w:lang w:val="en-US"/>
              </w:rPr>
              <w:t>CS SPI</w:t>
            </w:r>
          </w:p>
        </w:tc>
        <w:tc>
          <w:tcPr>
            <w:tcW w:w="1842" w:type="dxa"/>
          </w:tcPr>
          <w:p w14:paraId="557B9AF2" w14:textId="12D34B65" w:rsidR="006D2C4C" w:rsidRDefault="0013518E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XP2.</w:t>
            </w:r>
            <w:r w:rsidR="00A93E64">
              <w:rPr>
                <w:color w:val="000000" w:themeColor="text1"/>
                <w:lang w:val="en-US"/>
              </w:rPr>
              <w:t>17 XP2.18</w:t>
            </w:r>
          </w:p>
        </w:tc>
        <w:tc>
          <w:tcPr>
            <w:tcW w:w="2404" w:type="dxa"/>
          </w:tcPr>
          <w:p w14:paraId="01F407E4" w14:textId="77777777" w:rsidR="006D2C4C" w:rsidRDefault="006D2C4C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***</w:t>
            </w:r>
          </w:p>
        </w:tc>
      </w:tr>
      <w:tr w:rsidR="006D2C4C" w14:paraId="23F7CE64" w14:textId="77777777" w:rsidTr="00F2026C">
        <w:tc>
          <w:tcPr>
            <w:tcW w:w="1641" w:type="dxa"/>
          </w:tcPr>
          <w:p w14:paraId="5933F9E4" w14:textId="77777777" w:rsidR="006D2C4C" w:rsidRDefault="006D2C4C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PORTA.3</w:t>
            </w:r>
          </w:p>
        </w:tc>
        <w:tc>
          <w:tcPr>
            <w:tcW w:w="3883" w:type="dxa"/>
          </w:tcPr>
          <w:p w14:paraId="3A068413" w14:textId="77777777" w:rsidR="006D2C4C" w:rsidRPr="00B17EA4" w:rsidRDefault="006D2C4C" w:rsidP="000204C1"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ШИМ</w:t>
            </w:r>
          </w:p>
        </w:tc>
        <w:tc>
          <w:tcPr>
            <w:tcW w:w="1842" w:type="dxa"/>
          </w:tcPr>
          <w:p w14:paraId="270598CE" w14:textId="4F002DE5" w:rsidR="006D2C4C" w:rsidRDefault="00A93E64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XP2.23</w:t>
            </w:r>
          </w:p>
        </w:tc>
        <w:tc>
          <w:tcPr>
            <w:tcW w:w="2404" w:type="dxa"/>
          </w:tcPr>
          <w:p w14:paraId="1CC3F0C1" w14:textId="77777777" w:rsidR="006D2C4C" w:rsidRDefault="006D2C4C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Светодиод </w:t>
            </w:r>
            <w:r>
              <w:rPr>
                <w:color w:val="000000" w:themeColor="text1"/>
                <w:lang w:val="en-US"/>
              </w:rPr>
              <w:t>HL2</w:t>
            </w:r>
          </w:p>
        </w:tc>
      </w:tr>
      <w:tr w:rsidR="006D2C4C" w14:paraId="7DC1230D" w14:textId="77777777" w:rsidTr="00F2026C">
        <w:tc>
          <w:tcPr>
            <w:tcW w:w="1641" w:type="dxa"/>
          </w:tcPr>
          <w:p w14:paraId="74B5A798" w14:textId="77777777" w:rsidR="006D2C4C" w:rsidRDefault="006D2C4C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PORTA.6</w:t>
            </w:r>
          </w:p>
        </w:tc>
        <w:tc>
          <w:tcPr>
            <w:tcW w:w="3883" w:type="dxa"/>
          </w:tcPr>
          <w:p w14:paraId="77EB672E" w14:textId="77777777" w:rsidR="006D2C4C" w:rsidRPr="00B17EA4" w:rsidRDefault="006D2C4C" w:rsidP="000204C1"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Цифровой</w:t>
            </w:r>
          </w:p>
        </w:tc>
        <w:tc>
          <w:tcPr>
            <w:tcW w:w="1842" w:type="dxa"/>
          </w:tcPr>
          <w:p w14:paraId="1CE23E62" w14:textId="067E5CF3" w:rsidR="006D2C4C" w:rsidRDefault="006D2C4C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</w:p>
        </w:tc>
        <w:tc>
          <w:tcPr>
            <w:tcW w:w="2404" w:type="dxa"/>
          </w:tcPr>
          <w:p w14:paraId="2E7FF405" w14:textId="77777777" w:rsidR="006D2C4C" w:rsidRDefault="006D2C4C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***</w:t>
            </w:r>
          </w:p>
        </w:tc>
      </w:tr>
      <w:tr w:rsidR="006D2C4C" w14:paraId="4E7D5BD8" w14:textId="77777777" w:rsidTr="00F2026C">
        <w:tc>
          <w:tcPr>
            <w:tcW w:w="1641" w:type="dxa"/>
          </w:tcPr>
          <w:p w14:paraId="756AB59C" w14:textId="77777777" w:rsidR="006D2C4C" w:rsidRPr="00C773BC" w:rsidRDefault="006D2C4C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PORTA.</w:t>
            </w:r>
            <w:r>
              <w:rPr>
                <w:color w:val="000000" w:themeColor="text1"/>
              </w:rPr>
              <w:t>0</w:t>
            </w:r>
          </w:p>
        </w:tc>
        <w:tc>
          <w:tcPr>
            <w:tcW w:w="3883" w:type="dxa"/>
          </w:tcPr>
          <w:p w14:paraId="19C626AC" w14:textId="77777777" w:rsidR="006D2C4C" w:rsidRPr="00B17EA4" w:rsidRDefault="006D2C4C" w:rsidP="000204C1"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Пользовательская кнопка</w:t>
            </w:r>
          </w:p>
        </w:tc>
        <w:tc>
          <w:tcPr>
            <w:tcW w:w="1842" w:type="dxa"/>
          </w:tcPr>
          <w:p w14:paraId="61C657D8" w14:textId="77777777" w:rsidR="006D2C4C" w:rsidRDefault="006D2C4C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-</w:t>
            </w:r>
          </w:p>
        </w:tc>
        <w:tc>
          <w:tcPr>
            <w:tcW w:w="2404" w:type="dxa"/>
          </w:tcPr>
          <w:p w14:paraId="1124DEA0" w14:textId="77777777" w:rsidR="006D2C4C" w:rsidRPr="00794032" w:rsidRDefault="006D2C4C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Кнопка </w:t>
            </w:r>
            <w:r>
              <w:rPr>
                <w:color w:val="000000" w:themeColor="text1"/>
                <w:lang w:val="en-US"/>
              </w:rPr>
              <w:t>SB2</w:t>
            </w:r>
          </w:p>
        </w:tc>
      </w:tr>
      <w:tr w:rsidR="006D2C4C" w14:paraId="19643249" w14:textId="77777777" w:rsidTr="00F2026C">
        <w:tc>
          <w:tcPr>
            <w:tcW w:w="1641" w:type="dxa"/>
          </w:tcPr>
          <w:p w14:paraId="3A393E64" w14:textId="27656620" w:rsidR="006D2C4C" w:rsidRDefault="006D2C4C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PORTC.</w:t>
            </w:r>
            <w:r w:rsidR="00986EA6">
              <w:rPr>
                <w:color w:val="000000" w:themeColor="text1"/>
                <w:lang w:val="en-US"/>
              </w:rPr>
              <w:t>2</w:t>
            </w:r>
          </w:p>
        </w:tc>
        <w:tc>
          <w:tcPr>
            <w:tcW w:w="3883" w:type="dxa"/>
          </w:tcPr>
          <w:p w14:paraId="411B62C3" w14:textId="77777777" w:rsidR="006D2C4C" w:rsidRPr="00D704D9" w:rsidRDefault="006D2C4C" w:rsidP="000204C1"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  <w:tc>
          <w:tcPr>
            <w:tcW w:w="1842" w:type="dxa"/>
          </w:tcPr>
          <w:p w14:paraId="52A8A3E9" w14:textId="77777777" w:rsidR="006D2C4C" w:rsidRPr="00D704D9" w:rsidRDefault="006D2C4C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  <w:tc>
          <w:tcPr>
            <w:tcW w:w="2404" w:type="dxa"/>
          </w:tcPr>
          <w:p w14:paraId="2AA51004" w14:textId="77777777" w:rsidR="006D2C4C" w:rsidRPr="00D704D9" w:rsidRDefault="006D2C4C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Светодиод </w:t>
            </w:r>
            <w:r>
              <w:rPr>
                <w:color w:val="000000" w:themeColor="text1"/>
                <w:lang w:val="en-US"/>
              </w:rPr>
              <w:t>HL</w:t>
            </w:r>
            <w:r>
              <w:rPr>
                <w:color w:val="000000" w:themeColor="text1"/>
              </w:rPr>
              <w:t>1</w:t>
            </w:r>
          </w:p>
        </w:tc>
      </w:tr>
    </w:tbl>
    <w:p w14:paraId="34820733" w14:textId="77777777" w:rsidR="006D2C4C" w:rsidRDefault="006D2C4C" w:rsidP="00EB146C">
      <w:pPr>
        <w:pStyle w:val="ae"/>
        <w:spacing w:line="240" w:lineRule="auto"/>
        <w:ind w:left="855"/>
        <w:rPr>
          <w:color w:val="000000" w:themeColor="text1"/>
        </w:rPr>
      </w:pPr>
    </w:p>
    <w:p w14:paraId="03EDF96D" w14:textId="6AC70F18" w:rsidR="00AF45BE" w:rsidRDefault="004E3DFE" w:rsidP="003C19D1">
      <w:pPr>
        <w:pStyle w:val="ae"/>
        <w:spacing w:line="240" w:lineRule="auto"/>
        <w:ind w:left="0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6CFBD848" wp14:editId="60E5134E">
            <wp:extent cx="5647659" cy="5517728"/>
            <wp:effectExtent l="0" t="0" r="0" b="6985"/>
            <wp:docPr id="565" name="Рисунок 5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9793" cy="5529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1AACB" w14:textId="1BAAB4C3" w:rsidR="0045697A" w:rsidRDefault="0045697A" w:rsidP="0045697A">
      <w:pPr>
        <w:spacing w:line="240" w:lineRule="auto"/>
        <w:jc w:val="center"/>
        <w:rPr>
          <w:color w:val="000000" w:themeColor="text1"/>
        </w:rPr>
      </w:pPr>
      <w:r>
        <w:rPr>
          <w:color w:val="000000" w:themeColor="text1"/>
        </w:rPr>
        <w:t xml:space="preserve">Рисунок </w:t>
      </w:r>
      <w:r w:rsidR="003B3A24">
        <w:rPr>
          <w:color w:val="000000" w:themeColor="text1"/>
        </w:rPr>
        <w:t>4</w:t>
      </w:r>
      <w:r>
        <w:rPr>
          <w:color w:val="000000" w:themeColor="text1"/>
        </w:rPr>
        <w:t xml:space="preserve">. – Схема электрическая соединений с МК </w:t>
      </w:r>
      <w:r w:rsidR="00BF50BF">
        <w:rPr>
          <w:color w:val="000000" w:themeColor="text1"/>
        </w:rPr>
        <w:t>К1986ВЕ92FI</w:t>
      </w:r>
      <w:r w:rsidRPr="005613B5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разъемов </w:t>
      </w:r>
      <w:r>
        <w:rPr>
          <w:color w:val="000000" w:themeColor="text1"/>
          <w:lang w:val="en-US"/>
        </w:rPr>
        <w:t>ST</w:t>
      </w:r>
      <w:r w:rsidRPr="0045697A"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Morpho</w:t>
      </w:r>
      <w:r>
        <w:rPr>
          <w:color w:val="000000" w:themeColor="text1"/>
        </w:rPr>
        <w:t xml:space="preserve"> и выводов на исполнительные устройства</w:t>
      </w:r>
    </w:p>
    <w:p w14:paraId="3E384147" w14:textId="77777777" w:rsidR="00C56373" w:rsidRDefault="00C56373" w:rsidP="00F777A0">
      <w:pPr>
        <w:pStyle w:val="ae"/>
        <w:spacing w:line="240" w:lineRule="auto"/>
        <w:ind w:left="0"/>
        <w:rPr>
          <w:color w:val="000000" w:themeColor="text1"/>
        </w:rPr>
      </w:pPr>
    </w:p>
    <w:p w14:paraId="6581EDFE" w14:textId="449423DB" w:rsidR="00F34FA2" w:rsidRDefault="00F34FA2">
      <w:pPr>
        <w:spacing w:line="240" w:lineRule="auto"/>
        <w:jc w:val="left"/>
        <w:rPr>
          <w:rFonts w:eastAsia="Calibri"/>
          <w:color w:val="000000" w:themeColor="text1"/>
          <w:szCs w:val="22"/>
          <w:lang w:eastAsia="en-US"/>
        </w:rPr>
      </w:pPr>
      <w:r>
        <w:rPr>
          <w:color w:val="000000" w:themeColor="text1"/>
        </w:rPr>
        <w:br w:type="page"/>
      </w:r>
    </w:p>
    <w:p w14:paraId="69D22A34" w14:textId="1C74B117" w:rsidR="00A739CF" w:rsidRPr="00C56348" w:rsidRDefault="00A739CF" w:rsidP="00A739CF">
      <w:pPr>
        <w:pStyle w:val="1"/>
        <w:numPr>
          <w:ilvl w:val="0"/>
          <w:numId w:val="21"/>
        </w:numPr>
        <w:spacing w:before="0" w:after="0"/>
        <w:ind w:right="-1"/>
        <w:jc w:val="center"/>
        <w:rPr>
          <w:bCs/>
          <w:sz w:val="28"/>
          <w:szCs w:val="22"/>
        </w:rPr>
      </w:pPr>
      <w:bookmarkStart w:id="8" w:name="_Toc99746641"/>
      <w:r>
        <w:rPr>
          <w:bCs/>
          <w:sz w:val="28"/>
          <w:szCs w:val="22"/>
        </w:rPr>
        <w:lastRenderedPageBreak/>
        <w:t>Запуск и настройка на ПК</w:t>
      </w:r>
      <w:bookmarkEnd w:id="8"/>
    </w:p>
    <w:p w14:paraId="3EA9FCAF" w14:textId="77777777" w:rsidR="00A739CF" w:rsidRDefault="00A739CF" w:rsidP="00A739CF">
      <w:pPr>
        <w:spacing w:line="240" w:lineRule="auto"/>
        <w:jc w:val="left"/>
        <w:rPr>
          <w:color w:val="000000" w:themeColor="text1"/>
        </w:rPr>
      </w:pPr>
    </w:p>
    <w:p w14:paraId="1A4F9FB7" w14:textId="280CF485" w:rsidR="00A739CF" w:rsidRDefault="00775AD6" w:rsidP="000C1445">
      <w:pPr>
        <w:spacing w:line="240" w:lineRule="auto"/>
        <w:ind w:firstLine="360"/>
        <w:jc w:val="left"/>
        <w:rPr>
          <w:color w:val="000000" w:themeColor="text1"/>
        </w:rPr>
      </w:pPr>
      <w:r>
        <w:rPr>
          <w:color w:val="000000" w:themeColor="text1"/>
        </w:rPr>
        <w:t xml:space="preserve">Данное руководство рассчитано на использование </w:t>
      </w:r>
      <w:r w:rsidR="00544343">
        <w:rPr>
          <w:color w:val="000000" w:themeColor="text1"/>
        </w:rPr>
        <w:t xml:space="preserve">среды разработки </w:t>
      </w:r>
      <w:r w:rsidR="00A209AC">
        <w:rPr>
          <w:color w:val="000000" w:themeColor="text1"/>
          <w:lang w:val="en-US"/>
        </w:rPr>
        <w:t>MD</w:t>
      </w:r>
      <w:r w:rsidR="00933E96">
        <w:rPr>
          <w:color w:val="000000" w:themeColor="text1"/>
          <w:lang w:val="en-US"/>
        </w:rPr>
        <w:t>K</w:t>
      </w:r>
      <w:r w:rsidR="00933E96" w:rsidRPr="00933E96">
        <w:rPr>
          <w:color w:val="000000" w:themeColor="text1"/>
        </w:rPr>
        <w:t>-</w:t>
      </w:r>
      <w:r w:rsidR="00933E96">
        <w:rPr>
          <w:color w:val="000000" w:themeColor="text1"/>
          <w:lang w:val="en-US"/>
        </w:rPr>
        <w:t>Arm</w:t>
      </w:r>
      <w:r w:rsidR="00933E96" w:rsidRPr="00933E96">
        <w:rPr>
          <w:color w:val="000000" w:themeColor="text1"/>
        </w:rPr>
        <w:t xml:space="preserve"> </w:t>
      </w:r>
      <w:r w:rsidR="00933E96">
        <w:rPr>
          <w:color w:val="000000" w:themeColor="text1"/>
        </w:rPr>
        <w:t xml:space="preserve">от фирмы </w:t>
      </w:r>
      <w:r w:rsidR="00933E96">
        <w:rPr>
          <w:color w:val="000000" w:themeColor="text1"/>
          <w:lang w:val="en-US"/>
        </w:rPr>
        <w:t>Keil</w:t>
      </w:r>
      <w:r w:rsidR="00933E96" w:rsidRPr="00933E96">
        <w:rPr>
          <w:color w:val="000000" w:themeColor="text1"/>
        </w:rPr>
        <w:t xml:space="preserve">. </w:t>
      </w:r>
      <w:r w:rsidR="00933E96" w:rsidRPr="001A382A">
        <w:rPr>
          <w:color w:val="000000" w:themeColor="text1"/>
        </w:rPr>
        <w:t>(</w:t>
      </w:r>
      <w:r w:rsidR="00933E96">
        <w:rPr>
          <w:color w:val="000000" w:themeColor="text1"/>
        </w:rPr>
        <w:t xml:space="preserve">ссылка для скачивания </w:t>
      </w:r>
      <w:hyperlink r:id="rId15" w:history="1">
        <w:r w:rsidR="005721CD" w:rsidRPr="007A17AD">
          <w:rPr>
            <w:rStyle w:val="aa"/>
          </w:rPr>
          <w:t>https://www.keil.com/download/product/</w:t>
        </w:r>
      </w:hyperlink>
      <w:r w:rsidR="005721CD">
        <w:rPr>
          <w:color w:val="000000" w:themeColor="text1"/>
        </w:rPr>
        <w:t>)</w:t>
      </w:r>
      <w:r w:rsidR="00A739CF" w:rsidRPr="00A60857">
        <w:rPr>
          <w:color w:val="000000" w:themeColor="text1"/>
        </w:rPr>
        <w:t>.</w:t>
      </w:r>
      <w:r w:rsidR="001A382A">
        <w:rPr>
          <w:color w:val="000000" w:themeColor="text1"/>
        </w:rPr>
        <w:t xml:space="preserve"> Документы </w:t>
      </w:r>
      <w:r w:rsidR="00D10B78">
        <w:rPr>
          <w:color w:val="000000" w:themeColor="text1"/>
        </w:rPr>
        <w:t xml:space="preserve">и данные по характеристикам МК </w:t>
      </w:r>
      <w:r w:rsidR="00BF50BF">
        <w:rPr>
          <w:color w:val="000000" w:themeColor="text1"/>
        </w:rPr>
        <w:t>К1986ВЕ92FI</w:t>
      </w:r>
      <w:r w:rsidR="008455A3">
        <w:rPr>
          <w:color w:val="000000" w:themeColor="text1"/>
        </w:rPr>
        <w:t xml:space="preserve">, а также библиотеки и отладочные файлы для подключения и интеграции МК в среде </w:t>
      </w:r>
      <w:r w:rsidR="008455A3">
        <w:rPr>
          <w:color w:val="000000" w:themeColor="text1"/>
          <w:lang w:val="en-US"/>
        </w:rPr>
        <w:t>IDE</w:t>
      </w:r>
      <w:r w:rsidR="008455A3" w:rsidRPr="008455A3">
        <w:rPr>
          <w:color w:val="000000" w:themeColor="text1"/>
        </w:rPr>
        <w:t xml:space="preserve"> </w:t>
      </w:r>
      <w:r w:rsidR="008455A3">
        <w:rPr>
          <w:color w:val="000000" w:themeColor="text1"/>
          <w:lang w:val="en-US"/>
        </w:rPr>
        <w:t>MDK</w:t>
      </w:r>
      <w:r w:rsidR="008455A3" w:rsidRPr="008455A3">
        <w:rPr>
          <w:color w:val="000000" w:themeColor="text1"/>
        </w:rPr>
        <w:t>-</w:t>
      </w:r>
      <w:r w:rsidR="008455A3">
        <w:rPr>
          <w:color w:val="000000" w:themeColor="text1"/>
          <w:lang w:val="en-US"/>
        </w:rPr>
        <w:t>Arm</w:t>
      </w:r>
      <w:r w:rsidR="008455A3" w:rsidRPr="008455A3">
        <w:rPr>
          <w:color w:val="000000" w:themeColor="text1"/>
        </w:rPr>
        <w:t xml:space="preserve"> </w:t>
      </w:r>
      <w:r w:rsidR="008455A3">
        <w:rPr>
          <w:color w:val="000000" w:themeColor="text1"/>
          <w:lang w:val="en-US"/>
        </w:rPr>
        <w:t>Keil</w:t>
      </w:r>
      <w:r w:rsidR="008455A3" w:rsidRPr="008455A3">
        <w:rPr>
          <w:color w:val="000000" w:themeColor="text1"/>
        </w:rPr>
        <w:t xml:space="preserve"> </w:t>
      </w:r>
      <w:proofErr w:type="spellStart"/>
      <w:r w:rsidR="008455A3">
        <w:rPr>
          <w:color w:val="000000" w:themeColor="text1"/>
          <w:lang w:val="en-US"/>
        </w:rPr>
        <w:t>uVision</w:t>
      </w:r>
      <w:proofErr w:type="spellEnd"/>
      <w:r w:rsidR="008455A3">
        <w:rPr>
          <w:color w:val="000000" w:themeColor="text1"/>
        </w:rPr>
        <w:t xml:space="preserve"> можно скачать с сайта АО «ПКК </w:t>
      </w:r>
      <w:proofErr w:type="spellStart"/>
      <w:r w:rsidR="008455A3">
        <w:rPr>
          <w:color w:val="000000" w:themeColor="text1"/>
        </w:rPr>
        <w:t>Миландр</w:t>
      </w:r>
      <w:proofErr w:type="spellEnd"/>
      <w:r w:rsidR="008455A3">
        <w:rPr>
          <w:color w:val="000000" w:themeColor="text1"/>
        </w:rPr>
        <w:t xml:space="preserve">» (ссылка для скачивания </w:t>
      </w:r>
      <w:hyperlink r:id="rId16" w:history="1">
        <w:r w:rsidR="008455A3" w:rsidRPr="007A17AD">
          <w:rPr>
            <w:rStyle w:val="aa"/>
          </w:rPr>
          <w:t>https://support.milandr.ru/products/mikroskhemy_v_plastikovykh_korpusakh/k1986ve92qi/</w:t>
        </w:r>
      </w:hyperlink>
      <w:r w:rsidR="008455A3">
        <w:rPr>
          <w:color w:val="000000" w:themeColor="text1"/>
        </w:rPr>
        <w:t>)</w:t>
      </w:r>
    </w:p>
    <w:p w14:paraId="5A60AB06" w14:textId="169806B4" w:rsidR="008455A3" w:rsidRDefault="00404544" w:rsidP="00A739CF">
      <w:pPr>
        <w:spacing w:line="240" w:lineRule="auto"/>
        <w:jc w:val="left"/>
        <w:rPr>
          <w:color w:val="000000" w:themeColor="text1"/>
        </w:rPr>
      </w:pPr>
      <w:r>
        <w:rPr>
          <w:color w:val="000000" w:themeColor="text1"/>
        </w:rPr>
        <w:t xml:space="preserve">Для совместимого с </w:t>
      </w:r>
      <w:r>
        <w:rPr>
          <w:color w:val="000000" w:themeColor="text1"/>
          <w:lang w:val="en-US"/>
        </w:rPr>
        <w:t>ST</w:t>
      </w:r>
      <w:r w:rsidRPr="00404544">
        <w:rPr>
          <w:color w:val="000000" w:themeColor="text1"/>
        </w:rPr>
        <w:t>-</w:t>
      </w:r>
      <w:r>
        <w:rPr>
          <w:color w:val="000000" w:themeColor="text1"/>
          <w:lang w:val="en-US"/>
        </w:rPr>
        <w:t>Link</w:t>
      </w:r>
      <w:r w:rsidRPr="00404544"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v</w:t>
      </w:r>
      <w:r w:rsidRPr="00404544">
        <w:rPr>
          <w:color w:val="000000" w:themeColor="text1"/>
        </w:rPr>
        <w:t xml:space="preserve">.2 </w:t>
      </w:r>
      <w:r>
        <w:rPr>
          <w:color w:val="000000" w:themeColor="text1"/>
        </w:rPr>
        <w:t xml:space="preserve">программатора необходимо скачать </w:t>
      </w:r>
      <w:r w:rsidR="009A0023">
        <w:rPr>
          <w:color w:val="000000" w:themeColor="text1"/>
        </w:rPr>
        <w:t xml:space="preserve">драйвер для </w:t>
      </w:r>
      <w:r w:rsidR="009A0023">
        <w:rPr>
          <w:color w:val="000000" w:themeColor="text1"/>
          <w:lang w:val="en-US"/>
        </w:rPr>
        <w:t>USB</w:t>
      </w:r>
      <w:r w:rsidR="009A0023" w:rsidRPr="009A0023">
        <w:rPr>
          <w:color w:val="000000" w:themeColor="text1"/>
        </w:rPr>
        <w:t xml:space="preserve"> </w:t>
      </w:r>
      <w:r w:rsidR="00107864">
        <w:rPr>
          <w:color w:val="000000" w:themeColor="text1"/>
          <w:lang w:val="en-US"/>
        </w:rPr>
        <w:t>STSW</w:t>
      </w:r>
      <w:r w:rsidR="00107864" w:rsidRPr="00107864">
        <w:rPr>
          <w:color w:val="000000" w:themeColor="text1"/>
        </w:rPr>
        <w:t>-</w:t>
      </w:r>
      <w:r w:rsidR="00107864">
        <w:rPr>
          <w:color w:val="000000" w:themeColor="text1"/>
          <w:lang w:val="en-US"/>
        </w:rPr>
        <w:t>LINK</w:t>
      </w:r>
      <w:r w:rsidR="00107864" w:rsidRPr="00107864">
        <w:rPr>
          <w:color w:val="000000" w:themeColor="text1"/>
        </w:rPr>
        <w:t>009-</w:t>
      </w:r>
      <w:r w:rsidR="00107864">
        <w:rPr>
          <w:color w:val="000000" w:themeColor="text1"/>
          <w:lang w:val="en-US"/>
        </w:rPr>
        <w:t>ST</w:t>
      </w:r>
      <w:r w:rsidR="00107864" w:rsidRPr="00107864">
        <w:rPr>
          <w:color w:val="000000" w:themeColor="text1"/>
        </w:rPr>
        <w:t>-</w:t>
      </w:r>
      <w:r w:rsidR="00107864">
        <w:rPr>
          <w:color w:val="000000" w:themeColor="text1"/>
          <w:lang w:val="en-US"/>
        </w:rPr>
        <w:t>LINK</w:t>
      </w:r>
      <w:r w:rsidR="00107864" w:rsidRPr="00107864">
        <w:rPr>
          <w:color w:val="000000" w:themeColor="text1"/>
        </w:rPr>
        <w:t xml:space="preserve"> </w:t>
      </w:r>
      <w:r w:rsidR="00107864">
        <w:rPr>
          <w:color w:val="000000" w:themeColor="text1"/>
        </w:rPr>
        <w:t>широкодоступный в сети «Интернет».</w:t>
      </w:r>
    </w:p>
    <w:p w14:paraId="5FBB5695" w14:textId="7062BA75" w:rsidR="00107864" w:rsidRDefault="00107864" w:rsidP="00A739CF">
      <w:pPr>
        <w:spacing w:line="240" w:lineRule="auto"/>
        <w:jc w:val="left"/>
        <w:rPr>
          <w:color w:val="000000" w:themeColor="text1"/>
        </w:rPr>
      </w:pPr>
      <w:r>
        <w:rPr>
          <w:color w:val="000000" w:themeColor="text1"/>
        </w:rPr>
        <w:t xml:space="preserve">Подключить плату в </w:t>
      </w:r>
      <w:r>
        <w:rPr>
          <w:color w:val="000000" w:themeColor="text1"/>
          <w:lang w:val="en-US"/>
        </w:rPr>
        <w:t>USB</w:t>
      </w:r>
      <w:r w:rsidRPr="00107864">
        <w:rPr>
          <w:color w:val="000000" w:themeColor="text1"/>
        </w:rPr>
        <w:t xml:space="preserve"> </w:t>
      </w:r>
      <w:r>
        <w:rPr>
          <w:color w:val="000000" w:themeColor="text1"/>
        </w:rPr>
        <w:t>ПК</w:t>
      </w:r>
      <w:r w:rsidR="00802190">
        <w:rPr>
          <w:color w:val="000000" w:themeColor="text1"/>
        </w:rPr>
        <w:t xml:space="preserve"> и запустить </w:t>
      </w:r>
      <w:r w:rsidR="00802190">
        <w:rPr>
          <w:color w:val="000000" w:themeColor="text1"/>
          <w:lang w:val="en-US"/>
        </w:rPr>
        <w:t>Keil</w:t>
      </w:r>
      <w:r w:rsidR="00802190" w:rsidRPr="008455A3">
        <w:rPr>
          <w:color w:val="000000" w:themeColor="text1"/>
        </w:rPr>
        <w:t xml:space="preserve"> </w:t>
      </w:r>
      <w:proofErr w:type="spellStart"/>
      <w:r w:rsidR="00802190">
        <w:rPr>
          <w:color w:val="000000" w:themeColor="text1"/>
          <w:lang w:val="en-US"/>
        </w:rPr>
        <w:t>uVision</w:t>
      </w:r>
      <w:proofErr w:type="spellEnd"/>
      <w:r w:rsidR="00802190">
        <w:rPr>
          <w:color w:val="000000" w:themeColor="text1"/>
        </w:rPr>
        <w:t xml:space="preserve">, создать проект и выбрать МК от фирмы АО «ПКК </w:t>
      </w:r>
      <w:proofErr w:type="spellStart"/>
      <w:r w:rsidR="00802190">
        <w:rPr>
          <w:color w:val="000000" w:themeColor="text1"/>
        </w:rPr>
        <w:t>Миландр</w:t>
      </w:r>
      <w:proofErr w:type="spellEnd"/>
      <w:r w:rsidR="00802190">
        <w:rPr>
          <w:color w:val="000000" w:themeColor="text1"/>
        </w:rPr>
        <w:t>»</w:t>
      </w:r>
      <w:r w:rsidR="00EC7F71">
        <w:rPr>
          <w:color w:val="000000" w:themeColor="text1"/>
        </w:rPr>
        <w:t>, смотреть рисунк</w:t>
      </w:r>
      <w:r w:rsidR="00192A4D">
        <w:rPr>
          <w:color w:val="000000" w:themeColor="text1"/>
        </w:rPr>
        <w:t>и</w:t>
      </w:r>
      <w:r w:rsidR="00EC7F71">
        <w:rPr>
          <w:color w:val="000000" w:themeColor="text1"/>
        </w:rPr>
        <w:t xml:space="preserve"> </w:t>
      </w:r>
      <w:r w:rsidR="003B3A24">
        <w:rPr>
          <w:color w:val="000000" w:themeColor="text1"/>
        </w:rPr>
        <w:t>5</w:t>
      </w:r>
      <w:r w:rsidR="00192A4D">
        <w:rPr>
          <w:color w:val="000000" w:themeColor="text1"/>
        </w:rPr>
        <w:t xml:space="preserve"> </w:t>
      </w:r>
      <w:r w:rsidR="003B3A24">
        <w:rPr>
          <w:color w:val="000000" w:themeColor="text1"/>
        </w:rPr>
        <w:t>-</w:t>
      </w:r>
      <w:r w:rsidR="00192A4D">
        <w:rPr>
          <w:color w:val="000000" w:themeColor="text1"/>
        </w:rPr>
        <w:t xml:space="preserve"> </w:t>
      </w:r>
      <w:r w:rsidR="003B3A24">
        <w:rPr>
          <w:color w:val="000000" w:themeColor="text1"/>
        </w:rPr>
        <w:t>7</w:t>
      </w:r>
      <w:r w:rsidR="00EC7F71">
        <w:rPr>
          <w:color w:val="000000" w:themeColor="text1"/>
        </w:rPr>
        <w:t>.</w:t>
      </w:r>
      <w:r w:rsidR="002039E7" w:rsidRPr="002039E7">
        <w:rPr>
          <w:color w:val="000000" w:themeColor="text1"/>
        </w:rPr>
        <w:t xml:space="preserve"> </w:t>
      </w:r>
    </w:p>
    <w:p w14:paraId="0E7D0FA9" w14:textId="77777777" w:rsidR="006C3E83" w:rsidRDefault="006C3E83" w:rsidP="00A739CF">
      <w:pPr>
        <w:spacing w:line="240" w:lineRule="auto"/>
        <w:jc w:val="left"/>
        <w:rPr>
          <w:color w:val="000000" w:themeColor="text1"/>
        </w:rPr>
      </w:pPr>
    </w:p>
    <w:p w14:paraId="1A959523" w14:textId="77777777" w:rsidR="00E756EF" w:rsidRDefault="00E756EF" w:rsidP="00A739CF">
      <w:pPr>
        <w:spacing w:line="240" w:lineRule="auto"/>
        <w:jc w:val="left"/>
        <w:rPr>
          <w:color w:val="000000" w:themeColor="text1"/>
        </w:rPr>
      </w:pPr>
    </w:p>
    <w:p w14:paraId="20E92627" w14:textId="77777777" w:rsidR="002E6285" w:rsidRDefault="002E6285" w:rsidP="002E6285">
      <w:pPr>
        <w:pStyle w:val="ae"/>
        <w:spacing w:line="240" w:lineRule="auto"/>
        <w:ind w:left="0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060DC4AF" wp14:editId="4FE762FC">
            <wp:extent cx="3787344" cy="5831169"/>
            <wp:effectExtent l="0" t="0" r="3810" b="0"/>
            <wp:docPr id="561" name="Рисунок 561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" name="Рисунок 561" descr="Изображение выглядит как стол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795" cy="584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969D4" w14:textId="3F5C116C" w:rsidR="002E6285" w:rsidRPr="004B1574" w:rsidRDefault="002E6285" w:rsidP="002E6285">
      <w:pPr>
        <w:spacing w:line="240" w:lineRule="auto"/>
        <w:jc w:val="center"/>
        <w:rPr>
          <w:color w:val="000000" w:themeColor="text1"/>
        </w:rPr>
      </w:pPr>
      <w:r>
        <w:rPr>
          <w:color w:val="000000" w:themeColor="text1"/>
        </w:rPr>
        <w:t xml:space="preserve">Рисунок </w:t>
      </w:r>
      <w:r w:rsidR="003B3A24">
        <w:rPr>
          <w:color w:val="000000" w:themeColor="text1"/>
        </w:rPr>
        <w:t>5</w:t>
      </w:r>
      <w:r>
        <w:rPr>
          <w:color w:val="000000" w:themeColor="text1"/>
        </w:rPr>
        <w:t xml:space="preserve">. – Окно установки </w:t>
      </w:r>
      <w:r>
        <w:rPr>
          <w:color w:val="000000" w:themeColor="text1"/>
          <w:lang w:val="en-US"/>
        </w:rPr>
        <w:t>Pack</w:t>
      </w:r>
      <w:r w:rsidRPr="00E756EF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от </w:t>
      </w:r>
      <w:proofErr w:type="spellStart"/>
      <w:r>
        <w:rPr>
          <w:color w:val="000000" w:themeColor="text1"/>
        </w:rPr>
        <w:t>Миландр</w:t>
      </w:r>
      <w:proofErr w:type="spellEnd"/>
      <w:r w:rsidRPr="005613B5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в </w:t>
      </w:r>
      <w:r>
        <w:rPr>
          <w:color w:val="000000" w:themeColor="text1"/>
          <w:lang w:val="en-US"/>
        </w:rPr>
        <w:t>Keil</w:t>
      </w:r>
      <w:r w:rsidRPr="004B1574"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  <w:lang w:val="en-US"/>
        </w:rPr>
        <w:t>uVision</w:t>
      </w:r>
      <w:proofErr w:type="spellEnd"/>
    </w:p>
    <w:p w14:paraId="7939290F" w14:textId="77777777" w:rsidR="002E6285" w:rsidRPr="00192A4D" w:rsidRDefault="002E6285" w:rsidP="00A739CF">
      <w:pPr>
        <w:spacing w:line="240" w:lineRule="auto"/>
        <w:jc w:val="left"/>
        <w:rPr>
          <w:color w:val="000000" w:themeColor="text1"/>
        </w:rPr>
      </w:pPr>
    </w:p>
    <w:p w14:paraId="51499359" w14:textId="77777777" w:rsidR="005F341E" w:rsidRDefault="005F341E" w:rsidP="006C3E83">
      <w:pPr>
        <w:spacing w:line="240" w:lineRule="auto"/>
        <w:jc w:val="center"/>
        <w:rPr>
          <w:noProof/>
          <w:color w:val="000000" w:themeColor="text1"/>
        </w:rPr>
      </w:pPr>
    </w:p>
    <w:p w14:paraId="7B3DEB56" w14:textId="105CC04A" w:rsidR="005721CD" w:rsidRDefault="0074749F" w:rsidP="006C3E83">
      <w:pPr>
        <w:spacing w:line="240" w:lineRule="auto"/>
        <w:jc w:val="center"/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3DD82F74" wp14:editId="69B4847B">
            <wp:extent cx="5569354" cy="4207062"/>
            <wp:effectExtent l="0" t="0" r="0" b="3175"/>
            <wp:docPr id="559" name="Рисунок 5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277" cy="4214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643B1" w14:textId="5B712127" w:rsidR="004B1574" w:rsidRPr="004B1574" w:rsidRDefault="004B1574" w:rsidP="004B1574">
      <w:pPr>
        <w:spacing w:line="240" w:lineRule="auto"/>
        <w:jc w:val="center"/>
        <w:rPr>
          <w:color w:val="000000" w:themeColor="text1"/>
        </w:rPr>
      </w:pPr>
      <w:r>
        <w:rPr>
          <w:color w:val="000000" w:themeColor="text1"/>
        </w:rPr>
        <w:t xml:space="preserve">Рисунок </w:t>
      </w:r>
      <w:r w:rsidR="003B3A24">
        <w:rPr>
          <w:color w:val="000000" w:themeColor="text1"/>
        </w:rPr>
        <w:t>6</w:t>
      </w:r>
      <w:r>
        <w:rPr>
          <w:color w:val="000000" w:themeColor="text1"/>
        </w:rPr>
        <w:t xml:space="preserve">. – Окно создания проекта с МК </w:t>
      </w:r>
      <w:r w:rsidR="00BF50BF">
        <w:rPr>
          <w:color w:val="000000" w:themeColor="text1"/>
        </w:rPr>
        <w:t>К1986ВЕ92FI</w:t>
      </w:r>
      <w:r w:rsidRPr="005613B5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в </w:t>
      </w:r>
      <w:r>
        <w:rPr>
          <w:color w:val="000000" w:themeColor="text1"/>
          <w:lang w:val="en-US"/>
        </w:rPr>
        <w:t>Keil</w:t>
      </w:r>
      <w:r w:rsidRPr="004B1574"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  <w:lang w:val="en-US"/>
        </w:rPr>
        <w:t>uVision</w:t>
      </w:r>
      <w:proofErr w:type="spellEnd"/>
    </w:p>
    <w:p w14:paraId="66DD9BBE" w14:textId="77777777" w:rsidR="00192A4D" w:rsidRDefault="00192A4D" w:rsidP="00F777A0">
      <w:pPr>
        <w:pStyle w:val="ae"/>
        <w:spacing w:line="240" w:lineRule="auto"/>
        <w:ind w:left="0"/>
        <w:rPr>
          <w:color w:val="000000" w:themeColor="text1"/>
        </w:rPr>
      </w:pPr>
    </w:p>
    <w:p w14:paraId="49379542" w14:textId="39F4C256" w:rsidR="005456EE" w:rsidRDefault="005456EE" w:rsidP="00E756EF">
      <w:pPr>
        <w:pStyle w:val="ae"/>
        <w:spacing w:line="240" w:lineRule="auto"/>
        <w:ind w:left="0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192A05F0" wp14:editId="61D8FEF9">
            <wp:extent cx="4856959" cy="3842978"/>
            <wp:effectExtent l="0" t="0" r="1270" b="5715"/>
            <wp:docPr id="560" name="Рисунок 5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2680" cy="384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35B2B" w14:textId="27FACB52" w:rsidR="00E756EF" w:rsidRDefault="00E756EF" w:rsidP="00E756EF">
      <w:pPr>
        <w:spacing w:line="240" w:lineRule="auto"/>
        <w:jc w:val="center"/>
        <w:rPr>
          <w:color w:val="000000" w:themeColor="text1"/>
        </w:rPr>
      </w:pPr>
      <w:r>
        <w:rPr>
          <w:color w:val="000000" w:themeColor="text1"/>
        </w:rPr>
        <w:t xml:space="preserve">Рисунок </w:t>
      </w:r>
      <w:r w:rsidR="003B3A24">
        <w:rPr>
          <w:color w:val="000000" w:themeColor="text1"/>
        </w:rPr>
        <w:t>7</w:t>
      </w:r>
      <w:r>
        <w:rPr>
          <w:color w:val="000000" w:themeColor="text1"/>
        </w:rPr>
        <w:t>. – Окно подключения библиотек для первого проекта (мигание светодиодом)</w:t>
      </w:r>
      <w:r w:rsidRPr="005613B5">
        <w:rPr>
          <w:color w:val="000000" w:themeColor="text1"/>
        </w:rPr>
        <w:t xml:space="preserve"> </w:t>
      </w:r>
    </w:p>
    <w:p w14:paraId="597826EC" w14:textId="2D687954" w:rsidR="00E756EF" w:rsidRPr="004B1574" w:rsidRDefault="00E756EF" w:rsidP="00E756EF">
      <w:pPr>
        <w:spacing w:line="240" w:lineRule="auto"/>
        <w:jc w:val="center"/>
        <w:rPr>
          <w:color w:val="000000" w:themeColor="text1"/>
        </w:rPr>
      </w:pPr>
      <w:r>
        <w:rPr>
          <w:color w:val="000000" w:themeColor="text1"/>
        </w:rPr>
        <w:t xml:space="preserve">в </w:t>
      </w:r>
      <w:r>
        <w:rPr>
          <w:color w:val="000000" w:themeColor="text1"/>
          <w:lang w:val="en-US"/>
        </w:rPr>
        <w:t>Keil</w:t>
      </w:r>
      <w:r w:rsidRPr="004B1574"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  <w:lang w:val="en-US"/>
        </w:rPr>
        <w:t>uVision</w:t>
      </w:r>
      <w:proofErr w:type="spellEnd"/>
    </w:p>
    <w:p w14:paraId="1957D44C" w14:textId="77777777" w:rsidR="00E756EF" w:rsidRDefault="00E756EF" w:rsidP="00E756EF">
      <w:pPr>
        <w:pStyle w:val="ae"/>
        <w:spacing w:line="240" w:lineRule="auto"/>
        <w:ind w:left="0"/>
        <w:jc w:val="center"/>
        <w:rPr>
          <w:color w:val="000000" w:themeColor="text1"/>
        </w:rPr>
      </w:pPr>
    </w:p>
    <w:p w14:paraId="628B4037" w14:textId="77777777" w:rsidR="00320159" w:rsidRDefault="00320159" w:rsidP="00E756EF">
      <w:pPr>
        <w:pStyle w:val="ae"/>
        <w:spacing w:line="240" w:lineRule="auto"/>
        <w:ind w:left="0"/>
        <w:jc w:val="center"/>
        <w:rPr>
          <w:color w:val="000000" w:themeColor="text1"/>
        </w:rPr>
      </w:pPr>
    </w:p>
    <w:p w14:paraId="050514BA" w14:textId="25FBD87B" w:rsidR="00320159" w:rsidRDefault="00C4509A" w:rsidP="000C1445">
      <w:pPr>
        <w:pStyle w:val="ae"/>
        <w:spacing w:line="240" w:lineRule="auto"/>
        <w:ind w:left="0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Далее создаем файл </w:t>
      </w:r>
      <w:r>
        <w:rPr>
          <w:color w:val="000000" w:themeColor="text1"/>
          <w:lang w:val="en-US"/>
        </w:rPr>
        <w:t>main</w:t>
      </w:r>
      <w:r w:rsidRPr="00C4509A">
        <w:rPr>
          <w:color w:val="000000" w:themeColor="text1"/>
        </w:rPr>
        <w:t>.</w:t>
      </w:r>
      <w:r>
        <w:rPr>
          <w:color w:val="000000" w:themeColor="text1"/>
          <w:lang w:val="en-US"/>
        </w:rPr>
        <w:t>c</w:t>
      </w:r>
    </w:p>
    <w:p w14:paraId="7FFE8D68" w14:textId="77777777" w:rsidR="00C4509A" w:rsidRDefault="00C4509A" w:rsidP="000C1445">
      <w:pPr>
        <w:pStyle w:val="ae"/>
        <w:spacing w:line="240" w:lineRule="auto"/>
        <w:ind w:left="0"/>
        <w:rPr>
          <w:color w:val="000000" w:themeColor="text1"/>
        </w:rPr>
      </w:pPr>
    </w:p>
    <w:p w14:paraId="4F61110E" w14:textId="1B6F6BCA" w:rsidR="00C4509A" w:rsidRPr="007B1756" w:rsidRDefault="00C4509A" w:rsidP="000C1445">
      <w:pPr>
        <w:pStyle w:val="ae"/>
        <w:spacing w:line="240" w:lineRule="auto"/>
        <w:ind w:left="0"/>
        <w:rPr>
          <w:color w:val="000000" w:themeColor="text1"/>
        </w:rPr>
      </w:pPr>
      <w:r>
        <w:rPr>
          <w:color w:val="000000" w:themeColor="text1"/>
        </w:rPr>
        <w:t>И прописываем там следующий код. В</w:t>
      </w:r>
      <w:r w:rsidR="00986EA6" w:rsidRPr="00986EA6">
        <w:rPr>
          <w:color w:val="000000" w:themeColor="text1"/>
        </w:rPr>
        <w:t xml:space="preserve"> </w:t>
      </w:r>
      <w:r>
        <w:rPr>
          <w:color w:val="000000" w:themeColor="text1"/>
        </w:rPr>
        <w:t>качестве</w:t>
      </w:r>
      <w:r w:rsidR="00986EA6" w:rsidRPr="00986EA6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светодиода, выберем светодиод </w:t>
      </w:r>
      <w:r>
        <w:rPr>
          <w:color w:val="000000" w:themeColor="text1"/>
          <w:lang w:val="en-US"/>
        </w:rPr>
        <w:t>HL</w:t>
      </w:r>
      <w:r w:rsidR="00FB1C1F">
        <w:rPr>
          <w:color w:val="000000" w:themeColor="text1"/>
        </w:rPr>
        <w:t>4</w:t>
      </w:r>
      <w:r>
        <w:rPr>
          <w:color w:val="000000" w:themeColor="text1"/>
        </w:rPr>
        <w:t xml:space="preserve">, подключенный к порту </w:t>
      </w:r>
      <w:r>
        <w:rPr>
          <w:color w:val="000000" w:themeColor="text1"/>
          <w:lang w:val="en-US"/>
        </w:rPr>
        <w:t>PORT</w:t>
      </w:r>
      <w:r w:rsidR="007B1756">
        <w:rPr>
          <w:color w:val="000000" w:themeColor="text1"/>
          <w:lang w:val="en-US"/>
        </w:rPr>
        <w:t>A</w:t>
      </w:r>
      <w:r>
        <w:rPr>
          <w:color w:val="000000" w:themeColor="text1"/>
        </w:rPr>
        <w:t>.</w:t>
      </w:r>
      <w:r w:rsidR="007B1756" w:rsidRPr="007B1756">
        <w:rPr>
          <w:color w:val="000000" w:themeColor="text1"/>
        </w:rPr>
        <w:t>1</w:t>
      </w:r>
    </w:p>
    <w:p w14:paraId="5B3BA11D" w14:textId="77777777" w:rsidR="00AC0B82" w:rsidRDefault="00AC0B82" w:rsidP="000C1445">
      <w:pPr>
        <w:pStyle w:val="ae"/>
        <w:spacing w:line="240" w:lineRule="auto"/>
        <w:ind w:left="0"/>
        <w:rPr>
          <w:color w:val="000000" w:themeColor="text1"/>
        </w:rPr>
      </w:pPr>
    </w:p>
    <w:p w14:paraId="5A7A8E53" w14:textId="014C32FB" w:rsidR="00AC0B82" w:rsidRPr="007721FE" w:rsidRDefault="00AC0B82" w:rsidP="008B4C91">
      <w:pPr>
        <w:spacing w:line="240" w:lineRule="auto"/>
        <w:rPr>
          <w:color w:val="000000" w:themeColor="text1"/>
          <w:sz w:val="20"/>
          <w:szCs w:val="16"/>
          <w:lang w:val="en-US"/>
        </w:rPr>
      </w:pPr>
      <w:r w:rsidRPr="007721FE">
        <w:rPr>
          <w:color w:val="000000" w:themeColor="text1"/>
          <w:sz w:val="20"/>
          <w:szCs w:val="16"/>
          <w:lang w:val="en-US"/>
        </w:rPr>
        <w:t xml:space="preserve">#include "MDR32Fx.h"                   </w:t>
      </w:r>
      <w:r w:rsidR="008B4C91" w:rsidRPr="00FB1C1F">
        <w:rPr>
          <w:color w:val="000000" w:themeColor="text1"/>
          <w:sz w:val="20"/>
          <w:szCs w:val="16"/>
          <w:lang w:val="en-US"/>
        </w:rPr>
        <w:t xml:space="preserve">        </w:t>
      </w:r>
      <w:r w:rsidRPr="007721FE">
        <w:rPr>
          <w:color w:val="000000" w:themeColor="text1"/>
          <w:sz w:val="20"/>
          <w:szCs w:val="16"/>
          <w:lang w:val="en-US"/>
        </w:rPr>
        <w:t xml:space="preserve"> // Device header</w:t>
      </w:r>
    </w:p>
    <w:p w14:paraId="2AB2DE6B" w14:textId="77777777" w:rsidR="00AC0B82" w:rsidRPr="007721FE" w:rsidRDefault="00AC0B82" w:rsidP="008B4C91">
      <w:pPr>
        <w:spacing w:line="240" w:lineRule="auto"/>
        <w:rPr>
          <w:color w:val="000000" w:themeColor="text1"/>
          <w:sz w:val="20"/>
          <w:szCs w:val="16"/>
          <w:lang w:val="en-US"/>
        </w:rPr>
      </w:pPr>
      <w:r w:rsidRPr="007721FE">
        <w:rPr>
          <w:color w:val="000000" w:themeColor="text1"/>
          <w:sz w:val="20"/>
          <w:szCs w:val="16"/>
          <w:lang w:val="en-US"/>
        </w:rPr>
        <w:t xml:space="preserve">#include "MDR32F9Qx_rst_clk.h"          // </w:t>
      </w:r>
      <w:proofErr w:type="gramStart"/>
      <w:r w:rsidRPr="007721FE">
        <w:rPr>
          <w:color w:val="000000" w:themeColor="text1"/>
          <w:sz w:val="20"/>
          <w:szCs w:val="16"/>
          <w:lang w:val="en-US"/>
        </w:rPr>
        <w:t>Keil::</w:t>
      </w:r>
      <w:proofErr w:type="spellStart"/>
      <w:r w:rsidRPr="007721FE">
        <w:rPr>
          <w:color w:val="000000" w:themeColor="text1"/>
          <w:sz w:val="20"/>
          <w:szCs w:val="16"/>
          <w:lang w:val="en-US"/>
        </w:rPr>
        <w:t>Drivers:RST</w:t>
      </w:r>
      <w:proofErr w:type="gramEnd"/>
      <w:r w:rsidRPr="007721FE">
        <w:rPr>
          <w:color w:val="000000" w:themeColor="text1"/>
          <w:sz w:val="20"/>
          <w:szCs w:val="16"/>
          <w:lang w:val="en-US"/>
        </w:rPr>
        <w:t>_CLK</w:t>
      </w:r>
      <w:proofErr w:type="spellEnd"/>
    </w:p>
    <w:p w14:paraId="2B0B87AA" w14:textId="634C7E2E" w:rsidR="00AC0B82" w:rsidRPr="007721FE" w:rsidRDefault="00AC0B82" w:rsidP="008B4C91">
      <w:pPr>
        <w:spacing w:line="240" w:lineRule="auto"/>
        <w:rPr>
          <w:color w:val="000000" w:themeColor="text1"/>
          <w:sz w:val="20"/>
          <w:szCs w:val="16"/>
          <w:lang w:val="en-US"/>
        </w:rPr>
      </w:pPr>
      <w:r w:rsidRPr="007721FE">
        <w:rPr>
          <w:color w:val="000000" w:themeColor="text1"/>
          <w:sz w:val="20"/>
          <w:szCs w:val="16"/>
          <w:lang w:val="en-US"/>
        </w:rPr>
        <w:t xml:space="preserve">#include "MDR32F9Qx_port.h"             </w:t>
      </w:r>
      <w:r w:rsidR="008B4C91" w:rsidRPr="007721FE">
        <w:rPr>
          <w:color w:val="000000" w:themeColor="text1"/>
          <w:sz w:val="20"/>
          <w:szCs w:val="16"/>
          <w:lang w:val="en-US"/>
        </w:rPr>
        <w:t xml:space="preserve"> </w:t>
      </w:r>
      <w:r w:rsidRPr="007721FE">
        <w:rPr>
          <w:color w:val="000000" w:themeColor="text1"/>
          <w:sz w:val="20"/>
          <w:szCs w:val="16"/>
          <w:lang w:val="en-US"/>
        </w:rPr>
        <w:t xml:space="preserve">// </w:t>
      </w:r>
      <w:proofErr w:type="gramStart"/>
      <w:r w:rsidRPr="007721FE">
        <w:rPr>
          <w:color w:val="000000" w:themeColor="text1"/>
          <w:sz w:val="20"/>
          <w:szCs w:val="16"/>
          <w:lang w:val="en-US"/>
        </w:rPr>
        <w:t>Keil::</w:t>
      </w:r>
      <w:proofErr w:type="spellStart"/>
      <w:r w:rsidRPr="007721FE">
        <w:rPr>
          <w:color w:val="000000" w:themeColor="text1"/>
          <w:sz w:val="20"/>
          <w:szCs w:val="16"/>
          <w:lang w:val="en-US"/>
        </w:rPr>
        <w:t>Drivers:PORT</w:t>
      </w:r>
      <w:proofErr w:type="spellEnd"/>
      <w:proofErr w:type="gramEnd"/>
    </w:p>
    <w:p w14:paraId="21782EBA" w14:textId="77777777" w:rsidR="00AC0B82" w:rsidRPr="007721FE" w:rsidRDefault="00AC0B82">
      <w:pPr>
        <w:spacing w:line="240" w:lineRule="auto"/>
        <w:jc w:val="left"/>
        <w:rPr>
          <w:color w:val="000000" w:themeColor="text1"/>
          <w:sz w:val="20"/>
          <w:szCs w:val="16"/>
          <w:lang w:val="en-US"/>
        </w:rPr>
      </w:pPr>
    </w:p>
    <w:p w14:paraId="0E8E03A3" w14:textId="77777777" w:rsidR="008B4C91" w:rsidRPr="007721FE" w:rsidRDefault="008B4C91" w:rsidP="008B4C91">
      <w:pPr>
        <w:spacing w:line="240" w:lineRule="auto"/>
        <w:jc w:val="left"/>
        <w:rPr>
          <w:color w:val="000000" w:themeColor="text1"/>
          <w:sz w:val="20"/>
          <w:szCs w:val="16"/>
          <w:lang w:val="en-US"/>
        </w:rPr>
      </w:pPr>
      <w:r w:rsidRPr="007721FE">
        <w:rPr>
          <w:color w:val="000000" w:themeColor="text1"/>
          <w:sz w:val="20"/>
          <w:szCs w:val="16"/>
          <w:lang w:val="en-US"/>
        </w:rPr>
        <w:t xml:space="preserve">volatile uint32_t </w:t>
      </w:r>
      <w:proofErr w:type="spellStart"/>
      <w:r w:rsidRPr="007721FE">
        <w:rPr>
          <w:color w:val="000000" w:themeColor="text1"/>
          <w:sz w:val="20"/>
          <w:szCs w:val="16"/>
          <w:lang w:val="en-US"/>
        </w:rPr>
        <w:t>delay_dec</w:t>
      </w:r>
      <w:proofErr w:type="spellEnd"/>
      <w:r w:rsidRPr="007721FE">
        <w:rPr>
          <w:color w:val="000000" w:themeColor="text1"/>
          <w:sz w:val="20"/>
          <w:szCs w:val="16"/>
          <w:lang w:val="en-US"/>
        </w:rPr>
        <w:t xml:space="preserve"> = 0;// </w:t>
      </w:r>
      <w:proofErr w:type="spellStart"/>
      <w:r w:rsidRPr="007721FE">
        <w:rPr>
          <w:color w:val="000000" w:themeColor="text1"/>
          <w:sz w:val="20"/>
          <w:szCs w:val="16"/>
          <w:lang w:val="en-US"/>
        </w:rPr>
        <w:t>объявление</w:t>
      </w:r>
      <w:proofErr w:type="spellEnd"/>
      <w:r w:rsidRPr="007721FE">
        <w:rPr>
          <w:color w:val="000000" w:themeColor="text1"/>
          <w:sz w:val="20"/>
          <w:szCs w:val="16"/>
          <w:lang w:val="en-US"/>
        </w:rPr>
        <w:t xml:space="preserve"> </w:t>
      </w:r>
      <w:proofErr w:type="spellStart"/>
      <w:r w:rsidRPr="007721FE">
        <w:rPr>
          <w:color w:val="000000" w:themeColor="text1"/>
          <w:sz w:val="20"/>
          <w:szCs w:val="16"/>
          <w:lang w:val="en-US"/>
        </w:rPr>
        <w:t>переменной</w:t>
      </w:r>
      <w:proofErr w:type="spellEnd"/>
      <w:r w:rsidRPr="007721FE">
        <w:rPr>
          <w:color w:val="000000" w:themeColor="text1"/>
          <w:sz w:val="20"/>
          <w:szCs w:val="16"/>
          <w:lang w:val="en-US"/>
        </w:rPr>
        <w:t xml:space="preserve"> </w:t>
      </w:r>
      <w:proofErr w:type="spellStart"/>
      <w:r w:rsidRPr="007721FE">
        <w:rPr>
          <w:color w:val="000000" w:themeColor="text1"/>
          <w:sz w:val="20"/>
          <w:szCs w:val="16"/>
          <w:lang w:val="en-US"/>
        </w:rPr>
        <w:t>delay_dec</w:t>
      </w:r>
      <w:proofErr w:type="spellEnd"/>
    </w:p>
    <w:p w14:paraId="792E3A89" w14:textId="77777777" w:rsidR="008B4C91" w:rsidRPr="007721FE" w:rsidRDefault="008B4C91" w:rsidP="008B4C91">
      <w:pPr>
        <w:spacing w:line="240" w:lineRule="auto"/>
        <w:jc w:val="left"/>
        <w:rPr>
          <w:color w:val="000000" w:themeColor="text1"/>
          <w:sz w:val="20"/>
          <w:szCs w:val="16"/>
          <w:lang w:val="en-US"/>
        </w:rPr>
      </w:pPr>
    </w:p>
    <w:p w14:paraId="7D888E0E" w14:textId="77777777" w:rsidR="008B4C91" w:rsidRPr="007721FE" w:rsidRDefault="008B4C91" w:rsidP="008B4C91">
      <w:pPr>
        <w:spacing w:line="240" w:lineRule="auto"/>
        <w:jc w:val="left"/>
        <w:rPr>
          <w:color w:val="000000" w:themeColor="text1"/>
          <w:sz w:val="20"/>
          <w:szCs w:val="16"/>
          <w:lang w:val="en-US"/>
        </w:rPr>
      </w:pPr>
      <w:r w:rsidRPr="007721FE">
        <w:rPr>
          <w:color w:val="000000" w:themeColor="text1"/>
          <w:sz w:val="20"/>
          <w:szCs w:val="16"/>
          <w:lang w:val="en-US"/>
        </w:rPr>
        <w:t xml:space="preserve">void </w:t>
      </w:r>
      <w:proofErr w:type="spellStart"/>
      <w:r w:rsidRPr="007721FE">
        <w:rPr>
          <w:color w:val="000000" w:themeColor="text1"/>
          <w:sz w:val="20"/>
          <w:szCs w:val="16"/>
          <w:lang w:val="en-US"/>
        </w:rPr>
        <w:t>SysTick_Handler</w:t>
      </w:r>
      <w:proofErr w:type="spellEnd"/>
      <w:r w:rsidRPr="007721FE">
        <w:rPr>
          <w:color w:val="000000" w:themeColor="text1"/>
          <w:sz w:val="20"/>
          <w:szCs w:val="16"/>
          <w:lang w:val="en-US"/>
        </w:rPr>
        <w:t>(void)</w:t>
      </w:r>
    </w:p>
    <w:p w14:paraId="7ABEABB0" w14:textId="77777777" w:rsidR="008B4C91" w:rsidRPr="007721FE" w:rsidRDefault="008B4C91" w:rsidP="008B4C91">
      <w:pPr>
        <w:spacing w:line="240" w:lineRule="auto"/>
        <w:jc w:val="left"/>
        <w:rPr>
          <w:color w:val="000000" w:themeColor="text1"/>
          <w:sz w:val="20"/>
          <w:szCs w:val="16"/>
          <w:lang w:val="en-US"/>
        </w:rPr>
      </w:pPr>
      <w:r w:rsidRPr="007721FE">
        <w:rPr>
          <w:color w:val="000000" w:themeColor="text1"/>
          <w:sz w:val="20"/>
          <w:szCs w:val="16"/>
          <w:lang w:val="en-US"/>
        </w:rPr>
        <w:t>{</w:t>
      </w:r>
    </w:p>
    <w:p w14:paraId="7FCD81D5" w14:textId="77777777" w:rsidR="008B4C91" w:rsidRPr="007721FE" w:rsidRDefault="008B4C91" w:rsidP="008B4C91">
      <w:pPr>
        <w:spacing w:line="240" w:lineRule="auto"/>
        <w:jc w:val="left"/>
        <w:rPr>
          <w:color w:val="000000" w:themeColor="text1"/>
          <w:sz w:val="20"/>
          <w:szCs w:val="16"/>
          <w:lang w:val="en-US"/>
        </w:rPr>
      </w:pPr>
      <w:r w:rsidRPr="007721FE">
        <w:rPr>
          <w:color w:val="000000" w:themeColor="text1"/>
          <w:sz w:val="20"/>
          <w:szCs w:val="16"/>
          <w:lang w:val="en-US"/>
        </w:rPr>
        <w:tab/>
        <w:t>if (</w:t>
      </w:r>
      <w:proofErr w:type="spellStart"/>
      <w:r w:rsidRPr="007721FE">
        <w:rPr>
          <w:color w:val="000000" w:themeColor="text1"/>
          <w:sz w:val="20"/>
          <w:szCs w:val="16"/>
          <w:lang w:val="en-US"/>
        </w:rPr>
        <w:t>delay_</w:t>
      </w:r>
      <w:proofErr w:type="gramStart"/>
      <w:r w:rsidRPr="007721FE">
        <w:rPr>
          <w:color w:val="000000" w:themeColor="text1"/>
          <w:sz w:val="20"/>
          <w:szCs w:val="16"/>
          <w:lang w:val="en-US"/>
        </w:rPr>
        <w:t>dec</w:t>
      </w:r>
      <w:proofErr w:type="spellEnd"/>
      <w:r w:rsidRPr="007721FE">
        <w:rPr>
          <w:color w:val="000000" w:themeColor="text1"/>
          <w:sz w:val="20"/>
          <w:szCs w:val="16"/>
          <w:lang w:val="en-US"/>
        </w:rPr>
        <w:t xml:space="preserve"> !</w:t>
      </w:r>
      <w:proofErr w:type="gramEnd"/>
      <w:r w:rsidRPr="007721FE">
        <w:rPr>
          <w:color w:val="000000" w:themeColor="text1"/>
          <w:sz w:val="20"/>
          <w:szCs w:val="16"/>
          <w:lang w:val="en-US"/>
        </w:rPr>
        <w:t xml:space="preserve">=0) </w:t>
      </w:r>
    </w:p>
    <w:p w14:paraId="09FAD52C" w14:textId="77777777" w:rsidR="008B4C91" w:rsidRPr="007721FE" w:rsidRDefault="008B4C91" w:rsidP="008B4C91">
      <w:pPr>
        <w:spacing w:line="240" w:lineRule="auto"/>
        <w:jc w:val="left"/>
        <w:rPr>
          <w:color w:val="000000" w:themeColor="text1"/>
          <w:sz w:val="20"/>
          <w:szCs w:val="16"/>
          <w:lang w:val="en-US"/>
        </w:rPr>
      </w:pPr>
      <w:r w:rsidRPr="007721FE">
        <w:rPr>
          <w:color w:val="000000" w:themeColor="text1"/>
          <w:sz w:val="20"/>
          <w:szCs w:val="16"/>
          <w:lang w:val="en-US"/>
        </w:rPr>
        <w:tab/>
      </w:r>
      <w:r w:rsidRPr="007721FE">
        <w:rPr>
          <w:color w:val="000000" w:themeColor="text1"/>
          <w:sz w:val="20"/>
          <w:szCs w:val="16"/>
          <w:lang w:val="en-US"/>
        </w:rPr>
        <w:tab/>
      </w:r>
      <w:proofErr w:type="spellStart"/>
      <w:r w:rsidRPr="007721FE">
        <w:rPr>
          <w:color w:val="000000" w:themeColor="text1"/>
          <w:sz w:val="20"/>
          <w:szCs w:val="16"/>
          <w:lang w:val="en-US"/>
        </w:rPr>
        <w:t>delay_dec</w:t>
      </w:r>
      <w:proofErr w:type="spellEnd"/>
      <w:r w:rsidRPr="007721FE">
        <w:rPr>
          <w:color w:val="000000" w:themeColor="text1"/>
          <w:sz w:val="20"/>
          <w:szCs w:val="16"/>
          <w:lang w:val="en-US"/>
        </w:rPr>
        <w:t>--;</w:t>
      </w:r>
    </w:p>
    <w:p w14:paraId="76D0B825" w14:textId="77777777" w:rsidR="008B4C91" w:rsidRPr="007721FE" w:rsidRDefault="008B4C91" w:rsidP="008B4C91">
      <w:pPr>
        <w:spacing w:line="240" w:lineRule="auto"/>
        <w:jc w:val="left"/>
        <w:rPr>
          <w:color w:val="000000" w:themeColor="text1"/>
          <w:sz w:val="20"/>
          <w:szCs w:val="16"/>
          <w:lang w:val="en-US"/>
        </w:rPr>
      </w:pPr>
      <w:r w:rsidRPr="007721FE">
        <w:rPr>
          <w:color w:val="000000" w:themeColor="text1"/>
          <w:sz w:val="20"/>
          <w:szCs w:val="16"/>
          <w:lang w:val="en-US"/>
        </w:rPr>
        <w:t>}</w:t>
      </w:r>
    </w:p>
    <w:p w14:paraId="4035685D" w14:textId="77777777" w:rsidR="008B4C91" w:rsidRPr="007721FE" w:rsidRDefault="008B4C91" w:rsidP="008B4C91">
      <w:pPr>
        <w:spacing w:line="240" w:lineRule="auto"/>
        <w:jc w:val="left"/>
        <w:rPr>
          <w:color w:val="000000" w:themeColor="text1"/>
          <w:sz w:val="20"/>
          <w:szCs w:val="16"/>
          <w:lang w:val="en-US"/>
        </w:rPr>
      </w:pPr>
    </w:p>
    <w:p w14:paraId="5BF19A9D" w14:textId="77777777" w:rsidR="008B4C91" w:rsidRPr="007721FE" w:rsidRDefault="008B4C91" w:rsidP="008B4C91">
      <w:pPr>
        <w:spacing w:line="240" w:lineRule="auto"/>
        <w:jc w:val="left"/>
        <w:rPr>
          <w:color w:val="000000" w:themeColor="text1"/>
          <w:sz w:val="20"/>
          <w:szCs w:val="16"/>
          <w:lang w:val="en-US"/>
        </w:rPr>
      </w:pPr>
      <w:r w:rsidRPr="007721FE">
        <w:rPr>
          <w:color w:val="000000" w:themeColor="text1"/>
          <w:sz w:val="20"/>
          <w:szCs w:val="16"/>
          <w:lang w:val="en-US"/>
        </w:rPr>
        <w:t xml:space="preserve">void </w:t>
      </w:r>
      <w:proofErr w:type="spellStart"/>
      <w:r w:rsidRPr="007721FE">
        <w:rPr>
          <w:color w:val="000000" w:themeColor="text1"/>
          <w:sz w:val="20"/>
          <w:szCs w:val="16"/>
          <w:lang w:val="en-US"/>
        </w:rPr>
        <w:t>delay_</w:t>
      </w:r>
      <w:proofErr w:type="gramStart"/>
      <w:r w:rsidRPr="007721FE">
        <w:rPr>
          <w:color w:val="000000" w:themeColor="text1"/>
          <w:sz w:val="20"/>
          <w:szCs w:val="16"/>
          <w:lang w:val="en-US"/>
        </w:rPr>
        <w:t>ms</w:t>
      </w:r>
      <w:proofErr w:type="spellEnd"/>
      <w:r w:rsidRPr="007721FE">
        <w:rPr>
          <w:color w:val="000000" w:themeColor="text1"/>
          <w:sz w:val="20"/>
          <w:szCs w:val="16"/>
          <w:lang w:val="en-US"/>
        </w:rPr>
        <w:t>(</w:t>
      </w:r>
      <w:proofErr w:type="gramEnd"/>
      <w:r w:rsidRPr="007721FE">
        <w:rPr>
          <w:color w:val="000000" w:themeColor="text1"/>
          <w:sz w:val="20"/>
          <w:szCs w:val="16"/>
          <w:lang w:val="en-US"/>
        </w:rPr>
        <w:t xml:space="preserve">uint32_t </w:t>
      </w:r>
      <w:proofErr w:type="spellStart"/>
      <w:r w:rsidRPr="007721FE">
        <w:rPr>
          <w:color w:val="000000" w:themeColor="text1"/>
          <w:sz w:val="20"/>
          <w:szCs w:val="16"/>
          <w:lang w:val="en-US"/>
        </w:rPr>
        <w:t>delay_ms</w:t>
      </w:r>
      <w:proofErr w:type="spellEnd"/>
      <w:r w:rsidRPr="007721FE">
        <w:rPr>
          <w:color w:val="000000" w:themeColor="text1"/>
          <w:sz w:val="20"/>
          <w:szCs w:val="16"/>
          <w:lang w:val="en-US"/>
        </w:rPr>
        <w:t>)</w:t>
      </w:r>
    </w:p>
    <w:p w14:paraId="5EC56947" w14:textId="77777777" w:rsidR="008B4C91" w:rsidRPr="007721FE" w:rsidRDefault="008B4C91" w:rsidP="008B4C91">
      <w:pPr>
        <w:spacing w:line="240" w:lineRule="auto"/>
        <w:jc w:val="left"/>
        <w:rPr>
          <w:color w:val="000000" w:themeColor="text1"/>
          <w:sz w:val="20"/>
          <w:szCs w:val="16"/>
          <w:lang w:val="en-US"/>
        </w:rPr>
      </w:pPr>
      <w:r w:rsidRPr="007721FE">
        <w:rPr>
          <w:color w:val="000000" w:themeColor="text1"/>
          <w:sz w:val="20"/>
          <w:szCs w:val="16"/>
          <w:lang w:val="en-US"/>
        </w:rPr>
        <w:t>{</w:t>
      </w:r>
    </w:p>
    <w:p w14:paraId="5664A661" w14:textId="77777777" w:rsidR="008B4C91" w:rsidRPr="007721FE" w:rsidRDefault="008B4C91" w:rsidP="008B4C91">
      <w:pPr>
        <w:spacing w:line="240" w:lineRule="auto"/>
        <w:jc w:val="left"/>
        <w:rPr>
          <w:color w:val="000000" w:themeColor="text1"/>
          <w:sz w:val="20"/>
          <w:szCs w:val="16"/>
          <w:lang w:val="en-US"/>
        </w:rPr>
      </w:pPr>
      <w:r w:rsidRPr="007721FE">
        <w:rPr>
          <w:color w:val="000000" w:themeColor="text1"/>
          <w:sz w:val="20"/>
          <w:szCs w:val="16"/>
          <w:lang w:val="en-US"/>
        </w:rPr>
        <w:tab/>
      </w:r>
      <w:proofErr w:type="spellStart"/>
      <w:r w:rsidRPr="007721FE">
        <w:rPr>
          <w:color w:val="000000" w:themeColor="text1"/>
          <w:sz w:val="20"/>
          <w:szCs w:val="16"/>
          <w:lang w:val="en-US"/>
        </w:rPr>
        <w:t>delay_dec</w:t>
      </w:r>
      <w:proofErr w:type="spellEnd"/>
      <w:r w:rsidRPr="007721FE">
        <w:rPr>
          <w:color w:val="000000" w:themeColor="text1"/>
          <w:sz w:val="20"/>
          <w:szCs w:val="16"/>
          <w:lang w:val="en-US"/>
        </w:rPr>
        <w:t xml:space="preserve"> = </w:t>
      </w:r>
      <w:proofErr w:type="spellStart"/>
      <w:r w:rsidRPr="007721FE">
        <w:rPr>
          <w:color w:val="000000" w:themeColor="text1"/>
          <w:sz w:val="20"/>
          <w:szCs w:val="16"/>
          <w:lang w:val="en-US"/>
        </w:rPr>
        <w:t>delay_ms</w:t>
      </w:r>
      <w:proofErr w:type="spellEnd"/>
      <w:r w:rsidRPr="007721FE">
        <w:rPr>
          <w:color w:val="000000" w:themeColor="text1"/>
          <w:sz w:val="20"/>
          <w:szCs w:val="16"/>
          <w:lang w:val="en-US"/>
        </w:rPr>
        <w:t>;//</w:t>
      </w:r>
      <w:proofErr w:type="spellStart"/>
      <w:r w:rsidRPr="007721FE">
        <w:rPr>
          <w:color w:val="000000" w:themeColor="text1"/>
          <w:sz w:val="20"/>
          <w:szCs w:val="16"/>
          <w:lang w:val="en-US"/>
        </w:rPr>
        <w:t>присвоить</w:t>
      </w:r>
      <w:proofErr w:type="spellEnd"/>
      <w:r w:rsidRPr="007721FE">
        <w:rPr>
          <w:color w:val="000000" w:themeColor="text1"/>
          <w:sz w:val="20"/>
          <w:szCs w:val="16"/>
          <w:lang w:val="en-US"/>
        </w:rPr>
        <w:t xml:space="preserve"> </w:t>
      </w:r>
      <w:proofErr w:type="spellStart"/>
      <w:r w:rsidRPr="007721FE">
        <w:rPr>
          <w:color w:val="000000" w:themeColor="text1"/>
          <w:sz w:val="20"/>
          <w:szCs w:val="16"/>
          <w:lang w:val="en-US"/>
        </w:rPr>
        <w:t>delay_dec</w:t>
      </w:r>
      <w:proofErr w:type="spellEnd"/>
      <w:r w:rsidRPr="007721FE">
        <w:rPr>
          <w:color w:val="000000" w:themeColor="text1"/>
          <w:sz w:val="20"/>
          <w:szCs w:val="16"/>
          <w:lang w:val="en-US"/>
        </w:rPr>
        <w:t xml:space="preserve"> </w:t>
      </w:r>
      <w:proofErr w:type="spellStart"/>
      <w:r w:rsidRPr="007721FE">
        <w:rPr>
          <w:color w:val="000000" w:themeColor="text1"/>
          <w:sz w:val="20"/>
          <w:szCs w:val="16"/>
          <w:lang w:val="en-US"/>
        </w:rPr>
        <w:t>значение</w:t>
      </w:r>
      <w:proofErr w:type="spellEnd"/>
      <w:r w:rsidRPr="007721FE">
        <w:rPr>
          <w:color w:val="000000" w:themeColor="text1"/>
          <w:sz w:val="20"/>
          <w:szCs w:val="16"/>
          <w:lang w:val="en-US"/>
        </w:rPr>
        <w:t xml:space="preserve"> </w:t>
      </w:r>
      <w:proofErr w:type="spellStart"/>
      <w:r w:rsidRPr="007721FE">
        <w:rPr>
          <w:color w:val="000000" w:themeColor="text1"/>
          <w:sz w:val="20"/>
          <w:szCs w:val="16"/>
          <w:lang w:val="en-US"/>
        </w:rPr>
        <w:t>delay_ms</w:t>
      </w:r>
      <w:proofErr w:type="spellEnd"/>
    </w:p>
    <w:p w14:paraId="6E4FAC0E" w14:textId="77777777" w:rsidR="008B4C91" w:rsidRPr="007721FE" w:rsidRDefault="008B4C91" w:rsidP="008B4C91">
      <w:pPr>
        <w:spacing w:line="240" w:lineRule="auto"/>
        <w:jc w:val="left"/>
        <w:rPr>
          <w:color w:val="000000" w:themeColor="text1"/>
          <w:sz w:val="20"/>
          <w:szCs w:val="16"/>
          <w:lang w:val="en-US"/>
        </w:rPr>
      </w:pPr>
      <w:r w:rsidRPr="007721FE">
        <w:rPr>
          <w:color w:val="000000" w:themeColor="text1"/>
          <w:sz w:val="20"/>
          <w:szCs w:val="16"/>
          <w:lang w:val="en-US"/>
        </w:rPr>
        <w:tab/>
      </w:r>
    </w:p>
    <w:p w14:paraId="0188869B" w14:textId="77777777" w:rsidR="008B4C91" w:rsidRPr="007721FE" w:rsidRDefault="008B4C91" w:rsidP="008B4C91">
      <w:pPr>
        <w:spacing w:line="240" w:lineRule="auto"/>
        <w:jc w:val="left"/>
        <w:rPr>
          <w:color w:val="000000" w:themeColor="text1"/>
          <w:sz w:val="20"/>
          <w:szCs w:val="16"/>
        </w:rPr>
      </w:pPr>
      <w:r w:rsidRPr="007721FE">
        <w:rPr>
          <w:color w:val="000000" w:themeColor="text1"/>
          <w:sz w:val="20"/>
          <w:szCs w:val="16"/>
          <w:lang w:val="en-US"/>
        </w:rPr>
        <w:tab/>
        <w:t>while</w:t>
      </w:r>
      <w:r w:rsidRPr="007721FE">
        <w:rPr>
          <w:color w:val="000000" w:themeColor="text1"/>
          <w:sz w:val="20"/>
          <w:szCs w:val="16"/>
        </w:rPr>
        <w:t xml:space="preserve"> (</w:t>
      </w:r>
      <w:r w:rsidRPr="007721FE">
        <w:rPr>
          <w:color w:val="000000" w:themeColor="text1"/>
          <w:sz w:val="20"/>
          <w:szCs w:val="16"/>
          <w:lang w:val="en-US"/>
        </w:rPr>
        <w:t>delay</w:t>
      </w:r>
      <w:r w:rsidRPr="007721FE">
        <w:rPr>
          <w:color w:val="000000" w:themeColor="text1"/>
          <w:sz w:val="20"/>
          <w:szCs w:val="16"/>
        </w:rPr>
        <w:t>_</w:t>
      </w:r>
      <w:r w:rsidRPr="007721FE">
        <w:rPr>
          <w:color w:val="000000" w:themeColor="text1"/>
          <w:sz w:val="20"/>
          <w:szCs w:val="16"/>
          <w:lang w:val="en-US"/>
        </w:rPr>
        <w:t>dec</w:t>
      </w:r>
      <w:r w:rsidRPr="007721FE">
        <w:rPr>
          <w:color w:val="000000" w:themeColor="text1"/>
          <w:sz w:val="20"/>
          <w:szCs w:val="16"/>
        </w:rPr>
        <w:t xml:space="preserve">) {}; // выполнять функцию пока </w:t>
      </w:r>
      <w:r w:rsidRPr="007721FE">
        <w:rPr>
          <w:color w:val="000000" w:themeColor="text1"/>
          <w:sz w:val="20"/>
          <w:szCs w:val="16"/>
          <w:lang w:val="en-US"/>
        </w:rPr>
        <w:t>delay</w:t>
      </w:r>
      <w:r w:rsidRPr="007721FE">
        <w:rPr>
          <w:color w:val="000000" w:themeColor="text1"/>
          <w:sz w:val="20"/>
          <w:szCs w:val="16"/>
        </w:rPr>
        <w:t>_</w:t>
      </w:r>
      <w:r w:rsidRPr="007721FE">
        <w:rPr>
          <w:color w:val="000000" w:themeColor="text1"/>
          <w:sz w:val="20"/>
          <w:szCs w:val="16"/>
          <w:lang w:val="en-US"/>
        </w:rPr>
        <w:t>dec</w:t>
      </w:r>
      <w:r w:rsidRPr="007721FE">
        <w:rPr>
          <w:color w:val="000000" w:themeColor="text1"/>
          <w:sz w:val="20"/>
          <w:szCs w:val="16"/>
        </w:rPr>
        <w:t xml:space="preserve"> не станет равным 0</w:t>
      </w:r>
    </w:p>
    <w:p w14:paraId="34987BB5" w14:textId="6DA0A2FA" w:rsidR="008B4C91" w:rsidRPr="007721FE" w:rsidRDefault="008B4C91" w:rsidP="008B4C91">
      <w:pPr>
        <w:spacing w:line="240" w:lineRule="auto"/>
        <w:jc w:val="left"/>
        <w:rPr>
          <w:color w:val="000000" w:themeColor="text1"/>
          <w:sz w:val="20"/>
          <w:szCs w:val="16"/>
          <w:lang w:val="en-US"/>
        </w:rPr>
      </w:pPr>
      <w:r w:rsidRPr="007721FE">
        <w:rPr>
          <w:color w:val="000000" w:themeColor="text1"/>
          <w:sz w:val="20"/>
          <w:szCs w:val="16"/>
          <w:lang w:val="en-US"/>
        </w:rPr>
        <w:t>}</w:t>
      </w:r>
    </w:p>
    <w:p w14:paraId="096BF4CF" w14:textId="77777777" w:rsidR="008B4C91" w:rsidRPr="007721FE" w:rsidRDefault="008B4C91">
      <w:pPr>
        <w:spacing w:line="240" w:lineRule="auto"/>
        <w:jc w:val="left"/>
        <w:rPr>
          <w:color w:val="000000" w:themeColor="text1"/>
          <w:sz w:val="20"/>
          <w:szCs w:val="16"/>
          <w:lang w:val="en-US"/>
        </w:rPr>
      </w:pPr>
    </w:p>
    <w:p w14:paraId="245C253E" w14:textId="77777777" w:rsidR="008B4C91" w:rsidRPr="007721FE" w:rsidRDefault="008B4C91" w:rsidP="008B4C91">
      <w:pPr>
        <w:spacing w:line="240" w:lineRule="auto"/>
        <w:jc w:val="left"/>
        <w:rPr>
          <w:color w:val="000000" w:themeColor="text1"/>
          <w:sz w:val="20"/>
          <w:szCs w:val="16"/>
          <w:lang w:val="en-US"/>
        </w:rPr>
      </w:pPr>
      <w:r w:rsidRPr="007721FE">
        <w:rPr>
          <w:color w:val="000000" w:themeColor="text1"/>
          <w:sz w:val="20"/>
          <w:szCs w:val="16"/>
          <w:lang w:val="en-US"/>
        </w:rPr>
        <w:t>int main(void)</w:t>
      </w:r>
    </w:p>
    <w:p w14:paraId="7E0D82B4" w14:textId="77777777" w:rsidR="008B4C91" w:rsidRDefault="008B4C91" w:rsidP="008B4C91">
      <w:pPr>
        <w:spacing w:line="240" w:lineRule="auto"/>
        <w:jc w:val="left"/>
        <w:rPr>
          <w:color w:val="000000" w:themeColor="text1"/>
          <w:sz w:val="20"/>
          <w:szCs w:val="16"/>
          <w:lang w:val="en-US"/>
        </w:rPr>
      </w:pPr>
      <w:r w:rsidRPr="007721FE">
        <w:rPr>
          <w:color w:val="000000" w:themeColor="text1"/>
          <w:sz w:val="20"/>
          <w:szCs w:val="16"/>
          <w:lang w:val="en-US"/>
        </w:rPr>
        <w:t>{</w:t>
      </w:r>
    </w:p>
    <w:p w14:paraId="74E25B39" w14:textId="58176F7B" w:rsidR="007721FE" w:rsidRPr="007721FE" w:rsidRDefault="007721FE" w:rsidP="007721FE">
      <w:pPr>
        <w:spacing w:line="240" w:lineRule="auto"/>
        <w:jc w:val="left"/>
        <w:rPr>
          <w:color w:val="000000" w:themeColor="text1"/>
          <w:sz w:val="20"/>
          <w:szCs w:val="16"/>
          <w:lang w:val="en-US"/>
        </w:rPr>
      </w:pPr>
      <w:r w:rsidRPr="007721FE">
        <w:rPr>
          <w:color w:val="000000" w:themeColor="text1"/>
          <w:sz w:val="20"/>
          <w:szCs w:val="16"/>
          <w:lang w:val="en-US"/>
        </w:rPr>
        <w:tab/>
      </w:r>
      <w:proofErr w:type="spellStart"/>
      <w:r w:rsidRPr="007721FE">
        <w:rPr>
          <w:color w:val="000000" w:themeColor="text1"/>
          <w:sz w:val="20"/>
          <w:szCs w:val="16"/>
          <w:lang w:val="en-US"/>
        </w:rPr>
        <w:t>SysTick</w:t>
      </w:r>
      <w:proofErr w:type="spellEnd"/>
      <w:r w:rsidRPr="007721FE">
        <w:rPr>
          <w:color w:val="000000" w:themeColor="text1"/>
          <w:sz w:val="20"/>
          <w:szCs w:val="16"/>
          <w:lang w:val="en-US"/>
        </w:rPr>
        <w:t>-&gt;LOAD |= (</w:t>
      </w:r>
      <w:r w:rsidR="0026583A">
        <w:rPr>
          <w:color w:val="000000" w:themeColor="text1"/>
          <w:sz w:val="20"/>
          <w:szCs w:val="16"/>
          <w:lang w:val="en-US"/>
        </w:rPr>
        <w:t>8</w:t>
      </w:r>
      <w:r w:rsidRPr="007721FE">
        <w:rPr>
          <w:color w:val="000000" w:themeColor="text1"/>
          <w:sz w:val="20"/>
          <w:szCs w:val="16"/>
          <w:lang w:val="en-US"/>
        </w:rPr>
        <w:t>000)-1;</w:t>
      </w:r>
    </w:p>
    <w:p w14:paraId="2AD29D95" w14:textId="77777777" w:rsidR="007721FE" w:rsidRPr="007721FE" w:rsidRDefault="007721FE" w:rsidP="007721FE">
      <w:pPr>
        <w:spacing w:line="240" w:lineRule="auto"/>
        <w:jc w:val="left"/>
        <w:rPr>
          <w:color w:val="000000" w:themeColor="text1"/>
          <w:sz w:val="20"/>
          <w:szCs w:val="16"/>
          <w:lang w:val="en-US"/>
        </w:rPr>
      </w:pPr>
      <w:r w:rsidRPr="007721FE">
        <w:rPr>
          <w:color w:val="000000" w:themeColor="text1"/>
          <w:sz w:val="20"/>
          <w:szCs w:val="16"/>
          <w:lang w:val="en-US"/>
        </w:rPr>
        <w:tab/>
      </w:r>
      <w:proofErr w:type="spellStart"/>
      <w:r w:rsidRPr="007721FE">
        <w:rPr>
          <w:color w:val="000000" w:themeColor="text1"/>
          <w:sz w:val="20"/>
          <w:szCs w:val="16"/>
          <w:lang w:val="en-US"/>
        </w:rPr>
        <w:t>SysTick</w:t>
      </w:r>
      <w:proofErr w:type="spellEnd"/>
      <w:r w:rsidRPr="007721FE">
        <w:rPr>
          <w:color w:val="000000" w:themeColor="text1"/>
          <w:sz w:val="20"/>
          <w:szCs w:val="16"/>
          <w:lang w:val="en-US"/>
        </w:rPr>
        <w:t xml:space="preserve">-&gt;CTRL |= </w:t>
      </w:r>
      <w:proofErr w:type="spellStart"/>
      <w:r w:rsidRPr="007721FE">
        <w:rPr>
          <w:color w:val="000000" w:themeColor="text1"/>
          <w:sz w:val="20"/>
          <w:szCs w:val="16"/>
          <w:lang w:val="en-US"/>
        </w:rPr>
        <w:t>SysTick_CTRL_CLKSOURCE_Pos</w:t>
      </w:r>
      <w:proofErr w:type="spellEnd"/>
      <w:r w:rsidRPr="007721FE">
        <w:rPr>
          <w:color w:val="000000" w:themeColor="text1"/>
          <w:sz w:val="20"/>
          <w:szCs w:val="16"/>
          <w:lang w:val="en-US"/>
        </w:rPr>
        <w:t>;</w:t>
      </w:r>
    </w:p>
    <w:p w14:paraId="6CF42AFA" w14:textId="77777777" w:rsidR="007721FE" w:rsidRPr="007721FE" w:rsidRDefault="007721FE" w:rsidP="007721FE">
      <w:pPr>
        <w:spacing w:line="240" w:lineRule="auto"/>
        <w:jc w:val="left"/>
        <w:rPr>
          <w:color w:val="000000" w:themeColor="text1"/>
          <w:sz w:val="20"/>
          <w:szCs w:val="16"/>
          <w:lang w:val="en-US"/>
        </w:rPr>
      </w:pPr>
      <w:r w:rsidRPr="007721FE">
        <w:rPr>
          <w:color w:val="000000" w:themeColor="text1"/>
          <w:sz w:val="20"/>
          <w:szCs w:val="16"/>
          <w:lang w:val="en-US"/>
        </w:rPr>
        <w:tab/>
      </w:r>
      <w:proofErr w:type="spellStart"/>
      <w:r w:rsidRPr="007721FE">
        <w:rPr>
          <w:color w:val="000000" w:themeColor="text1"/>
          <w:sz w:val="20"/>
          <w:szCs w:val="16"/>
          <w:lang w:val="en-US"/>
        </w:rPr>
        <w:t>SysTick</w:t>
      </w:r>
      <w:proofErr w:type="spellEnd"/>
      <w:r w:rsidRPr="007721FE">
        <w:rPr>
          <w:color w:val="000000" w:themeColor="text1"/>
          <w:sz w:val="20"/>
          <w:szCs w:val="16"/>
          <w:lang w:val="en-US"/>
        </w:rPr>
        <w:t xml:space="preserve">-&gt;CTRL |= </w:t>
      </w:r>
      <w:proofErr w:type="spellStart"/>
      <w:r w:rsidRPr="007721FE">
        <w:rPr>
          <w:color w:val="000000" w:themeColor="text1"/>
          <w:sz w:val="20"/>
          <w:szCs w:val="16"/>
          <w:lang w:val="en-US"/>
        </w:rPr>
        <w:t>SysTick_CTRL_COUNTFLAG_Pos</w:t>
      </w:r>
      <w:proofErr w:type="spellEnd"/>
      <w:r w:rsidRPr="007721FE">
        <w:rPr>
          <w:color w:val="000000" w:themeColor="text1"/>
          <w:sz w:val="20"/>
          <w:szCs w:val="16"/>
          <w:lang w:val="en-US"/>
        </w:rPr>
        <w:t>;</w:t>
      </w:r>
    </w:p>
    <w:p w14:paraId="7C2D41E1" w14:textId="6E21AE75" w:rsidR="007721FE" w:rsidRPr="007721FE" w:rsidRDefault="007721FE" w:rsidP="007721FE">
      <w:pPr>
        <w:spacing w:line="240" w:lineRule="auto"/>
        <w:jc w:val="left"/>
        <w:rPr>
          <w:color w:val="000000" w:themeColor="text1"/>
          <w:sz w:val="20"/>
          <w:szCs w:val="16"/>
          <w:lang w:val="en-US"/>
        </w:rPr>
      </w:pPr>
      <w:r w:rsidRPr="007721FE">
        <w:rPr>
          <w:color w:val="000000" w:themeColor="text1"/>
          <w:sz w:val="20"/>
          <w:szCs w:val="16"/>
          <w:lang w:val="en-US"/>
        </w:rPr>
        <w:tab/>
      </w:r>
      <w:proofErr w:type="spellStart"/>
      <w:r w:rsidRPr="007721FE">
        <w:rPr>
          <w:color w:val="000000" w:themeColor="text1"/>
          <w:sz w:val="20"/>
          <w:szCs w:val="16"/>
          <w:lang w:val="en-US"/>
        </w:rPr>
        <w:t>SysTick</w:t>
      </w:r>
      <w:proofErr w:type="spellEnd"/>
      <w:r w:rsidRPr="007721FE">
        <w:rPr>
          <w:color w:val="000000" w:themeColor="text1"/>
          <w:sz w:val="20"/>
          <w:szCs w:val="16"/>
          <w:lang w:val="en-US"/>
        </w:rPr>
        <w:t>-&gt;CTRL |= ~</w:t>
      </w:r>
      <w:proofErr w:type="spellStart"/>
      <w:r w:rsidRPr="007721FE">
        <w:rPr>
          <w:color w:val="000000" w:themeColor="text1"/>
          <w:sz w:val="20"/>
          <w:szCs w:val="16"/>
          <w:lang w:val="en-US"/>
        </w:rPr>
        <w:t>SysTick_CTRL_ENABLE_Pos</w:t>
      </w:r>
      <w:proofErr w:type="spellEnd"/>
      <w:r w:rsidRPr="007721FE">
        <w:rPr>
          <w:color w:val="000000" w:themeColor="text1"/>
          <w:sz w:val="20"/>
          <w:szCs w:val="16"/>
          <w:lang w:val="en-US"/>
        </w:rPr>
        <w:t>;</w:t>
      </w:r>
      <w:r w:rsidRPr="007721FE">
        <w:rPr>
          <w:color w:val="000000" w:themeColor="text1"/>
          <w:sz w:val="20"/>
          <w:szCs w:val="16"/>
          <w:lang w:val="en-US"/>
        </w:rPr>
        <w:tab/>
      </w:r>
    </w:p>
    <w:p w14:paraId="587CB9B4" w14:textId="77777777" w:rsidR="007721FE" w:rsidRDefault="007721FE" w:rsidP="00CE1E9B">
      <w:pPr>
        <w:spacing w:line="240" w:lineRule="auto"/>
        <w:ind w:firstLine="720"/>
        <w:jc w:val="left"/>
        <w:rPr>
          <w:color w:val="000000" w:themeColor="text1"/>
          <w:sz w:val="20"/>
          <w:szCs w:val="16"/>
          <w:lang w:val="en-US"/>
        </w:rPr>
      </w:pPr>
    </w:p>
    <w:p w14:paraId="5870B07A" w14:textId="2ABAB9F5" w:rsidR="007B1756" w:rsidRPr="007721FE" w:rsidRDefault="007B1756" w:rsidP="00CE1E9B">
      <w:pPr>
        <w:spacing w:line="240" w:lineRule="auto"/>
        <w:ind w:firstLine="720"/>
        <w:jc w:val="left"/>
        <w:rPr>
          <w:color w:val="000000" w:themeColor="text1"/>
          <w:sz w:val="20"/>
          <w:szCs w:val="16"/>
          <w:lang w:val="en-US"/>
        </w:rPr>
      </w:pPr>
      <w:proofErr w:type="spellStart"/>
      <w:r w:rsidRPr="007721FE">
        <w:rPr>
          <w:color w:val="000000" w:themeColor="text1"/>
          <w:sz w:val="20"/>
          <w:szCs w:val="16"/>
          <w:lang w:val="en-US"/>
        </w:rPr>
        <w:t>RST_CLK_</w:t>
      </w:r>
      <w:proofErr w:type="gramStart"/>
      <w:r w:rsidRPr="007721FE">
        <w:rPr>
          <w:color w:val="000000" w:themeColor="text1"/>
          <w:sz w:val="20"/>
          <w:szCs w:val="16"/>
          <w:lang w:val="en-US"/>
        </w:rPr>
        <w:t>PCLKcmd</w:t>
      </w:r>
      <w:proofErr w:type="spellEnd"/>
      <w:r w:rsidRPr="007721FE">
        <w:rPr>
          <w:color w:val="000000" w:themeColor="text1"/>
          <w:sz w:val="20"/>
          <w:szCs w:val="16"/>
          <w:lang w:val="en-US"/>
        </w:rPr>
        <w:t>(</w:t>
      </w:r>
      <w:proofErr w:type="gramEnd"/>
      <w:r w:rsidRPr="007721FE">
        <w:rPr>
          <w:color w:val="000000" w:themeColor="text1"/>
          <w:sz w:val="20"/>
          <w:szCs w:val="16"/>
          <w:lang w:val="en-US"/>
        </w:rPr>
        <w:t>RST_CLK_PCLK_PORTA, ENABLE);</w:t>
      </w:r>
    </w:p>
    <w:p w14:paraId="762F0DA9" w14:textId="77777777" w:rsidR="007B1756" w:rsidRPr="007721FE" w:rsidRDefault="007B1756" w:rsidP="007B1756">
      <w:pPr>
        <w:spacing w:line="240" w:lineRule="auto"/>
        <w:jc w:val="left"/>
        <w:rPr>
          <w:color w:val="000000" w:themeColor="text1"/>
          <w:sz w:val="20"/>
          <w:szCs w:val="16"/>
          <w:lang w:val="en-US"/>
        </w:rPr>
      </w:pPr>
      <w:r w:rsidRPr="007721FE">
        <w:rPr>
          <w:color w:val="000000" w:themeColor="text1"/>
          <w:sz w:val="20"/>
          <w:szCs w:val="16"/>
          <w:lang w:val="en-US"/>
        </w:rPr>
        <w:tab/>
      </w:r>
    </w:p>
    <w:p w14:paraId="062C0854" w14:textId="77777777" w:rsidR="007B1756" w:rsidRPr="007721FE" w:rsidRDefault="007B1756" w:rsidP="007B1756">
      <w:pPr>
        <w:spacing w:line="240" w:lineRule="auto"/>
        <w:jc w:val="left"/>
        <w:rPr>
          <w:color w:val="000000" w:themeColor="text1"/>
          <w:sz w:val="20"/>
          <w:szCs w:val="16"/>
          <w:lang w:val="en-US"/>
        </w:rPr>
      </w:pPr>
      <w:r w:rsidRPr="007721FE">
        <w:rPr>
          <w:color w:val="000000" w:themeColor="text1"/>
          <w:sz w:val="20"/>
          <w:szCs w:val="16"/>
          <w:lang w:val="en-US"/>
        </w:rPr>
        <w:tab/>
      </w:r>
      <w:proofErr w:type="spellStart"/>
      <w:r w:rsidRPr="007721FE">
        <w:rPr>
          <w:color w:val="000000" w:themeColor="text1"/>
          <w:sz w:val="20"/>
          <w:szCs w:val="16"/>
          <w:lang w:val="en-US"/>
        </w:rPr>
        <w:t>PORT_InitTypeDef</w:t>
      </w:r>
      <w:proofErr w:type="spellEnd"/>
      <w:r w:rsidRPr="007721FE">
        <w:rPr>
          <w:color w:val="000000" w:themeColor="text1"/>
          <w:sz w:val="20"/>
          <w:szCs w:val="16"/>
          <w:lang w:val="en-US"/>
        </w:rPr>
        <w:t xml:space="preserve"> </w:t>
      </w:r>
      <w:proofErr w:type="spellStart"/>
      <w:r w:rsidRPr="007721FE">
        <w:rPr>
          <w:color w:val="000000" w:themeColor="text1"/>
          <w:sz w:val="20"/>
          <w:szCs w:val="16"/>
          <w:lang w:val="en-US"/>
        </w:rPr>
        <w:t>PORTA_InitStruct</w:t>
      </w:r>
      <w:proofErr w:type="spellEnd"/>
      <w:r w:rsidRPr="007721FE">
        <w:rPr>
          <w:color w:val="000000" w:themeColor="text1"/>
          <w:sz w:val="20"/>
          <w:szCs w:val="16"/>
          <w:lang w:val="en-US"/>
        </w:rPr>
        <w:t>;</w:t>
      </w:r>
    </w:p>
    <w:p w14:paraId="624842C6" w14:textId="77777777" w:rsidR="007B1756" w:rsidRPr="007721FE" w:rsidRDefault="007B1756" w:rsidP="007B1756">
      <w:pPr>
        <w:spacing w:line="240" w:lineRule="auto"/>
        <w:jc w:val="left"/>
        <w:rPr>
          <w:color w:val="000000" w:themeColor="text1"/>
          <w:sz w:val="20"/>
          <w:szCs w:val="16"/>
          <w:lang w:val="en-US"/>
        </w:rPr>
      </w:pPr>
      <w:r w:rsidRPr="007721FE">
        <w:rPr>
          <w:color w:val="000000" w:themeColor="text1"/>
          <w:sz w:val="20"/>
          <w:szCs w:val="16"/>
          <w:lang w:val="en-US"/>
        </w:rPr>
        <w:tab/>
      </w:r>
    </w:p>
    <w:p w14:paraId="093691FB" w14:textId="77777777" w:rsidR="007B1756" w:rsidRPr="007721FE" w:rsidRDefault="007B1756" w:rsidP="007B1756">
      <w:pPr>
        <w:spacing w:line="240" w:lineRule="auto"/>
        <w:jc w:val="left"/>
        <w:rPr>
          <w:color w:val="000000" w:themeColor="text1"/>
          <w:sz w:val="20"/>
          <w:szCs w:val="16"/>
          <w:lang w:val="en-US"/>
        </w:rPr>
      </w:pPr>
      <w:r w:rsidRPr="007721FE">
        <w:rPr>
          <w:color w:val="000000" w:themeColor="text1"/>
          <w:sz w:val="20"/>
          <w:szCs w:val="16"/>
          <w:lang w:val="en-US"/>
        </w:rPr>
        <w:tab/>
      </w:r>
      <w:proofErr w:type="spellStart"/>
      <w:r w:rsidRPr="007721FE">
        <w:rPr>
          <w:color w:val="000000" w:themeColor="text1"/>
          <w:sz w:val="20"/>
          <w:szCs w:val="16"/>
          <w:lang w:val="en-US"/>
        </w:rPr>
        <w:t>PORTA_InitStruct.PORT_SPEED</w:t>
      </w:r>
      <w:proofErr w:type="spellEnd"/>
      <w:r w:rsidRPr="007721FE">
        <w:rPr>
          <w:color w:val="000000" w:themeColor="text1"/>
          <w:sz w:val="20"/>
          <w:szCs w:val="16"/>
          <w:lang w:val="en-US"/>
        </w:rPr>
        <w:t xml:space="preserve"> = PORT_SPEED_MAXFAST;</w:t>
      </w:r>
    </w:p>
    <w:p w14:paraId="0D8AFAD1" w14:textId="77777777" w:rsidR="007B1756" w:rsidRPr="007721FE" w:rsidRDefault="007B1756" w:rsidP="007B1756">
      <w:pPr>
        <w:spacing w:line="240" w:lineRule="auto"/>
        <w:jc w:val="left"/>
        <w:rPr>
          <w:color w:val="000000" w:themeColor="text1"/>
          <w:sz w:val="20"/>
          <w:szCs w:val="16"/>
          <w:lang w:val="en-US"/>
        </w:rPr>
      </w:pPr>
      <w:r w:rsidRPr="007721FE">
        <w:rPr>
          <w:color w:val="000000" w:themeColor="text1"/>
          <w:sz w:val="20"/>
          <w:szCs w:val="16"/>
          <w:lang w:val="en-US"/>
        </w:rPr>
        <w:tab/>
      </w:r>
      <w:proofErr w:type="spellStart"/>
      <w:r w:rsidRPr="007721FE">
        <w:rPr>
          <w:color w:val="000000" w:themeColor="text1"/>
          <w:sz w:val="20"/>
          <w:szCs w:val="16"/>
          <w:lang w:val="en-US"/>
        </w:rPr>
        <w:t>PORTA_InitStruct.PORT_FUNC</w:t>
      </w:r>
      <w:proofErr w:type="spellEnd"/>
      <w:r w:rsidRPr="007721FE">
        <w:rPr>
          <w:color w:val="000000" w:themeColor="text1"/>
          <w:sz w:val="20"/>
          <w:szCs w:val="16"/>
          <w:lang w:val="en-US"/>
        </w:rPr>
        <w:t xml:space="preserve"> = PORT_FUNC_PORT;</w:t>
      </w:r>
    </w:p>
    <w:p w14:paraId="27C4D2FC" w14:textId="77777777" w:rsidR="007B1756" w:rsidRPr="007721FE" w:rsidRDefault="007B1756" w:rsidP="007B1756">
      <w:pPr>
        <w:spacing w:line="240" w:lineRule="auto"/>
        <w:jc w:val="left"/>
        <w:rPr>
          <w:color w:val="000000" w:themeColor="text1"/>
          <w:sz w:val="20"/>
          <w:szCs w:val="16"/>
          <w:lang w:val="en-US"/>
        </w:rPr>
      </w:pPr>
      <w:r w:rsidRPr="007721FE">
        <w:rPr>
          <w:color w:val="000000" w:themeColor="text1"/>
          <w:sz w:val="20"/>
          <w:szCs w:val="16"/>
          <w:lang w:val="en-US"/>
        </w:rPr>
        <w:tab/>
      </w:r>
      <w:proofErr w:type="spellStart"/>
      <w:r w:rsidRPr="007721FE">
        <w:rPr>
          <w:color w:val="000000" w:themeColor="text1"/>
          <w:sz w:val="20"/>
          <w:szCs w:val="16"/>
          <w:lang w:val="en-US"/>
        </w:rPr>
        <w:t>PORTA_InitStruct.PORT_MODE</w:t>
      </w:r>
      <w:proofErr w:type="spellEnd"/>
      <w:r w:rsidRPr="007721FE">
        <w:rPr>
          <w:color w:val="000000" w:themeColor="text1"/>
          <w:sz w:val="20"/>
          <w:szCs w:val="16"/>
          <w:lang w:val="en-US"/>
        </w:rPr>
        <w:t xml:space="preserve"> = PORT_MODE_DIGITAL;</w:t>
      </w:r>
    </w:p>
    <w:p w14:paraId="44DEC3B8" w14:textId="77777777" w:rsidR="007B1756" w:rsidRPr="007721FE" w:rsidRDefault="007B1756" w:rsidP="007B1756">
      <w:pPr>
        <w:spacing w:line="240" w:lineRule="auto"/>
        <w:jc w:val="left"/>
        <w:rPr>
          <w:color w:val="000000" w:themeColor="text1"/>
          <w:sz w:val="20"/>
          <w:szCs w:val="16"/>
          <w:lang w:val="en-US"/>
        </w:rPr>
      </w:pPr>
      <w:r w:rsidRPr="007721FE">
        <w:rPr>
          <w:color w:val="000000" w:themeColor="text1"/>
          <w:sz w:val="20"/>
          <w:szCs w:val="16"/>
          <w:lang w:val="en-US"/>
        </w:rPr>
        <w:tab/>
      </w:r>
      <w:proofErr w:type="spellStart"/>
      <w:r w:rsidRPr="007721FE">
        <w:rPr>
          <w:color w:val="000000" w:themeColor="text1"/>
          <w:sz w:val="20"/>
          <w:szCs w:val="16"/>
          <w:lang w:val="en-US"/>
        </w:rPr>
        <w:t>PORTA_InitStruct.PORT_OE</w:t>
      </w:r>
      <w:proofErr w:type="spellEnd"/>
      <w:r w:rsidRPr="007721FE">
        <w:rPr>
          <w:color w:val="000000" w:themeColor="text1"/>
          <w:sz w:val="20"/>
          <w:szCs w:val="16"/>
          <w:lang w:val="en-US"/>
        </w:rPr>
        <w:t xml:space="preserve"> = PORT_OE_OUT;</w:t>
      </w:r>
    </w:p>
    <w:p w14:paraId="31075032" w14:textId="57450DFC" w:rsidR="007B1756" w:rsidRPr="007721FE" w:rsidRDefault="007B1756" w:rsidP="007B1756">
      <w:pPr>
        <w:spacing w:line="240" w:lineRule="auto"/>
        <w:jc w:val="left"/>
        <w:rPr>
          <w:color w:val="000000" w:themeColor="text1"/>
          <w:sz w:val="20"/>
          <w:szCs w:val="16"/>
          <w:lang w:val="en-US"/>
        </w:rPr>
      </w:pPr>
      <w:r w:rsidRPr="007721FE">
        <w:rPr>
          <w:color w:val="000000" w:themeColor="text1"/>
          <w:sz w:val="20"/>
          <w:szCs w:val="16"/>
          <w:lang w:val="en-US"/>
        </w:rPr>
        <w:tab/>
      </w:r>
      <w:proofErr w:type="spellStart"/>
      <w:r w:rsidRPr="007721FE">
        <w:rPr>
          <w:color w:val="000000" w:themeColor="text1"/>
          <w:sz w:val="20"/>
          <w:szCs w:val="16"/>
          <w:lang w:val="en-US"/>
        </w:rPr>
        <w:t>PORTA_InitStruct.PORT_Pin</w:t>
      </w:r>
      <w:proofErr w:type="spellEnd"/>
      <w:r w:rsidRPr="007721FE">
        <w:rPr>
          <w:color w:val="000000" w:themeColor="text1"/>
          <w:sz w:val="20"/>
          <w:szCs w:val="16"/>
          <w:lang w:val="en-US"/>
        </w:rPr>
        <w:t xml:space="preserve"> = PORT_Pin_1;</w:t>
      </w:r>
    </w:p>
    <w:p w14:paraId="009C6CA7" w14:textId="77777777" w:rsidR="007B1756" w:rsidRPr="007721FE" w:rsidRDefault="007B1756" w:rsidP="007B1756">
      <w:pPr>
        <w:spacing w:line="240" w:lineRule="auto"/>
        <w:jc w:val="left"/>
        <w:rPr>
          <w:color w:val="000000" w:themeColor="text1"/>
          <w:sz w:val="20"/>
          <w:szCs w:val="16"/>
          <w:lang w:val="en-US"/>
        </w:rPr>
      </w:pPr>
      <w:r w:rsidRPr="007721FE">
        <w:rPr>
          <w:color w:val="000000" w:themeColor="text1"/>
          <w:sz w:val="20"/>
          <w:szCs w:val="16"/>
          <w:lang w:val="en-US"/>
        </w:rPr>
        <w:tab/>
      </w:r>
      <w:proofErr w:type="spellStart"/>
      <w:r w:rsidRPr="007721FE">
        <w:rPr>
          <w:color w:val="000000" w:themeColor="text1"/>
          <w:sz w:val="20"/>
          <w:szCs w:val="16"/>
          <w:lang w:val="en-US"/>
        </w:rPr>
        <w:t>PORTA_InitStruct.PORT_PULL_UP</w:t>
      </w:r>
      <w:proofErr w:type="spellEnd"/>
      <w:r w:rsidRPr="007721FE">
        <w:rPr>
          <w:color w:val="000000" w:themeColor="text1"/>
          <w:sz w:val="20"/>
          <w:szCs w:val="16"/>
          <w:lang w:val="en-US"/>
        </w:rPr>
        <w:t xml:space="preserve"> = PORT_PULL_UP_OFF;</w:t>
      </w:r>
    </w:p>
    <w:p w14:paraId="0C00F805" w14:textId="77777777" w:rsidR="007B1756" w:rsidRPr="007721FE" w:rsidRDefault="007B1756" w:rsidP="007B1756">
      <w:pPr>
        <w:spacing w:line="240" w:lineRule="auto"/>
        <w:jc w:val="left"/>
        <w:rPr>
          <w:color w:val="000000" w:themeColor="text1"/>
          <w:sz w:val="20"/>
          <w:szCs w:val="16"/>
          <w:lang w:val="en-US"/>
        </w:rPr>
      </w:pPr>
      <w:r w:rsidRPr="007721FE">
        <w:rPr>
          <w:color w:val="000000" w:themeColor="text1"/>
          <w:sz w:val="20"/>
          <w:szCs w:val="16"/>
          <w:lang w:val="en-US"/>
        </w:rPr>
        <w:tab/>
      </w:r>
      <w:proofErr w:type="spellStart"/>
      <w:r w:rsidRPr="007721FE">
        <w:rPr>
          <w:color w:val="000000" w:themeColor="text1"/>
          <w:sz w:val="20"/>
          <w:szCs w:val="16"/>
          <w:lang w:val="en-US"/>
        </w:rPr>
        <w:t>PORTA_InitStruct.PORT_PULL_DOWN</w:t>
      </w:r>
      <w:proofErr w:type="spellEnd"/>
      <w:r w:rsidRPr="007721FE">
        <w:rPr>
          <w:color w:val="000000" w:themeColor="text1"/>
          <w:sz w:val="20"/>
          <w:szCs w:val="16"/>
          <w:lang w:val="en-US"/>
        </w:rPr>
        <w:t xml:space="preserve"> = PORT_PULL_DOWN_OFF;</w:t>
      </w:r>
    </w:p>
    <w:p w14:paraId="1C3797E2" w14:textId="77777777" w:rsidR="007B1756" w:rsidRPr="007721FE" w:rsidRDefault="007B1756" w:rsidP="007B1756">
      <w:pPr>
        <w:spacing w:line="240" w:lineRule="auto"/>
        <w:jc w:val="left"/>
        <w:rPr>
          <w:color w:val="000000" w:themeColor="text1"/>
          <w:sz w:val="20"/>
          <w:szCs w:val="16"/>
          <w:lang w:val="en-US"/>
        </w:rPr>
      </w:pPr>
      <w:r w:rsidRPr="007721FE">
        <w:rPr>
          <w:color w:val="000000" w:themeColor="text1"/>
          <w:sz w:val="20"/>
          <w:szCs w:val="16"/>
          <w:lang w:val="en-US"/>
        </w:rPr>
        <w:tab/>
      </w:r>
    </w:p>
    <w:p w14:paraId="09451F3E" w14:textId="1BCA83B2" w:rsidR="008B4C91" w:rsidRPr="007721FE" w:rsidRDefault="007B1756" w:rsidP="007B1756">
      <w:pPr>
        <w:spacing w:line="240" w:lineRule="auto"/>
        <w:jc w:val="left"/>
        <w:rPr>
          <w:color w:val="000000" w:themeColor="text1"/>
          <w:sz w:val="20"/>
          <w:szCs w:val="16"/>
          <w:lang w:val="en-US"/>
        </w:rPr>
      </w:pPr>
      <w:r w:rsidRPr="007721FE">
        <w:rPr>
          <w:color w:val="000000" w:themeColor="text1"/>
          <w:sz w:val="20"/>
          <w:szCs w:val="16"/>
          <w:lang w:val="en-US"/>
        </w:rPr>
        <w:tab/>
      </w:r>
      <w:proofErr w:type="spellStart"/>
      <w:r w:rsidRPr="007721FE">
        <w:rPr>
          <w:color w:val="000000" w:themeColor="text1"/>
          <w:sz w:val="20"/>
          <w:szCs w:val="16"/>
          <w:lang w:val="en-US"/>
        </w:rPr>
        <w:t>PORT_</w:t>
      </w:r>
      <w:proofErr w:type="gramStart"/>
      <w:r w:rsidRPr="007721FE">
        <w:rPr>
          <w:color w:val="000000" w:themeColor="text1"/>
          <w:sz w:val="20"/>
          <w:szCs w:val="16"/>
          <w:lang w:val="en-US"/>
        </w:rPr>
        <w:t>Init</w:t>
      </w:r>
      <w:proofErr w:type="spellEnd"/>
      <w:r w:rsidRPr="007721FE">
        <w:rPr>
          <w:color w:val="000000" w:themeColor="text1"/>
          <w:sz w:val="20"/>
          <w:szCs w:val="16"/>
          <w:lang w:val="en-US"/>
        </w:rPr>
        <w:t>(</w:t>
      </w:r>
      <w:proofErr w:type="gramEnd"/>
      <w:r w:rsidRPr="007721FE">
        <w:rPr>
          <w:color w:val="000000" w:themeColor="text1"/>
          <w:sz w:val="20"/>
          <w:szCs w:val="16"/>
          <w:lang w:val="en-US"/>
        </w:rPr>
        <w:t>MDR_PORTA, &amp;</w:t>
      </w:r>
      <w:proofErr w:type="spellStart"/>
      <w:r w:rsidRPr="007721FE">
        <w:rPr>
          <w:color w:val="000000" w:themeColor="text1"/>
          <w:sz w:val="20"/>
          <w:szCs w:val="16"/>
          <w:lang w:val="en-US"/>
        </w:rPr>
        <w:t>PORTA_InitStruct</w:t>
      </w:r>
      <w:proofErr w:type="spellEnd"/>
      <w:r w:rsidRPr="007721FE">
        <w:rPr>
          <w:color w:val="000000" w:themeColor="text1"/>
          <w:sz w:val="20"/>
          <w:szCs w:val="16"/>
          <w:lang w:val="en-US"/>
        </w:rPr>
        <w:t>);</w:t>
      </w:r>
      <w:r w:rsidR="008B4C91" w:rsidRPr="007721FE">
        <w:rPr>
          <w:color w:val="000000" w:themeColor="text1"/>
          <w:sz w:val="20"/>
          <w:szCs w:val="16"/>
          <w:lang w:val="en-US"/>
        </w:rPr>
        <w:tab/>
      </w:r>
    </w:p>
    <w:p w14:paraId="1FB21FA0" w14:textId="77777777" w:rsidR="008B4C91" w:rsidRPr="007721FE" w:rsidRDefault="008B4C91" w:rsidP="008B4C91">
      <w:pPr>
        <w:spacing w:line="240" w:lineRule="auto"/>
        <w:jc w:val="left"/>
        <w:rPr>
          <w:color w:val="000000" w:themeColor="text1"/>
          <w:sz w:val="20"/>
          <w:szCs w:val="16"/>
          <w:lang w:val="en-US"/>
        </w:rPr>
      </w:pPr>
      <w:r w:rsidRPr="007721FE">
        <w:rPr>
          <w:color w:val="000000" w:themeColor="text1"/>
          <w:sz w:val="20"/>
          <w:szCs w:val="16"/>
          <w:lang w:val="en-US"/>
        </w:rPr>
        <w:tab/>
      </w:r>
    </w:p>
    <w:p w14:paraId="0F740283" w14:textId="77777777" w:rsidR="008B4C91" w:rsidRPr="007721FE" w:rsidRDefault="008B4C91" w:rsidP="008B4C91">
      <w:pPr>
        <w:spacing w:line="240" w:lineRule="auto"/>
        <w:jc w:val="left"/>
        <w:rPr>
          <w:color w:val="000000" w:themeColor="text1"/>
          <w:sz w:val="20"/>
          <w:szCs w:val="16"/>
          <w:lang w:val="en-US"/>
        </w:rPr>
      </w:pPr>
      <w:r w:rsidRPr="007721FE">
        <w:rPr>
          <w:color w:val="000000" w:themeColor="text1"/>
          <w:sz w:val="20"/>
          <w:szCs w:val="16"/>
          <w:lang w:val="en-US"/>
        </w:rPr>
        <w:tab/>
      </w:r>
      <w:proofErr w:type="gramStart"/>
      <w:r w:rsidRPr="007721FE">
        <w:rPr>
          <w:color w:val="000000" w:themeColor="text1"/>
          <w:sz w:val="20"/>
          <w:szCs w:val="16"/>
          <w:lang w:val="en-US"/>
        </w:rPr>
        <w:t>while(</w:t>
      </w:r>
      <w:proofErr w:type="gramEnd"/>
      <w:r w:rsidRPr="007721FE">
        <w:rPr>
          <w:color w:val="000000" w:themeColor="text1"/>
          <w:sz w:val="20"/>
          <w:szCs w:val="16"/>
          <w:lang w:val="en-US"/>
        </w:rPr>
        <w:t>1)</w:t>
      </w:r>
    </w:p>
    <w:p w14:paraId="709116B5" w14:textId="23888921" w:rsidR="008B4C91" w:rsidRPr="007721FE" w:rsidRDefault="008B4C91" w:rsidP="008B4C91">
      <w:pPr>
        <w:spacing w:line="240" w:lineRule="auto"/>
        <w:jc w:val="left"/>
        <w:rPr>
          <w:color w:val="000000" w:themeColor="text1"/>
          <w:sz w:val="20"/>
          <w:szCs w:val="16"/>
          <w:lang w:val="en-US"/>
        </w:rPr>
      </w:pPr>
      <w:r w:rsidRPr="007721FE">
        <w:rPr>
          <w:color w:val="000000" w:themeColor="text1"/>
          <w:sz w:val="20"/>
          <w:szCs w:val="16"/>
          <w:lang w:val="en-US"/>
        </w:rPr>
        <w:tab/>
      </w:r>
      <w:r w:rsidR="00CE1E9B" w:rsidRPr="007721FE">
        <w:rPr>
          <w:color w:val="000000" w:themeColor="text1"/>
          <w:sz w:val="20"/>
          <w:szCs w:val="16"/>
          <w:lang w:val="en-US"/>
        </w:rPr>
        <w:tab/>
      </w:r>
      <w:r w:rsidRPr="007721FE">
        <w:rPr>
          <w:color w:val="000000" w:themeColor="text1"/>
          <w:sz w:val="20"/>
          <w:szCs w:val="16"/>
          <w:lang w:val="en-US"/>
        </w:rPr>
        <w:t>{</w:t>
      </w:r>
    </w:p>
    <w:p w14:paraId="0B085BFA" w14:textId="1F01074C" w:rsidR="00ED6D33" w:rsidRPr="007721FE" w:rsidRDefault="008B4C91" w:rsidP="008B4C91">
      <w:pPr>
        <w:spacing w:line="240" w:lineRule="auto"/>
        <w:jc w:val="left"/>
        <w:rPr>
          <w:color w:val="000000" w:themeColor="text1"/>
          <w:sz w:val="20"/>
          <w:szCs w:val="16"/>
          <w:lang w:val="en-US"/>
        </w:rPr>
      </w:pPr>
      <w:r w:rsidRPr="007721FE">
        <w:rPr>
          <w:color w:val="000000" w:themeColor="text1"/>
          <w:sz w:val="20"/>
          <w:szCs w:val="16"/>
          <w:lang w:val="en-US"/>
        </w:rPr>
        <w:tab/>
      </w:r>
      <w:r w:rsidRPr="007721FE">
        <w:rPr>
          <w:color w:val="000000" w:themeColor="text1"/>
          <w:sz w:val="20"/>
          <w:szCs w:val="16"/>
          <w:lang w:val="en-US"/>
        </w:rPr>
        <w:tab/>
      </w:r>
      <w:r w:rsidRPr="007721FE">
        <w:rPr>
          <w:color w:val="000000" w:themeColor="text1"/>
          <w:sz w:val="20"/>
          <w:szCs w:val="16"/>
          <w:lang w:val="en-US"/>
        </w:rPr>
        <w:tab/>
      </w:r>
      <w:proofErr w:type="spellStart"/>
      <w:r w:rsidR="00ED6D33" w:rsidRPr="007721FE">
        <w:rPr>
          <w:color w:val="000000" w:themeColor="text1"/>
          <w:sz w:val="20"/>
          <w:szCs w:val="16"/>
          <w:lang w:val="en-US"/>
        </w:rPr>
        <w:t>PORT_</w:t>
      </w:r>
      <w:proofErr w:type="gramStart"/>
      <w:r w:rsidR="00ED6D33" w:rsidRPr="007721FE">
        <w:rPr>
          <w:color w:val="000000" w:themeColor="text1"/>
          <w:sz w:val="20"/>
          <w:szCs w:val="16"/>
          <w:lang w:val="en-US"/>
        </w:rPr>
        <w:t>SetBits</w:t>
      </w:r>
      <w:proofErr w:type="spellEnd"/>
      <w:r w:rsidR="00ED6D33" w:rsidRPr="007721FE">
        <w:rPr>
          <w:color w:val="000000" w:themeColor="text1"/>
          <w:sz w:val="20"/>
          <w:szCs w:val="16"/>
          <w:lang w:val="en-US"/>
        </w:rPr>
        <w:t>(</w:t>
      </w:r>
      <w:proofErr w:type="gramEnd"/>
      <w:r w:rsidR="00ED6D33" w:rsidRPr="007721FE">
        <w:rPr>
          <w:color w:val="000000" w:themeColor="text1"/>
          <w:sz w:val="20"/>
          <w:szCs w:val="16"/>
          <w:lang w:val="en-US"/>
        </w:rPr>
        <w:t>MDR_PORTA, PORT_Pin_1);</w:t>
      </w:r>
    </w:p>
    <w:p w14:paraId="092103A9" w14:textId="4D9388B4" w:rsidR="008B4C91" w:rsidRPr="007721FE" w:rsidRDefault="008B4C91" w:rsidP="00ED6D33">
      <w:pPr>
        <w:spacing w:line="240" w:lineRule="auto"/>
        <w:ind w:left="1440" w:firstLine="720"/>
        <w:jc w:val="left"/>
        <w:rPr>
          <w:color w:val="000000" w:themeColor="text1"/>
          <w:sz w:val="20"/>
          <w:szCs w:val="16"/>
          <w:lang w:val="en-US"/>
        </w:rPr>
      </w:pPr>
      <w:proofErr w:type="spellStart"/>
      <w:r w:rsidRPr="007721FE">
        <w:rPr>
          <w:color w:val="000000" w:themeColor="text1"/>
          <w:sz w:val="20"/>
          <w:szCs w:val="16"/>
          <w:lang w:val="en-US"/>
        </w:rPr>
        <w:t>delay_</w:t>
      </w:r>
      <w:proofErr w:type="gramStart"/>
      <w:r w:rsidRPr="007721FE">
        <w:rPr>
          <w:color w:val="000000" w:themeColor="text1"/>
          <w:sz w:val="20"/>
          <w:szCs w:val="16"/>
          <w:lang w:val="en-US"/>
        </w:rPr>
        <w:t>ms</w:t>
      </w:r>
      <w:proofErr w:type="spellEnd"/>
      <w:r w:rsidRPr="007721FE">
        <w:rPr>
          <w:color w:val="000000" w:themeColor="text1"/>
          <w:sz w:val="20"/>
          <w:szCs w:val="16"/>
          <w:lang w:val="en-US"/>
        </w:rPr>
        <w:t>(</w:t>
      </w:r>
      <w:proofErr w:type="gramEnd"/>
      <w:r w:rsidR="00ED6D33" w:rsidRPr="007721FE">
        <w:rPr>
          <w:color w:val="000000" w:themeColor="text1"/>
          <w:sz w:val="20"/>
          <w:szCs w:val="16"/>
          <w:lang w:val="en-US"/>
        </w:rPr>
        <w:t>50</w:t>
      </w:r>
      <w:r w:rsidRPr="007721FE">
        <w:rPr>
          <w:color w:val="000000" w:themeColor="text1"/>
          <w:sz w:val="20"/>
          <w:szCs w:val="16"/>
          <w:lang w:val="en-US"/>
        </w:rPr>
        <w:t>0);</w:t>
      </w:r>
    </w:p>
    <w:p w14:paraId="41019075" w14:textId="2234B3E1" w:rsidR="00ED6D33" w:rsidRPr="007721FE" w:rsidRDefault="00ED6D33" w:rsidP="00ED6D33">
      <w:pPr>
        <w:spacing w:line="240" w:lineRule="auto"/>
        <w:ind w:left="1440" w:firstLine="720"/>
        <w:jc w:val="left"/>
        <w:rPr>
          <w:color w:val="000000" w:themeColor="text1"/>
          <w:sz w:val="20"/>
          <w:szCs w:val="16"/>
          <w:lang w:val="en-US"/>
        </w:rPr>
      </w:pPr>
      <w:proofErr w:type="spellStart"/>
      <w:r w:rsidRPr="007721FE">
        <w:rPr>
          <w:color w:val="000000" w:themeColor="text1"/>
          <w:sz w:val="20"/>
          <w:szCs w:val="16"/>
          <w:lang w:val="en-US"/>
        </w:rPr>
        <w:t>PORT_</w:t>
      </w:r>
      <w:proofErr w:type="gramStart"/>
      <w:r w:rsidRPr="007721FE">
        <w:rPr>
          <w:color w:val="000000" w:themeColor="text1"/>
          <w:sz w:val="20"/>
          <w:szCs w:val="16"/>
          <w:lang w:val="en-US"/>
        </w:rPr>
        <w:t>ResetBits</w:t>
      </w:r>
      <w:proofErr w:type="spellEnd"/>
      <w:r w:rsidRPr="007721FE">
        <w:rPr>
          <w:color w:val="000000" w:themeColor="text1"/>
          <w:sz w:val="20"/>
          <w:szCs w:val="16"/>
          <w:lang w:val="en-US"/>
        </w:rPr>
        <w:t>(</w:t>
      </w:r>
      <w:proofErr w:type="gramEnd"/>
      <w:r w:rsidRPr="007721FE">
        <w:rPr>
          <w:color w:val="000000" w:themeColor="text1"/>
          <w:sz w:val="20"/>
          <w:szCs w:val="16"/>
          <w:lang w:val="en-US"/>
        </w:rPr>
        <w:t>MDR_PORTA, PORT_Pin_1);</w:t>
      </w:r>
    </w:p>
    <w:p w14:paraId="740FA72D" w14:textId="36B16EC7" w:rsidR="00ED6D33" w:rsidRPr="007721FE" w:rsidRDefault="00ED6D33" w:rsidP="00ED6D33">
      <w:pPr>
        <w:spacing w:line="240" w:lineRule="auto"/>
        <w:ind w:left="1440" w:firstLine="720"/>
        <w:jc w:val="left"/>
        <w:rPr>
          <w:color w:val="000000" w:themeColor="text1"/>
          <w:sz w:val="20"/>
          <w:szCs w:val="16"/>
          <w:lang w:val="en-US"/>
        </w:rPr>
      </w:pPr>
      <w:proofErr w:type="spellStart"/>
      <w:r w:rsidRPr="007721FE">
        <w:rPr>
          <w:color w:val="000000" w:themeColor="text1"/>
          <w:sz w:val="20"/>
          <w:szCs w:val="16"/>
          <w:lang w:val="en-US"/>
        </w:rPr>
        <w:t>delay_</w:t>
      </w:r>
      <w:proofErr w:type="gramStart"/>
      <w:r w:rsidRPr="007721FE">
        <w:rPr>
          <w:color w:val="000000" w:themeColor="text1"/>
          <w:sz w:val="20"/>
          <w:szCs w:val="16"/>
          <w:lang w:val="en-US"/>
        </w:rPr>
        <w:t>ms</w:t>
      </w:r>
      <w:proofErr w:type="spellEnd"/>
      <w:r w:rsidRPr="007721FE">
        <w:rPr>
          <w:color w:val="000000" w:themeColor="text1"/>
          <w:sz w:val="20"/>
          <w:szCs w:val="16"/>
          <w:lang w:val="en-US"/>
        </w:rPr>
        <w:t>(</w:t>
      </w:r>
      <w:proofErr w:type="gramEnd"/>
      <w:r w:rsidRPr="007721FE">
        <w:rPr>
          <w:color w:val="000000" w:themeColor="text1"/>
          <w:sz w:val="20"/>
          <w:szCs w:val="16"/>
          <w:lang w:val="en-US"/>
        </w:rPr>
        <w:t>500);</w:t>
      </w:r>
    </w:p>
    <w:p w14:paraId="512985DF" w14:textId="77777777" w:rsidR="00ED6D33" w:rsidRPr="007721FE" w:rsidRDefault="00ED6D33" w:rsidP="00ED6D33">
      <w:pPr>
        <w:spacing w:line="240" w:lineRule="auto"/>
        <w:ind w:left="1440" w:firstLine="720"/>
        <w:jc w:val="left"/>
        <w:rPr>
          <w:color w:val="000000" w:themeColor="text1"/>
          <w:sz w:val="20"/>
          <w:szCs w:val="16"/>
          <w:lang w:val="en-US"/>
        </w:rPr>
      </w:pPr>
    </w:p>
    <w:p w14:paraId="52961F11" w14:textId="797527DD" w:rsidR="008B4C91" w:rsidRPr="007721FE" w:rsidRDefault="008B4C91" w:rsidP="008B4C91">
      <w:pPr>
        <w:spacing w:line="240" w:lineRule="auto"/>
        <w:jc w:val="left"/>
        <w:rPr>
          <w:color w:val="000000" w:themeColor="text1"/>
          <w:sz w:val="20"/>
          <w:szCs w:val="16"/>
          <w:lang w:val="en-US"/>
        </w:rPr>
      </w:pPr>
      <w:r w:rsidRPr="007721FE">
        <w:rPr>
          <w:color w:val="000000" w:themeColor="text1"/>
          <w:sz w:val="20"/>
          <w:szCs w:val="16"/>
          <w:lang w:val="en-US"/>
        </w:rPr>
        <w:tab/>
      </w:r>
      <w:r w:rsidR="00CE1E9B" w:rsidRPr="007721FE">
        <w:rPr>
          <w:color w:val="000000" w:themeColor="text1"/>
          <w:sz w:val="20"/>
          <w:szCs w:val="16"/>
          <w:lang w:val="en-US"/>
        </w:rPr>
        <w:tab/>
      </w:r>
      <w:r w:rsidRPr="007721FE">
        <w:rPr>
          <w:color w:val="000000" w:themeColor="text1"/>
          <w:sz w:val="20"/>
          <w:szCs w:val="16"/>
          <w:lang w:val="en-US"/>
        </w:rPr>
        <w:t>}</w:t>
      </w:r>
    </w:p>
    <w:p w14:paraId="1F96763D" w14:textId="6432C39D" w:rsidR="00AC0B82" w:rsidRPr="007721FE" w:rsidRDefault="008B4C91" w:rsidP="008B4C91">
      <w:pPr>
        <w:spacing w:line="240" w:lineRule="auto"/>
        <w:jc w:val="left"/>
        <w:rPr>
          <w:color w:val="000000" w:themeColor="text1"/>
          <w:sz w:val="20"/>
          <w:szCs w:val="16"/>
          <w:lang w:val="en-US"/>
        </w:rPr>
      </w:pPr>
      <w:r w:rsidRPr="007721FE">
        <w:rPr>
          <w:color w:val="000000" w:themeColor="text1"/>
          <w:sz w:val="20"/>
          <w:szCs w:val="16"/>
          <w:lang w:val="en-US"/>
        </w:rPr>
        <w:t>}</w:t>
      </w:r>
    </w:p>
    <w:p w14:paraId="5390F047" w14:textId="773FDDF8" w:rsidR="00D97B42" w:rsidRDefault="00D97B42">
      <w:pPr>
        <w:spacing w:line="240" w:lineRule="auto"/>
        <w:jc w:val="left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br w:type="page"/>
      </w:r>
    </w:p>
    <w:p w14:paraId="1DC9252F" w14:textId="28D35657" w:rsidR="00C30811" w:rsidRPr="00C56348" w:rsidRDefault="00C30811" w:rsidP="00C30811">
      <w:pPr>
        <w:pStyle w:val="1"/>
        <w:numPr>
          <w:ilvl w:val="0"/>
          <w:numId w:val="21"/>
        </w:numPr>
        <w:spacing w:before="0" w:after="0"/>
        <w:ind w:left="360" w:right="-1"/>
        <w:jc w:val="center"/>
        <w:rPr>
          <w:bCs/>
          <w:sz w:val="28"/>
          <w:szCs w:val="22"/>
        </w:rPr>
      </w:pPr>
      <w:r>
        <w:rPr>
          <w:bCs/>
          <w:sz w:val="28"/>
          <w:szCs w:val="22"/>
        </w:rPr>
        <w:lastRenderedPageBreak/>
        <w:t>Габаритные размеры и параметры платы</w:t>
      </w:r>
    </w:p>
    <w:p w14:paraId="48A433E5" w14:textId="77777777" w:rsidR="00C30811" w:rsidRDefault="00C30811" w:rsidP="00C30811">
      <w:pPr>
        <w:spacing w:line="240" w:lineRule="auto"/>
        <w:jc w:val="left"/>
        <w:rPr>
          <w:color w:val="000000" w:themeColor="text1"/>
        </w:rPr>
      </w:pPr>
    </w:p>
    <w:p w14:paraId="68336DC0" w14:textId="58B13064" w:rsidR="00AC0B82" w:rsidRDefault="006C320C" w:rsidP="00C30811">
      <w:pPr>
        <w:spacing w:line="240" w:lineRule="auto"/>
        <w:jc w:val="left"/>
        <w:rPr>
          <w:color w:val="000000" w:themeColor="text1"/>
        </w:rPr>
      </w:pPr>
      <w:r>
        <w:rPr>
          <w:color w:val="000000" w:themeColor="text1"/>
        </w:rPr>
        <w:t>Габаритные размеры платы приведены на рисунк</w:t>
      </w:r>
      <w:r w:rsidR="00035B88">
        <w:rPr>
          <w:color w:val="000000" w:themeColor="text1"/>
        </w:rPr>
        <w:t>ах</w:t>
      </w:r>
      <w:r>
        <w:rPr>
          <w:color w:val="000000" w:themeColor="text1"/>
        </w:rPr>
        <w:t xml:space="preserve"> 8</w:t>
      </w:r>
      <w:r w:rsidR="00035B88">
        <w:rPr>
          <w:color w:val="000000" w:themeColor="text1"/>
        </w:rPr>
        <w:t xml:space="preserve"> и 9</w:t>
      </w:r>
      <w:r>
        <w:rPr>
          <w:color w:val="000000" w:themeColor="text1"/>
        </w:rPr>
        <w:t>.</w:t>
      </w:r>
    </w:p>
    <w:p w14:paraId="4BC6E0A7" w14:textId="77777777" w:rsidR="006C320C" w:rsidRDefault="006C320C" w:rsidP="00C30811">
      <w:pPr>
        <w:spacing w:line="240" w:lineRule="auto"/>
        <w:jc w:val="left"/>
        <w:rPr>
          <w:color w:val="000000" w:themeColor="text1"/>
        </w:rPr>
      </w:pPr>
    </w:p>
    <w:p w14:paraId="298539BD" w14:textId="6B925767" w:rsidR="006C320C" w:rsidRDefault="00035B88" w:rsidP="00035B88">
      <w:pPr>
        <w:spacing w:line="240" w:lineRule="auto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5CAA31AA" wp14:editId="6EC6FE84">
            <wp:extent cx="3931920" cy="4222599"/>
            <wp:effectExtent l="0" t="0" r="0" b="6985"/>
            <wp:docPr id="872469520" name="Рисунок 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35"/>
                    <a:stretch/>
                  </pic:blipFill>
                  <pic:spPr bwMode="auto">
                    <a:xfrm>
                      <a:off x="0" y="0"/>
                      <a:ext cx="3938039" cy="422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7CB3B1" w14:textId="416D7F9B" w:rsidR="00035B88" w:rsidRPr="004B1574" w:rsidRDefault="00035B88" w:rsidP="00035B88">
      <w:pPr>
        <w:spacing w:line="240" w:lineRule="auto"/>
        <w:jc w:val="center"/>
        <w:rPr>
          <w:color w:val="000000" w:themeColor="text1"/>
        </w:rPr>
      </w:pPr>
      <w:r>
        <w:rPr>
          <w:color w:val="000000" w:themeColor="text1"/>
        </w:rPr>
        <w:t>Рисунок 8. – Габаритные размеры платы</w:t>
      </w:r>
    </w:p>
    <w:p w14:paraId="3506894F" w14:textId="77777777" w:rsidR="00035B88" w:rsidRDefault="00035B88" w:rsidP="00035B88">
      <w:pPr>
        <w:pStyle w:val="ae"/>
        <w:spacing w:line="240" w:lineRule="auto"/>
        <w:ind w:left="0"/>
        <w:jc w:val="center"/>
        <w:rPr>
          <w:color w:val="000000" w:themeColor="text1"/>
        </w:rPr>
      </w:pPr>
    </w:p>
    <w:p w14:paraId="56CE66DA" w14:textId="44B5A285" w:rsidR="00035B88" w:rsidRDefault="00035B88" w:rsidP="00035B88">
      <w:pPr>
        <w:pStyle w:val="ae"/>
        <w:spacing w:line="240" w:lineRule="auto"/>
        <w:ind w:left="0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70CA1845" wp14:editId="127DD992">
            <wp:extent cx="5259312" cy="3286262"/>
            <wp:effectExtent l="0" t="0" r="0" b="0"/>
            <wp:docPr id="507108303" name="Рисунок 4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900" cy="3289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69780" w14:textId="1D77A83C" w:rsidR="00035B88" w:rsidRPr="004B1574" w:rsidRDefault="00035B88" w:rsidP="00035B88">
      <w:pPr>
        <w:spacing w:line="240" w:lineRule="auto"/>
        <w:jc w:val="center"/>
        <w:rPr>
          <w:color w:val="000000" w:themeColor="text1"/>
        </w:rPr>
      </w:pPr>
      <w:r>
        <w:rPr>
          <w:color w:val="000000" w:themeColor="text1"/>
        </w:rPr>
        <w:t>Рисунок 9. – Изометрическая проекция платы</w:t>
      </w:r>
    </w:p>
    <w:p w14:paraId="0D635726" w14:textId="5C7D7F13" w:rsidR="00056C77" w:rsidRPr="006C320C" w:rsidRDefault="00D97B42" w:rsidP="006C320C">
      <w:pPr>
        <w:spacing w:line="240" w:lineRule="auto"/>
        <w:jc w:val="left"/>
        <w:rPr>
          <w:color w:val="000000" w:themeColor="text1"/>
        </w:rPr>
        <w:sectPr w:rsidR="00056C77" w:rsidRPr="006C320C">
          <w:headerReference w:type="default" r:id="rId22"/>
          <w:pgSz w:w="11907" w:h="16840" w:code="9"/>
          <w:pgMar w:top="709" w:right="567" w:bottom="1418" w:left="1560" w:header="284" w:footer="284" w:gutter="0"/>
          <w:cols w:space="720"/>
        </w:sectPr>
      </w:pPr>
      <w:r w:rsidRPr="006C320C">
        <w:rPr>
          <w:color w:val="000000" w:themeColor="text1"/>
        </w:rPr>
        <w:br w:type="page"/>
      </w:r>
    </w:p>
    <w:p w14:paraId="3712FD95" w14:textId="77777777" w:rsidR="001902EB" w:rsidRPr="006C320C" w:rsidRDefault="001902EB" w:rsidP="001902EB">
      <w:pPr>
        <w:tabs>
          <w:tab w:val="left" w:pos="1346"/>
        </w:tabs>
        <w:rPr>
          <w:color w:val="000000" w:themeColor="text1"/>
        </w:rPr>
      </w:pPr>
    </w:p>
    <w:p w14:paraId="6E97207B" w14:textId="77777777" w:rsidR="001902EB" w:rsidRPr="006C320C" w:rsidRDefault="001902EB">
      <w:pPr>
        <w:pStyle w:val="a6"/>
        <w:rPr>
          <w:color w:val="000000" w:themeColor="text1"/>
        </w:rPr>
      </w:pPr>
    </w:p>
    <w:p w14:paraId="5B82B859" w14:textId="7D648CCB" w:rsidR="00F91A2F" w:rsidRDefault="00F91A2F" w:rsidP="00F91A2F"/>
    <w:p w14:paraId="1CDC37A4" w14:textId="78FCDDA3" w:rsidR="003F551F" w:rsidRPr="003F551F" w:rsidRDefault="003F551F" w:rsidP="003F551F">
      <w:r>
        <w:t>1</w:t>
      </w:r>
      <w:r>
        <w:tab/>
        <w:t>4</w:t>
      </w:r>
      <w:r>
        <w:tab/>
      </w:r>
      <w:r>
        <w:tab/>
      </w:r>
      <w:r>
        <w:tab/>
        <w:t>1</w:t>
      </w:r>
      <w:r>
        <w:tab/>
      </w:r>
      <w:r>
        <w:tab/>
      </w:r>
      <w:r>
        <w:tab/>
        <w:t>5</w:t>
      </w:r>
      <w:r>
        <w:tab/>
      </w:r>
    </w:p>
    <w:sectPr w:rsidR="003F551F" w:rsidRPr="003F551F">
      <w:headerReference w:type="default" r:id="rId23"/>
      <w:pgSz w:w="11907" w:h="16840" w:code="9"/>
      <w:pgMar w:top="851" w:right="567" w:bottom="1134" w:left="1418" w:header="284" w:footer="28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EE1429" w14:textId="77777777" w:rsidR="0081149E" w:rsidRDefault="0081149E">
      <w:pPr>
        <w:spacing w:line="240" w:lineRule="auto"/>
      </w:pPr>
      <w:r>
        <w:separator/>
      </w:r>
    </w:p>
  </w:endnote>
  <w:endnote w:type="continuationSeparator" w:id="0">
    <w:p w14:paraId="7F602AD5" w14:textId="77777777" w:rsidR="0081149E" w:rsidRDefault="0081149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OST type A">
    <w:panose1 w:val="020B0500000000000000"/>
    <w:charset w:val="CC"/>
    <w:family w:val="swiss"/>
    <w:pitch w:val="variable"/>
    <w:sig w:usb0="00000203" w:usb1="00000000" w:usb2="00000000" w:usb3="00000000" w:csb0="00000005" w:csb1="00000000"/>
  </w:font>
  <w:font w:name="GlavkonGOST Type A">
    <w:panose1 w:val="00000600020000000000"/>
    <w:charset w:val="CC"/>
    <w:family w:val="auto"/>
    <w:pitch w:val="variable"/>
    <w:sig w:usb0="8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99745" w14:textId="77777777" w:rsidR="0081149E" w:rsidRDefault="0081149E">
      <w:pPr>
        <w:spacing w:line="240" w:lineRule="auto"/>
      </w:pPr>
      <w:r>
        <w:separator/>
      </w:r>
    </w:p>
  </w:footnote>
  <w:footnote w:type="continuationSeparator" w:id="0">
    <w:p w14:paraId="2530BE48" w14:textId="77777777" w:rsidR="0081149E" w:rsidRDefault="0081149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CF0F7" w14:textId="77777777" w:rsidR="00CE0340" w:rsidRDefault="00CE0340">
    <w:pPr>
      <w:pStyle w:val="a4"/>
    </w:pP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55168" behindDoc="1" locked="0" layoutInCell="0" allowOverlap="1" wp14:anchorId="7E3B4830" wp14:editId="434D5D29">
              <wp:simplePos x="0" y="0"/>
              <wp:positionH relativeFrom="page">
                <wp:posOffset>360045</wp:posOffset>
              </wp:positionH>
              <wp:positionV relativeFrom="page">
                <wp:posOffset>180340</wp:posOffset>
              </wp:positionV>
              <wp:extent cx="7017385" cy="10332085"/>
              <wp:effectExtent l="0" t="0" r="0" b="0"/>
              <wp:wrapNone/>
              <wp:docPr id="545" name="Group 2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17385" cy="10332085"/>
                        <a:chOff x="571" y="284"/>
                        <a:chExt cx="11051" cy="16271"/>
                      </a:xfrm>
                    </wpg:grpSpPr>
                    <wpg:grpSp>
                      <wpg:cNvPr id="546" name="Group 202"/>
                      <wpg:cNvGrpSpPr>
                        <a:grpSpLocks/>
                      </wpg:cNvGrpSpPr>
                      <wpg:grpSpPr bwMode="auto">
                        <a:xfrm>
                          <a:off x="571" y="8102"/>
                          <a:ext cx="561" cy="8453"/>
                          <a:chOff x="567" y="7998"/>
                          <a:chExt cx="561" cy="8453"/>
                        </a:xfrm>
                      </wpg:grpSpPr>
                      <wps:wsp>
                        <wps:cNvPr id="547" name="Text Box 203"/>
                        <wps:cNvSpPr txBox="1">
                          <a:spLocks noChangeArrowheads="1"/>
                        </wps:cNvSpPr>
                        <wps:spPr bwMode="auto">
                          <a:xfrm>
                            <a:off x="567" y="14982"/>
                            <a:ext cx="283" cy="146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1FC638F" w14:textId="77777777" w:rsidR="00CE0340" w:rsidRDefault="00CE0340">
                              <w:pPr>
                                <w:pStyle w:val="a3"/>
                                <w:rPr>
                                  <w:noProof w:val="0"/>
                                </w:rPr>
                              </w:pPr>
                              <w:r>
                                <w:t>Инв. № под</w:t>
                              </w:r>
                              <w:r>
                                <w:rPr>
                                  <w:noProof w:val="0"/>
                                </w:rPr>
                                <w:t>л.</w:t>
                              </w:r>
                            </w:p>
                            <w:p w14:paraId="1A840EEA" w14:textId="77777777" w:rsidR="00CE0340" w:rsidRDefault="00CE0340">
                              <w:r>
                                <w:rPr>
                                  <w:i/>
                                </w:rPr>
                                <w:fldChar w:fldCharType="begin"/>
                              </w:r>
                              <w:r>
                                <w:rPr>
                                  <w:i/>
                                </w:rPr>
                                <w:instrText xml:space="preserve"> NUMPAGES  \* MERGEFORMAT </w:instrText>
                              </w:r>
                              <w:r>
                                <w:rPr>
                                  <w:i/>
                                </w:rPr>
                                <w:fldChar w:fldCharType="separate"/>
                              </w:r>
                              <w:r>
                                <w:rPr>
                                  <w:i/>
                                  <w:noProof/>
                                </w:rPr>
                                <w:t>6</w:t>
                              </w:r>
                              <w:r>
                                <w:rPr>
                                  <w:i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548" name="Text Box 204"/>
                        <wps:cNvSpPr txBox="1">
                          <a:spLocks noChangeArrowheads="1"/>
                        </wps:cNvSpPr>
                        <wps:spPr bwMode="auto">
                          <a:xfrm>
                            <a:off x="567" y="12951"/>
                            <a:ext cx="283" cy="205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66B23A3" w14:textId="77777777" w:rsidR="00CE0340" w:rsidRDefault="00CE0340">
                              <w:pPr>
                                <w:pStyle w:val="a3"/>
                              </w:pPr>
                              <w:r>
                                <w:t>Подп. и дата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549" name="Text Box 205"/>
                        <wps:cNvSpPr txBox="1">
                          <a:spLocks noChangeArrowheads="1"/>
                        </wps:cNvSpPr>
                        <wps:spPr bwMode="auto">
                          <a:xfrm>
                            <a:off x="567" y="10042"/>
                            <a:ext cx="283" cy="146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2D97113" w14:textId="77777777" w:rsidR="00CE0340" w:rsidRDefault="00CE0340">
                              <w:pPr>
                                <w:pStyle w:val="a3"/>
                              </w:pPr>
                              <w:r>
                                <w:t>Взам. инв. №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550" name="Text Box 206"/>
                        <wps:cNvSpPr txBox="1">
                          <a:spLocks noChangeArrowheads="1"/>
                        </wps:cNvSpPr>
                        <wps:spPr bwMode="auto">
                          <a:xfrm>
                            <a:off x="567" y="11498"/>
                            <a:ext cx="283" cy="14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689E38D" w14:textId="77777777" w:rsidR="00CE0340" w:rsidRDefault="00CE0340">
                              <w:pPr>
                                <w:pStyle w:val="a3"/>
                              </w:pPr>
                              <w:r>
                                <w:t>Инв. № дубл.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551" name="Text Box 207"/>
                        <wps:cNvSpPr txBox="1">
                          <a:spLocks noChangeArrowheads="1"/>
                        </wps:cNvSpPr>
                        <wps:spPr bwMode="auto">
                          <a:xfrm>
                            <a:off x="567" y="7998"/>
                            <a:ext cx="283" cy="205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E55780C" w14:textId="77777777" w:rsidR="00CE0340" w:rsidRDefault="00CE0340">
                              <w:pPr>
                                <w:pStyle w:val="a3"/>
                              </w:pPr>
                              <w:r>
                                <w:t>Подп. и дата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g:grpSp>
                        <wpg:cNvPr id="552" name="Group 208"/>
                        <wpg:cNvGrpSpPr>
                          <a:grpSpLocks/>
                        </wpg:cNvGrpSpPr>
                        <wpg:grpSpPr bwMode="auto">
                          <a:xfrm>
                            <a:off x="845" y="7998"/>
                            <a:ext cx="283" cy="8453"/>
                            <a:chOff x="3194" y="6929"/>
                            <a:chExt cx="283" cy="8155"/>
                          </a:xfrm>
                        </wpg:grpSpPr>
                        <wps:wsp>
                          <wps:cNvPr id="553" name="Text Box 20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9D5D4B8" w14:textId="77777777" w:rsidR="00CE0340" w:rsidRDefault="00CE0340">
                                <w:pPr>
                                  <w:pStyle w:val="a3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554" name="Text Box 21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52161FD" w14:textId="77777777" w:rsidR="00CE0340" w:rsidRDefault="00CE0340">
                                <w:pPr>
                                  <w:pStyle w:val="a3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555" name="Text Box 2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EEBC81B" w14:textId="77777777" w:rsidR="00CE0340" w:rsidRDefault="00CE0340">
                                <w:pPr>
                                  <w:pStyle w:val="a3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556" name="Text Box 2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32BD532" w14:textId="77777777" w:rsidR="00CE0340" w:rsidRDefault="00CE0340">
                                <w:pPr>
                                  <w:pStyle w:val="a3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557" name="Text Box 2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826EFD2" w14:textId="77777777" w:rsidR="00CE0340" w:rsidRDefault="00CE0340">
                                <w:pPr>
                                  <w:pStyle w:val="a3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wpg:grpSp>
                    </wpg:grpSp>
                    <wps:wsp>
                      <wps:cNvPr id="558" name="Rectangle 214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E3B4830" id="Group 201" o:spid="_x0000_s1026" style="position:absolute;left:0;text-align:left;margin-left:28.35pt;margin-top:14.2pt;width:552.55pt;height:813.55pt;z-index:-251661312;mso-position-horizontal-relative:page;mso-position-vertical-relative:page" coordorigin="571,284" coordsize="11051,16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" o:allowincell="f">
              <v:group id="Group 202" o:spid="_x0000_s1027" style="position:absolute;left:571;top:8102;width:561;height:8453" coordorigin="567,7998" coordsize="561,8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03" o:spid="_x0000_s1028" type="#_x0000_t202" style="position:absolute;left:567;top:14982;width:283;height:14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" strokeweight="2.25pt">
                  <v:textbox style="layout-flow:vertical;mso-layout-flow-alt:bottom-to-top" inset="0,0,0,0">
                    <w:txbxContent>
                      <w:p w14:paraId="11FC638F" w14:textId="77777777" w:rsidR="00CE0340" w:rsidRDefault="00CE0340">
                        <w:pPr>
                          <w:pStyle w:val="a3"/>
                          <w:rPr>
                            <w:noProof w:val="0"/>
                          </w:rPr>
                        </w:pPr>
                        <w:r>
                          <w:t>Инв. № под</w:t>
                        </w:r>
                        <w:r>
                          <w:rPr>
                            <w:noProof w:val="0"/>
                          </w:rPr>
                          <w:t>л.</w:t>
                        </w:r>
                      </w:p>
                      <w:p w14:paraId="1A840EEA" w14:textId="77777777" w:rsidR="00CE0340" w:rsidRDefault="00CE0340">
                        <w:r>
                          <w:rPr>
                            <w:i/>
                          </w:rPr>
                          <w:fldChar w:fldCharType="begin"/>
                        </w:r>
                        <w:r>
                          <w:rPr>
                            <w:i/>
                          </w:rPr>
                          <w:instrText xml:space="preserve"> NUMPAGES  \* MERGEFORMAT </w:instrText>
                        </w:r>
                        <w:r>
                          <w:rPr>
                            <w:i/>
                          </w:rPr>
                          <w:fldChar w:fldCharType="separate"/>
                        </w:r>
                        <w:r>
                          <w:rPr>
                            <w:i/>
                            <w:noProof/>
                          </w:rPr>
                          <w:t>6</w:t>
                        </w:r>
                        <w:r>
                          <w:rPr>
                            <w:i/>
                          </w:rPr>
                          <w:fldChar w:fldCharType="end"/>
                        </w:r>
                      </w:p>
                    </w:txbxContent>
                  </v:textbox>
                </v:shape>
                <v:shape id="Text Box 204" o:spid="_x0000_s1029" type="#_x0000_t202" style="position:absolute;left:567;top:12951;width:283;height:20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" strokeweight="2.25pt">
                  <v:textbox style="layout-flow:vertical;mso-layout-flow-alt:bottom-to-top" inset="0,0,0,0">
                    <w:txbxContent>
                      <w:p w14:paraId="566B23A3" w14:textId="77777777" w:rsidR="00CE0340" w:rsidRDefault="00CE0340">
                        <w:pPr>
                          <w:pStyle w:val="a3"/>
                        </w:pPr>
                        <w:r>
                          <w:t>Подп. и дата</w:t>
                        </w:r>
                      </w:p>
                    </w:txbxContent>
                  </v:textbox>
                </v:shape>
                <v:shape id="Text Box 205" o:spid="_x0000_s1030" type="#_x0000_t202" style="position:absolute;left:567;top:10042;width:283;height:14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" strokeweight="2.25pt">
                  <v:textbox style="layout-flow:vertical;mso-layout-flow-alt:bottom-to-top" inset="0,0,0,0">
                    <w:txbxContent>
                      <w:p w14:paraId="12D97113" w14:textId="77777777" w:rsidR="00CE0340" w:rsidRDefault="00CE0340">
                        <w:pPr>
                          <w:pStyle w:val="a3"/>
                        </w:pPr>
                        <w:r>
                          <w:t>Взам. инв. №</w:t>
                        </w:r>
                      </w:p>
                    </w:txbxContent>
                  </v:textbox>
                </v:shape>
                <v:shape id="Text Box 206" o:spid="_x0000_s1031" type="#_x0000_t202" style="position:absolute;left:567;top:11498;width:283;height:1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" strokeweight="2.25pt">
                  <v:textbox style="layout-flow:vertical;mso-layout-flow-alt:bottom-to-top" inset="0,0,0,0">
                    <w:txbxContent>
                      <w:p w14:paraId="6689E38D" w14:textId="77777777" w:rsidR="00CE0340" w:rsidRDefault="00CE0340">
                        <w:pPr>
                          <w:pStyle w:val="a3"/>
                        </w:pPr>
                        <w:r>
                          <w:t>Инв. № дубл.</w:t>
                        </w:r>
                      </w:p>
                    </w:txbxContent>
                  </v:textbox>
                </v:shape>
                <v:shape id="Text Box 207" o:spid="_x0000_s1032" type="#_x0000_t202" style="position:absolute;left:567;top:7998;width:283;height:20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" strokeweight="2.25pt">
                  <v:textbox style="layout-flow:vertical;mso-layout-flow-alt:bottom-to-top" inset="0,0,0,0">
                    <w:txbxContent>
                      <w:p w14:paraId="2E55780C" w14:textId="77777777" w:rsidR="00CE0340" w:rsidRDefault="00CE0340">
                        <w:pPr>
                          <w:pStyle w:val="a3"/>
                        </w:pPr>
                        <w:r>
                          <w:t>Подп. и дата</w:t>
                        </w:r>
                      </w:p>
                    </w:txbxContent>
                  </v:textbox>
                </v:shape>
                <v:group id="Group 208" o:spid="_x0000_s1033" style="position:absolute;left:845;top:7998;width:283;height:8453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iK0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JJnA75lwBOTyDQAA//8DAFBLAQItABQABgAIAAAAIQDb4fbL7gAAAIUBAAATAAAAAAAAAAAA&#10;AAAAAAAAAABbQ29udGVudF9UeXBlc10ueG1sUEsBAi0AFAAGAAgAAAAhAFr0LFu/AAAAFQEAAAsA&#10;AAAAAAAAAAAAAAAAHwEAAF9yZWxzLy5yZWxzUEsBAi0AFAAGAAgAAAAhANxmIrTEAAAA3AAAAA8A&#10;AAAAAAAAAAAAAAAABwIAAGRycy9kb3ducmV2LnhtbFBLBQYAAAAAAwADALcAAAD4AgAAAAA=&#10;">
                  <v:shape id="Text Box 209" o:spid="_x0000_s1034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" strokeweight="2.25pt">
                    <v:textbox style="layout-flow:vertical;mso-layout-flow-alt:bottom-to-top" inset="0,0,0,0">
                      <w:txbxContent>
                        <w:p w14:paraId="19D5D4B8" w14:textId="77777777" w:rsidR="00CE0340" w:rsidRDefault="00CE0340">
                          <w:pPr>
                            <w:pStyle w:val="a3"/>
                          </w:pPr>
                        </w:p>
                      </w:txbxContent>
                    </v:textbox>
                  </v:shape>
                  <v:shape id="Text Box 210" o:spid="_x0000_s1035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" strokeweight="2.25pt">
                    <v:textbox style="layout-flow:vertical;mso-layout-flow-alt:bottom-to-top" inset="0,0,0,0">
                      <w:txbxContent>
                        <w:p w14:paraId="452161FD" w14:textId="77777777" w:rsidR="00CE0340" w:rsidRDefault="00CE0340">
                          <w:pPr>
                            <w:pStyle w:val="a3"/>
                          </w:pPr>
                        </w:p>
                      </w:txbxContent>
                    </v:textbox>
                  </v:shape>
                  <v:shape id="Text Box 211" o:spid="_x0000_s1036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" strokeweight="2.25pt">
                    <v:textbox style="layout-flow:vertical;mso-layout-flow-alt:bottom-to-top" inset="0,0,0,0">
                      <w:txbxContent>
                        <w:p w14:paraId="4EEBC81B" w14:textId="77777777" w:rsidR="00CE0340" w:rsidRDefault="00CE0340">
                          <w:pPr>
                            <w:pStyle w:val="a3"/>
                          </w:pPr>
                        </w:p>
                      </w:txbxContent>
                    </v:textbox>
                  </v:shape>
                  <v:shape id="Text Box 212" o:spid="_x0000_s1037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" strokeweight="2.25pt">
                    <v:textbox style="layout-flow:vertical;mso-layout-flow-alt:bottom-to-top" inset="0,0,0,0">
                      <w:txbxContent>
                        <w:p w14:paraId="332BD532" w14:textId="77777777" w:rsidR="00CE0340" w:rsidRDefault="00CE0340">
                          <w:pPr>
                            <w:pStyle w:val="a3"/>
                          </w:pPr>
                        </w:p>
                      </w:txbxContent>
                    </v:textbox>
                  </v:shape>
                  <v:shape id="Text Box 213" o:spid="_x0000_s1038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" strokeweight="2.25pt">
                    <v:textbox style="layout-flow:vertical;mso-layout-flow-alt:bottom-to-top" inset="0,0,0,0">
                      <w:txbxContent>
                        <w:p w14:paraId="6826EFD2" w14:textId="77777777" w:rsidR="00CE0340" w:rsidRDefault="00CE0340">
                          <w:pPr>
                            <w:pStyle w:val="a3"/>
                          </w:pPr>
                        </w:p>
                      </w:txbxContent>
                    </v:textbox>
                  </v:shape>
                </v:group>
              </v:group>
              <v:rect id="Rectangle 214" o:spid="_x0000_s1039" style="position:absolute;left:1134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" strokeweight="2.25pt"/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20C4E" w14:textId="77777777" w:rsidR="00CE0340" w:rsidRDefault="00CE0340">
    <w:pPr>
      <w:pStyle w:val="a4"/>
    </w:pPr>
    <w:r>
      <w:rPr>
        <w:noProof/>
        <w:sz w:val="20"/>
      </w:rPr>
      <mc:AlternateContent>
        <mc:Choice Requires="wpg">
          <w:drawing>
            <wp:anchor distT="0" distB="0" distL="114300" distR="114300" simplePos="0" relativeHeight="251656192" behindDoc="1" locked="0" layoutInCell="0" allowOverlap="1" wp14:anchorId="09FBD453" wp14:editId="2B0F958E">
              <wp:simplePos x="0" y="0"/>
              <wp:positionH relativeFrom="page">
                <wp:posOffset>360045</wp:posOffset>
              </wp:positionH>
              <wp:positionV relativeFrom="page">
                <wp:posOffset>119380</wp:posOffset>
              </wp:positionV>
              <wp:extent cx="7016115" cy="10332085"/>
              <wp:effectExtent l="19050" t="19050" r="13335" b="31115"/>
              <wp:wrapNone/>
              <wp:docPr id="453" name="Group 2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16115" cy="10332085"/>
                        <a:chOff x="573" y="284"/>
                        <a:chExt cx="11049" cy="16271"/>
                      </a:xfrm>
                    </wpg:grpSpPr>
                    <wpg:grpSp>
                      <wpg:cNvPr id="454" name="Group 230"/>
                      <wpg:cNvGrpSpPr>
                        <a:grpSpLocks/>
                      </wpg:cNvGrpSpPr>
                      <wpg:grpSpPr bwMode="auto">
                        <a:xfrm>
                          <a:off x="573" y="8557"/>
                          <a:ext cx="561" cy="7998"/>
                          <a:chOff x="3194" y="6929"/>
                          <a:chExt cx="561" cy="8155"/>
                        </a:xfrm>
                      </wpg:grpSpPr>
                      <wpg:grpSp>
                        <wpg:cNvPr id="455" name="Group 231"/>
                        <wpg:cNvGrpSpPr>
                          <a:grpSpLocks/>
                        </wpg:cNvGrpSpPr>
                        <wpg:grpSpPr bwMode="auto">
                          <a:xfrm>
                            <a:off x="3194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456" name="Text Box 23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9725A13" w14:textId="77777777" w:rsidR="00CE0340" w:rsidRDefault="00CE0340">
                                <w:pPr>
                                  <w:pStyle w:val="a3"/>
                                </w:pPr>
                                <w:r>
                                  <w:t>Инв. № подп</w:t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57" name="Text Box 23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363A91A" w14:textId="77777777" w:rsidR="00CE0340" w:rsidRDefault="00CE0340">
                                <w:pPr>
                                  <w:pStyle w:val="a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58" name="Text Box 23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B13F52C" w14:textId="77777777" w:rsidR="00CE0340" w:rsidRDefault="00CE0340">
                                <w:pPr>
                                  <w:pStyle w:val="a3"/>
                                </w:pPr>
                                <w:r>
                                  <w:t>Взам. инв. №</w:t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59" name="Text Box 23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F4C6647" w14:textId="77777777" w:rsidR="00CE0340" w:rsidRDefault="00CE0340">
                                <w:pPr>
                                  <w:pStyle w:val="a3"/>
                                </w:pPr>
                                <w:r>
                                  <w:t>Инв. № дубл.</w:t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60" name="Text Box 23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576E126" w14:textId="77777777" w:rsidR="00CE0340" w:rsidRDefault="00CE0340">
                                <w:pPr>
                                  <w:pStyle w:val="a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461" name="Group 237"/>
                        <wpg:cNvGrpSpPr>
                          <a:grpSpLocks/>
                        </wpg:cNvGrpSpPr>
                        <wpg:grpSpPr bwMode="auto">
                          <a:xfrm>
                            <a:off x="3472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462" name="Text Box 23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14AB8D7" w14:textId="77777777" w:rsidR="00CE0340" w:rsidRDefault="00CE0340">
                                <w:pPr>
                                  <w:pStyle w:val="a3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63" name="Text Box 23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4EE48AC" w14:textId="77777777" w:rsidR="00CE0340" w:rsidRDefault="00CE0340">
                                <w:pPr>
                                  <w:pStyle w:val="a3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64" name="Text Box 24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DA2CB99" w14:textId="77777777" w:rsidR="00CE0340" w:rsidRDefault="00CE0340">
                                <w:pPr>
                                  <w:pStyle w:val="a3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65" name="Text Box 24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BBC23EE" w14:textId="77777777" w:rsidR="00CE0340" w:rsidRDefault="00CE0340">
                                <w:pPr>
                                  <w:pStyle w:val="a3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66" name="Text Box 24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90CC894" w14:textId="77777777" w:rsidR="00CE0340" w:rsidRDefault="00CE0340">
                                <w:pPr>
                                  <w:pStyle w:val="a3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wpg:grpSp>
                    </wpg:grpSp>
                    <wps:wsp>
                      <wps:cNvPr id="467" name="Rectangle 243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468" name="Group 244"/>
                      <wpg:cNvGrpSpPr>
                        <a:grpSpLocks/>
                      </wpg:cNvGrpSpPr>
                      <wpg:grpSpPr bwMode="auto">
                        <a:xfrm>
                          <a:off x="1134" y="14321"/>
                          <a:ext cx="10488" cy="2234"/>
                          <a:chOff x="1418" y="13315"/>
                          <a:chExt cx="10488" cy="2278"/>
                        </a:xfrm>
                      </wpg:grpSpPr>
                      <wps:wsp>
                        <wps:cNvPr id="469" name="Rectangle 245"/>
                        <wps:cNvSpPr>
                          <a:spLocks noChangeArrowheads="1"/>
                        </wps:cNvSpPr>
                        <wps:spPr bwMode="auto">
                          <a:xfrm>
                            <a:off x="1418" y="13317"/>
                            <a:ext cx="10488" cy="22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470" name="Group 246"/>
                        <wpg:cNvGrpSpPr>
                          <a:grpSpLocks/>
                        </wpg:cNvGrpSpPr>
                        <wpg:grpSpPr bwMode="auto">
                          <a:xfrm>
                            <a:off x="1421" y="13315"/>
                            <a:ext cx="10485" cy="2278"/>
                            <a:chOff x="1135" y="11234"/>
                            <a:chExt cx="10485" cy="2278"/>
                          </a:xfrm>
                        </wpg:grpSpPr>
                        <wpg:grpSp>
                          <wpg:cNvPr id="471" name="Group 247"/>
                          <wpg:cNvGrpSpPr>
                            <a:grpSpLocks/>
                          </wpg:cNvGrpSpPr>
                          <wpg:grpSpPr bwMode="auto">
                            <a:xfrm>
                              <a:off x="4817" y="11234"/>
                              <a:ext cx="6803" cy="2268"/>
                              <a:chOff x="4667" y="12846"/>
                              <a:chExt cx="6803" cy="2268"/>
                            </a:xfrm>
                          </wpg:grpSpPr>
                          <wpg:grpSp>
                            <wpg:cNvPr id="472" name="Group 248"/>
                            <wpg:cNvGrpSpPr>
                              <a:grpSpLocks/>
                            </wpg:cNvGrpSpPr>
                            <wpg:grpSpPr bwMode="auto">
                              <a:xfrm>
                                <a:off x="8629" y="13691"/>
                                <a:ext cx="2841" cy="577"/>
                                <a:chOff x="6360" y="12791"/>
                                <a:chExt cx="2841" cy="577"/>
                              </a:xfrm>
                            </wpg:grpSpPr>
                            <wps:wsp>
                              <wps:cNvPr id="473" name="Text Box 24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365" y="12791"/>
                                  <a:ext cx="848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8658F58" w14:textId="77777777" w:rsidR="00CE0340" w:rsidRDefault="00CE0340">
                                    <w:pPr>
                                      <w:pStyle w:val="a3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>Лит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74" name="Text Box 25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218" y="12791"/>
                                  <a:ext cx="84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AF895DF" w14:textId="77777777" w:rsidR="00CE0340" w:rsidRDefault="00CE0340">
                                    <w:pPr>
                                      <w:pStyle w:val="a3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75" name="Text Box 25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070" y="12791"/>
                                  <a:ext cx="1131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25CE641" w14:textId="77777777" w:rsidR="00CE0340" w:rsidRDefault="00CE0340">
                                    <w:pPr>
                                      <w:pStyle w:val="a3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>Листов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76" name="Text Box 25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223" y="13077"/>
                                  <a:ext cx="84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67EB031" w14:textId="77777777" w:rsidR="00CE0340" w:rsidRPr="00D64169" w:rsidRDefault="00CE0340">
                                    <w:pPr>
                                      <w:pStyle w:val="a3"/>
                                      <w:rPr>
                                        <w:rFonts w:ascii="GOST type A" w:hAnsi="GOST type A"/>
                                        <w:i/>
                                        <w:noProof w:val="0"/>
                                        <w:lang w:val="en-US"/>
                                      </w:rPr>
                                    </w:pPr>
                                    <w:r w:rsidRPr="00D64169">
                                      <w:rPr>
                                        <w:rFonts w:ascii="GOST type A" w:hAnsi="GOST type A"/>
                                        <w:i/>
                                        <w:noProof w:val="0"/>
                                        <w:lang w:val="en-US"/>
                                      </w:rPr>
                                      <w:fldChar w:fldCharType="begin"/>
                                    </w:r>
                                    <w:r w:rsidRPr="00D64169">
                                      <w:rPr>
                                        <w:rFonts w:ascii="GOST type A" w:hAnsi="GOST type A"/>
                                        <w:i/>
                                        <w:noProof w:val="0"/>
                                        <w:lang w:val="en-US"/>
                                      </w:rPr>
                                      <w:instrText xml:space="preserve"> PAGE  \* MERGEFORMAT </w:instrText>
                                    </w:r>
                                    <w:r w:rsidRPr="00D64169">
                                      <w:rPr>
                                        <w:rFonts w:ascii="GOST type A" w:hAnsi="GOST type A"/>
                                        <w:i/>
                                        <w:noProof w:val="0"/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Pr="00D64169">
                                      <w:rPr>
                                        <w:rFonts w:ascii="GOST type A" w:hAnsi="GOST type A"/>
                                        <w:i/>
                                        <w:lang w:val="en-US"/>
                                      </w:rPr>
                                      <w:t>2</w:t>
                                    </w:r>
                                    <w:r w:rsidRPr="00D64169">
                                      <w:rPr>
                                        <w:rFonts w:ascii="GOST type A" w:hAnsi="GOST type A"/>
                                        <w:i/>
                                        <w:noProof w:val="0"/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77" name="Text Box 25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070" y="13072"/>
                                  <a:ext cx="1131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4B30519" w14:textId="77777777" w:rsidR="00CE0340" w:rsidRPr="00D64169" w:rsidRDefault="00CE0340">
                                    <w:pPr>
                                      <w:pStyle w:val="a3"/>
                                      <w:rPr>
                                        <w:rFonts w:ascii="GOST type A" w:hAnsi="GOST type A"/>
                                        <w:i/>
                                        <w:noProof w:val="0"/>
                                        <w:lang w:val="en-US"/>
                                      </w:rPr>
                                    </w:pPr>
                                    <w:r w:rsidRPr="00D64169">
                                      <w:rPr>
                                        <w:rFonts w:ascii="GOST type A" w:hAnsi="GOST type A"/>
                                        <w:i/>
                                        <w:noProof w:val="0"/>
                                        <w:lang w:val="en-US"/>
                                      </w:rPr>
                                      <w:fldChar w:fldCharType="begin"/>
                                    </w:r>
                                    <w:r w:rsidRPr="00D64169">
                                      <w:rPr>
                                        <w:rFonts w:ascii="GOST type A" w:hAnsi="GOST type A"/>
                                        <w:i/>
                                        <w:noProof w:val="0"/>
                                        <w:lang w:val="en-US"/>
                                      </w:rPr>
                                      <w:instrText xml:space="preserve"> NUMPAGES  \* MERGEFORMAT </w:instrText>
                                    </w:r>
                                    <w:r w:rsidRPr="00D64169">
                                      <w:rPr>
                                        <w:rFonts w:ascii="GOST type A" w:hAnsi="GOST type A"/>
                                        <w:i/>
                                        <w:noProof w:val="0"/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Pr="00D64169">
                                      <w:rPr>
                                        <w:rFonts w:ascii="GOST type A" w:hAnsi="GOST type A"/>
                                        <w:i/>
                                        <w:lang w:val="en-US"/>
                                      </w:rPr>
                                      <w:t>6</w:t>
                                    </w:r>
                                    <w:r w:rsidRPr="00D64169">
                                      <w:rPr>
                                        <w:rFonts w:ascii="GOST type A" w:hAnsi="GOST type A"/>
                                        <w:i/>
                                        <w:noProof w:val="0"/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g:grpSp>
                              <wpg:cNvPr id="478" name="Group 25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60" y="13084"/>
                                  <a:ext cx="848" cy="284"/>
                                  <a:chOff x="6125" y="9275"/>
                                  <a:chExt cx="850" cy="284"/>
                                </a:xfrm>
                              </wpg:grpSpPr>
                              <wps:wsp>
                                <wps:cNvPr id="479" name="Text Box 25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125" y="9275"/>
                                    <a:ext cx="283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4C6C1B64" w14:textId="4E4BB238" w:rsidR="00CE0340" w:rsidRPr="009A00E1" w:rsidRDefault="00B818E0">
                                      <w:pPr>
                                        <w:pStyle w:val="a3"/>
                                        <w:rPr>
                                          <w:rFonts w:ascii="GOST type A" w:hAnsi="GOST type A"/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rFonts w:ascii="GOST type A" w:hAnsi="GOST type A"/>
                                          <w:i/>
                                          <w:iCs/>
                                        </w:rPr>
                                        <w:t>О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80" name="Text Box 25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409" y="9276"/>
                                    <a:ext cx="283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0A8DC244" w14:textId="77777777" w:rsidR="00CE0340" w:rsidRDefault="00CE0340">
                                      <w:pPr>
                                        <w:pStyle w:val="a3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81" name="Text Box 25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692" y="9275"/>
                                    <a:ext cx="283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0568378C" w14:textId="77777777" w:rsidR="00CE0340" w:rsidRDefault="00CE0340">
                                      <w:pPr>
                                        <w:pStyle w:val="a3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482" name="Text Box 25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635" y="14264"/>
                                <a:ext cx="2835" cy="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BFD37EB" w14:textId="7849AEA1" w:rsidR="00CE0340" w:rsidRDefault="00FE27CA" w:rsidP="00B818E0">
                                  <w:pPr>
                                    <w:pStyle w:val="a3"/>
                                    <w:spacing w:before="60" w:line="240" w:lineRule="auto"/>
                                    <w:rPr>
                                      <w:rFonts w:ascii="GOST type A" w:hAnsi="GOST type A"/>
                                      <w:i/>
                                      <w:noProof w:val="0"/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GOST type A" w:hAnsi="GOST type A"/>
                                      <w:i/>
                                      <w:noProof w:val="0"/>
                                      <w:sz w:val="32"/>
                                    </w:rPr>
                                    <w:t xml:space="preserve">АО </w:t>
                                  </w:r>
                                  <w:r w:rsidR="00B818E0">
                                    <w:rPr>
                                      <w:rFonts w:ascii="GOST type A" w:hAnsi="GOST type A"/>
                                      <w:i/>
                                      <w:noProof w:val="0"/>
                                      <w:sz w:val="32"/>
                                    </w:rPr>
                                    <w:t>«</w:t>
                                  </w:r>
                                  <w:r>
                                    <w:rPr>
                                      <w:rFonts w:ascii="GOST type A" w:hAnsi="GOST type A"/>
                                      <w:i/>
                                      <w:noProof w:val="0"/>
                                      <w:sz w:val="32"/>
                                    </w:rPr>
                                    <w:t>НПО КАДЕТЕК</w:t>
                                  </w:r>
                                  <w:r w:rsidR="00B818E0">
                                    <w:rPr>
                                      <w:rFonts w:ascii="GOST type A" w:hAnsi="GOST type A"/>
                                      <w:i/>
                                      <w:noProof w:val="0"/>
                                      <w:sz w:val="32"/>
                                    </w:rPr>
                                    <w:t>»</w:t>
                                  </w:r>
                                </w:p>
                                <w:p w14:paraId="0D2A65BE" w14:textId="6579732F" w:rsidR="00B818E0" w:rsidRPr="001B4189" w:rsidRDefault="00B818E0" w:rsidP="00B818E0">
                                  <w:pPr>
                                    <w:pStyle w:val="a3"/>
                                    <w:spacing w:before="60" w:line="240" w:lineRule="auto"/>
                                    <w:rPr>
                                      <w:rFonts w:ascii="GOST type A" w:hAnsi="GOST type A"/>
                                      <w:i/>
                                      <w:noProof w:val="0"/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GOST type A" w:hAnsi="GOST type A"/>
                                      <w:i/>
                                      <w:noProof w:val="0"/>
                                      <w:sz w:val="32"/>
                                    </w:rPr>
                                    <w:t>О</w:t>
                                  </w:r>
                                  <w:r w:rsidR="00FE27CA">
                                    <w:rPr>
                                      <w:rFonts w:ascii="GOST type A" w:hAnsi="GOST type A"/>
                                      <w:i/>
                                      <w:noProof w:val="0"/>
                                      <w:sz w:val="32"/>
                                    </w:rPr>
                                    <w:t>КБ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483" name="Text Box 25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667" y="13697"/>
                                <a:ext cx="3969" cy="14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1F80B3D" w14:textId="1A36916A" w:rsidR="00CE0340" w:rsidRDefault="005B6850" w:rsidP="00B818E0">
                                  <w:pPr>
                                    <w:pStyle w:val="a3"/>
                                    <w:spacing w:before="120" w:line="240" w:lineRule="auto"/>
                                    <w:rPr>
                                      <w:rFonts w:ascii="GOST type A" w:hAnsi="GOST type A"/>
                                      <w:i/>
                                      <w:noProof w:val="0"/>
                                      <w:sz w:val="40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GOST type A" w:hAnsi="GOST type A"/>
                                      <w:i/>
                                      <w:noProof w:val="0"/>
                                      <w:sz w:val="40"/>
                                      <w:szCs w:val="16"/>
                                    </w:rPr>
                                    <w:t>Демонстрационная плата</w:t>
                                  </w:r>
                                </w:p>
                                <w:p w14:paraId="437462BB" w14:textId="450055ED" w:rsidR="005B6850" w:rsidRPr="005B6850" w:rsidRDefault="005B6850" w:rsidP="00B818E0">
                                  <w:pPr>
                                    <w:pStyle w:val="a3"/>
                                    <w:spacing w:before="120" w:line="240" w:lineRule="auto"/>
                                    <w:rPr>
                                      <w:rFonts w:ascii="GOST type A" w:hAnsi="GOST type A"/>
                                      <w:i/>
                                      <w:noProof w:val="0"/>
                                      <w:sz w:val="40"/>
                                      <w:szCs w:val="1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GOST type A" w:hAnsi="GOST type A"/>
                                      <w:i/>
                                      <w:noProof w:val="0"/>
                                      <w:sz w:val="40"/>
                                      <w:szCs w:val="16"/>
                                      <w:lang w:val="en-US"/>
                                    </w:rPr>
                                    <w:t xml:space="preserve">MDR1211FI </w:t>
                                  </w:r>
                                  <w:proofErr w:type="spellStart"/>
                                  <w:r>
                                    <w:rPr>
                                      <w:rFonts w:ascii="GOST type A" w:hAnsi="GOST type A"/>
                                      <w:i/>
                                      <w:noProof w:val="0"/>
                                      <w:sz w:val="40"/>
                                      <w:szCs w:val="16"/>
                                      <w:lang w:val="en-US"/>
                                    </w:rPr>
                                    <w:t>DevBoard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484" name="Text Box 26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667" y="12846"/>
                                <a:ext cx="6803" cy="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6363F54" w14:textId="7E7124B2" w:rsidR="00CE0340" w:rsidRPr="00D64169" w:rsidRDefault="006F1822">
                                  <w:pPr>
                                    <w:pStyle w:val="a3"/>
                                    <w:spacing w:before="160"/>
                                    <w:rPr>
                                      <w:rFonts w:ascii="GOST type A" w:hAnsi="GOST type A"/>
                                      <w:i/>
                                      <w:noProof w:val="0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GOST type A" w:hAnsi="GOST type A"/>
                                      <w:i/>
                                      <w:noProof w:val="0"/>
                                      <w:sz w:val="36"/>
                                    </w:rPr>
                                    <w:t>ДФТВ</w:t>
                                  </w:r>
                                  <w:r w:rsidR="00CE0340" w:rsidRPr="00D64169">
                                    <w:rPr>
                                      <w:rFonts w:ascii="GOST type A" w:hAnsi="GOST type A"/>
                                      <w:i/>
                                      <w:noProof w:val="0"/>
                                      <w:sz w:val="36"/>
                                    </w:rPr>
                                    <w:t>.</w:t>
                                  </w:r>
                                  <w:r w:rsidR="00CE0340">
                                    <w:rPr>
                                      <w:rFonts w:ascii="GOST type A" w:hAnsi="GOST type A"/>
                                      <w:i/>
                                      <w:noProof w:val="0"/>
                                      <w:sz w:val="36"/>
                                    </w:rPr>
                                    <w:t>4</w:t>
                                  </w:r>
                                  <w:r w:rsidR="002E261F">
                                    <w:rPr>
                                      <w:rFonts w:ascii="GOST type A" w:hAnsi="GOST type A"/>
                                      <w:i/>
                                      <w:noProof w:val="0"/>
                                      <w:sz w:val="36"/>
                                    </w:rPr>
                                    <w:t>3</w:t>
                                  </w:r>
                                  <w:r w:rsidR="00517D17">
                                    <w:rPr>
                                      <w:rFonts w:ascii="GOST type A" w:hAnsi="GOST type A"/>
                                      <w:i/>
                                      <w:noProof w:val="0"/>
                                      <w:sz w:val="36"/>
                                    </w:rPr>
                                    <w:t>4</w:t>
                                  </w:r>
                                  <w:r w:rsidR="002E261F">
                                    <w:rPr>
                                      <w:rFonts w:ascii="GOST type A" w:hAnsi="GOST type A"/>
                                      <w:i/>
                                      <w:noProof w:val="0"/>
                                      <w:sz w:val="36"/>
                                    </w:rPr>
                                    <w:t>5</w:t>
                                  </w:r>
                                  <w:r w:rsidR="00517D17">
                                    <w:rPr>
                                      <w:rFonts w:ascii="GOST type A" w:hAnsi="GOST type A"/>
                                      <w:i/>
                                      <w:noProof w:val="0"/>
                                      <w:sz w:val="36"/>
                                    </w:rPr>
                                    <w:t>19</w:t>
                                  </w:r>
                                  <w:r w:rsidR="00CE0340">
                                    <w:rPr>
                                      <w:rFonts w:ascii="GOST type A" w:hAnsi="GOST type A"/>
                                      <w:i/>
                                      <w:noProof w:val="0"/>
                                      <w:sz w:val="36"/>
                                    </w:rPr>
                                    <w:t>.00</w:t>
                                  </w:r>
                                  <w:r w:rsidR="008A6FD0">
                                    <w:rPr>
                                      <w:rFonts w:ascii="GOST type A" w:hAnsi="GOST type A"/>
                                      <w:i/>
                                      <w:noProof w:val="0"/>
                                      <w:sz w:val="36"/>
                                    </w:rPr>
                                    <w:t>3</w:t>
                                  </w:r>
                                  <w:r w:rsidR="00591B58">
                                    <w:rPr>
                                      <w:rFonts w:ascii="GOST type A" w:hAnsi="GOST type A"/>
                                      <w:i/>
                                      <w:noProof w:val="0"/>
                                      <w:sz w:val="36"/>
                                    </w:rPr>
                                    <w:t>ПС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  <wpg:grpSp>
                          <wpg:cNvPr id="485" name="Group 261"/>
                          <wpg:cNvGrpSpPr>
                            <a:grpSpLocks/>
                          </wpg:cNvGrpSpPr>
                          <wpg:grpSpPr bwMode="auto">
                            <a:xfrm>
                              <a:off x="1135" y="11238"/>
                              <a:ext cx="3685" cy="2274"/>
                              <a:chOff x="3028" y="10033"/>
                              <a:chExt cx="3685" cy="2274"/>
                            </a:xfrm>
                          </wpg:grpSpPr>
                          <wpg:grpSp>
                            <wpg:cNvPr id="486" name="Group 262"/>
                            <wpg:cNvGrpSpPr>
                              <a:grpSpLocks/>
                            </wpg:cNvGrpSpPr>
                            <wpg:grpSpPr bwMode="auto">
                              <a:xfrm>
                                <a:off x="3031" y="10614"/>
                                <a:ext cx="3682" cy="1693"/>
                                <a:chOff x="3314" y="10614"/>
                                <a:chExt cx="3682" cy="1693"/>
                              </a:xfrm>
                            </wpg:grpSpPr>
                            <wpg:grpSp>
                              <wpg:cNvPr id="487" name="Group 26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314" y="10614"/>
                                  <a:ext cx="3682" cy="280"/>
                                  <a:chOff x="3332" y="11725"/>
                                  <a:chExt cx="3681" cy="283"/>
                                </a:xfrm>
                              </wpg:grpSpPr>
                              <wps:wsp>
                                <wps:cNvPr id="488" name="Text Box 264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332" y="11725"/>
                                    <a:ext cx="397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573DE54D" w14:textId="77777777" w:rsidR="00CE0340" w:rsidRDefault="00CE0340">
                                      <w:pPr>
                                        <w:pStyle w:val="a3"/>
                                        <w:rPr>
                                          <w:noProof w:val="0"/>
                                        </w:rPr>
                                      </w:pPr>
                                      <w:r>
                                        <w:rPr>
                                          <w:noProof w:val="0"/>
                                        </w:rPr>
                                        <w:t>Лит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89" name="Text Box 26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295" y="11725"/>
                                    <a:ext cx="1304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1E07C560" w14:textId="77777777" w:rsidR="00CE0340" w:rsidRDefault="00CE0340">
                                      <w:pPr>
                                        <w:pStyle w:val="a3"/>
                                      </w:pPr>
                                      <w:r>
                                        <w:t>№ докум.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90" name="Text Box 26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728" y="11725"/>
                                    <a:ext cx="567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47385CEA" w14:textId="77777777" w:rsidR="00CE0340" w:rsidRDefault="00CE0340">
                                      <w:pPr>
                                        <w:pStyle w:val="a3"/>
                                        <w:rPr>
                                          <w:noProof w:val="0"/>
                                        </w:rPr>
                                      </w:pPr>
                                      <w:r>
                                        <w:t>Изм</w:t>
                                      </w:r>
                                      <w:r>
                                        <w:rPr>
                                          <w:noProof w:val="0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91" name="Text Box 26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597" y="11725"/>
                                    <a:ext cx="850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4588BCF7" w14:textId="77777777" w:rsidR="00CE0340" w:rsidRDefault="00CE0340">
                                      <w:pPr>
                                        <w:pStyle w:val="a3"/>
                                        <w:rPr>
                                          <w:noProof w:val="0"/>
                                        </w:rPr>
                                      </w:pPr>
                                      <w:r>
                                        <w:t>Подп</w:t>
                                      </w:r>
                                      <w:r>
                                        <w:rPr>
                                          <w:noProof w:val="0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92" name="Text Box 26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446" y="11725"/>
                                    <a:ext cx="567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34B97ABE" w14:textId="77777777" w:rsidR="00CE0340" w:rsidRDefault="00CE0340">
                                      <w:pPr>
                                        <w:pStyle w:val="a3"/>
                                        <w:rPr>
                                          <w:noProof w:val="0"/>
                                        </w:rPr>
                                      </w:pPr>
                                      <w:r>
                                        <w:rPr>
                                          <w:noProof w:val="0"/>
                                        </w:rPr>
                                        <w:t>Дата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93" name="Group 26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314" y="10907"/>
                                  <a:ext cx="3682" cy="1400"/>
                                  <a:chOff x="2358" y="10607"/>
                                  <a:chExt cx="3682" cy="1400"/>
                                </a:xfrm>
                              </wpg:grpSpPr>
                              <wpg:grpSp>
                                <wpg:cNvPr id="494" name="Group 270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358" y="10609"/>
                                    <a:ext cx="3681" cy="1391"/>
                                    <a:chOff x="2924" y="10616"/>
                                    <a:chExt cx="3681" cy="1391"/>
                                  </a:xfrm>
                                </wpg:grpSpPr>
                                <wpg:grpSp>
                                  <wpg:cNvPr id="495" name="Group 271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924" y="10616"/>
                                      <a:ext cx="3680" cy="281"/>
                                      <a:chOff x="2196" y="10916"/>
                                      <a:chExt cx="3683" cy="284"/>
                                    </a:xfrm>
                                  </wpg:grpSpPr>
                                  <wps:wsp>
                                    <wps:cNvPr id="496" name="Text Box 27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58" y="10917"/>
                                        <a:ext cx="1305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75A248DE" w14:textId="09F3EA29" w:rsidR="00CE0340" w:rsidRPr="008A6FD0" w:rsidRDefault="008A6FD0">
                                          <w:pPr>
                                            <w:pStyle w:val="a3"/>
                                            <w:rPr>
                                              <w:rFonts w:ascii="GOST type A" w:hAnsi="GOST type A"/>
                                              <w:i/>
                                              <w:noProof w:val="0"/>
                                            </w:rPr>
                                          </w:pPr>
                                          <w:r>
                                            <w:rPr>
                                              <w:rFonts w:ascii="GOST type A" w:hAnsi="GOST type A"/>
                                              <w:i/>
                                              <w:noProof w:val="0"/>
                                            </w:rPr>
                                            <w:t>Кулиев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497" name="Text Box 273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96" y="10916"/>
                                        <a:ext cx="96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3D0E3449" w14:textId="77777777" w:rsidR="00CE0340" w:rsidRDefault="00CE0340">
                                          <w:pPr>
                                            <w:pStyle w:val="a3"/>
                                            <w:rPr>
                                              <w:noProof w:val="0"/>
                                            </w:rPr>
                                          </w:pPr>
                                          <w:r>
                                            <w:t>Разраб</w:t>
                                          </w:r>
                                          <w:r>
                                            <w:rPr>
                                              <w:noProof w:val="0"/>
                                            </w:rPr>
                                            <w:t>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498" name="Text Box 274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461" y="10917"/>
                                        <a:ext cx="851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35063CEB" w14:textId="77777777" w:rsidR="00CE0340" w:rsidRDefault="00CE0340">
                                          <w:pPr>
                                            <w:pStyle w:val="a3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499" name="Text Box 275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311" y="10917"/>
                                        <a:ext cx="568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1F956308" w14:textId="471013FA" w:rsidR="00CE0340" w:rsidRPr="00517D17" w:rsidRDefault="00517D17">
                                          <w:pPr>
                                            <w:pStyle w:val="a3"/>
                                            <w:rPr>
                                              <w:rFonts w:ascii="GlavkonGOST Type A" w:hAnsi="GlavkonGOST Type A"/>
                                              <w:i/>
                                              <w:iCs/>
                                            </w:rPr>
                                          </w:pPr>
                                          <w:r w:rsidRPr="00517D17">
                                            <w:rPr>
                                              <w:rFonts w:ascii="GlavkonGOST Type A" w:hAnsi="GlavkonGOST Type A"/>
                                              <w:i/>
                                              <w:iCs/>
                                            </w:rPr>
                                            <w:t>1.12.2</w:t>
                                          </w:r>
                                          <w:r w:rsidR="008A6FD0">
                                            <w:rPr>
                                              <w:rFonts w:ascii="GlavkonGOST Type A" w:hAnsi="GlavkonGOST Type A"/>
                                              <w:i/>
                                              <w:iCs/>
                                            </w:rPr>
                                            <w:t>3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500" name="Group 276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925" y="10895"/>
                                      <a:ext cx="3680" cy="280"/>
                                      <a:chOff x="2196" y="10916"/>
                                      <a:chExt cx="3683" cy="284"/>
                                    </a:xfrm>
                                  </wpg:grpSpPr>
                                  <wps:wsp>
                                    <wps:cNvPr id="501" name="Text Box 277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58" y="10917"/>
                                        <a:ext cx="1305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7479B594" w14:textId="21713240" w:rsidR="00CE0340" w:rsidRPr="00613FCA" w:rsidRDefault="00517D17">
                                          <w:pPr>
                                            <w:pStyle w:val="a3"/>
                                            <w:rPr>
                                              <w:rFonts w:ascii="GOST type A" w:hAnsi="GOST type A"/>
                                              <w:i/>
                                              <w:noProof w:val="0"/>
                                            </w:rPr>
                                          </w:pPr>
                                          <w:r>
                                            <w:rPr>
                                              <w:rFonts w:ascii="GOST type A" w:hAnsi="GOST type A"/>
                                              <w:i/>
                                              <w:noProof w:val="0"/>
                                            </w:rPr>
                                            <w:t>Бирюков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02" name="Text Box 278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96" y="10916"/>
                                        <a:ext cx="96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07B23F09" w14:textId="77777777" w:rsidR="00CE0340" w:rsidRDefault="00CE0340">
                                          <w:pPr>
                                            <w:pStyle w:val="a3"/>
                                            <w:rPr>
                                              <w:noProof w:val="0"/>
                                            </w:rPr>
                                          </w:pPr>
                                          <w:r>
                                            <w:t>Пров</w:t>
                                          </w:r>
                                          <w:r>
                                            <w:rPr>
                                              <w:noProof w:val="0"/>
                                            </w:rPr>
                                            <w:t>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03" name="Text Box 279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461" y="10917"/>
                                        <a:ext cx="851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2A3FFB86" w14:textId="77777777" w:rsidR="00CE0340" w:rsidRDefault="00CE0340">
                                          <w:pPr>
                                            <w:pStyle w:val="a3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04" name="Text Box 280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311" y="10917"/>
                                        <a:ext cx="568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2C6F22A8" w14:textId="4D2686B8" w:rsidR="00517D17" w:rsidRPr="00517D17" w:rsidRDefault="00517D17" w:rsidP="00517D17">
                                          <w:pPr>
                                            <w:pStyle w:val="a3"/>
                                            <w:rPr>
                                              <w:rFonts w:ascii="GlavkonGOST Type A" w:hAnsi="GlavkonGOST Type A"/>
                                              <w:i/>
                                              <w:iCs/>
                                            </w:rPr>
                                          </w:pPr>
                                          <w:r w:rsidRPr="00517D17">
                                            <w:rPr>
                                              <w:rFonts w:ascii="GlavkonGOST Type A" w:hAnsi="GlavkonGOST Type A"/>
                                              <w:i/>
                                              <w:iCs/>
                                            </w:rPr>
                                            <w:t>1.12.2</w:t>
                                          </w:r>
                                          <w:r w:rsidR="008A6FD0">
                                            <w:rPr>
                                              <w:rFonts w:ascii="GlavkonGOST Type A" w:hAnsi="GlavkonGOST Type A"/>
                                              <w:i/>
                                              <w:iCs/>
                                            </w:rPr>
                                            <w:t>3</w:t>
                                          </w:r>
                                        </w:p>
                                        <w:p w14:paraId="0660CFB8" w14:textId="77777777" w:rsidR="00CE0340" w:rsidRDefault="00CE0340">
                                          <w:pPr>
                                            <w:pStyle w:val="a3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505" name="Group 281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925" y="11174"/>
                                      <a:ext cx="3680" cy="280"/>
                                      <a:chOff x="2196" y="10916"/>
                                      <a:chExt cx="3683" cy="284"/>
                                    </a:xfrm>
                                  </wpg:grpSpPr>
                                  <wps:wsp>
                                    <wps:cNvPr id="506" name="Text Box 28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58" y="10917"/>
                                        <a:ext cx="1305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48777210" w14:textId="7D3A08D2" w:rsidR="005B6850" w:rsidRPr="00613FCA" w:rsidRDefault="005B6850" w:rsidP="005B6850">
                                          <w:pPr>
                                            <w:pStyle w:val="a3"/>
                                            <w:rPr>
                                              <w:rFonts w:ascii="GOST type A" w:hAnsi="GOST type A"/>
                                              <w:i/>
                                              <w:noProof w:val="0"/>
                                            </w:rPr>
                                          </w:pPr>
                                          <w:r>
                                            <w:rPr>
                                              <w:rFonts w:ascii="GOST type A" w:hAnsi="GOST type A"/>
                                              <w:i/>
                                              <w:noProof w:val="0"/>
                                            </w:rPr>
                                            <w:t>Борисов</w:t>
                                          </w:r>
                                        </w:p>
                                        <w:p w14:paraId="5C872C65" w14:textId="65C4C2F1" w:rsidR="00CE0340" w:rsidRDefault="00CE0340">
                                          <w:pPr>
                                            <w:pStyle w:val="a3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07" name="Text Box 283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96" y="10916"/>
                                        <a:ext cx="96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626AFE67" w14:textId="77777777" w:rsidR="00CE0340" w:rsidRDefault="00CE0340">
                                          <w:pPr>
                                            <w:pStyle w:val="a3"/>
                                            <w:rPr>
                                              <w:noProof w:val="0"/>
                                            </w:rPr>
                                          </w:pPr>
                                          <w:r>
                                            <w:rPr>
                                              <w:noProof w:val="0"/>
                                            </w:rPr>
                                            <w:t>Т. контр.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08" name="Text Box 284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461" y="10917"/>
                                        <a:ext cx="851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6F610A20" w14:textId="77777777" w:rsidR="00CE0340" w:rsidRDefault="00CE0340">
                                          <w:pPr>
                                            <w:pStyle w:val="a3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09" name="Text Box 285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311" y="10917"/>
                                        <a:ext cx="568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023D502A" w14:textId="69A44CD2" w:rsidR="005B6850" w:rsidRPr="00517D17" w:rsidRDefault="005B6850" w:rsidP="005B6850">
                                          <w:pPr>
                                            <w:pStyle w:val="a3"/>
                                            <w:rPr>
                                              <w:rFonts w:ascii="GlavkonGOST Type A" w:hAnsi="GlavkonGOST Type A"/>
                                              <w:i/>
                                              <w:iCs/>
                                            </w:rPr>
                                          </w:pPr>
                                          <w:r w:rsidRPr="00517D17">
                                            <w:rPr>
                                              <w:rFonts w:ascii="GlavkonGOST Type A" w:hAnsi="GlavkonGOST Type A"/>
                                              <w:i/>
                                              <w:iCs/>
                                            </w:rPr>
                                            <w:t>1.12.2</w:t>
                                          </w:r>
                                          <w:r w:rsidR="0027729C">
                                            <w:rPr>
                                              <w:rFonts w:ascii="GlavkonGOST Type A" w:hAnsi="GlavkonGOST Type A"/>
                                              <w:i/>
                                              <w:iCs/>
                                            </w:rPr>
                                            <w:t>4</w:t>
                                          </w:r>
                                        </w:p>
                                        <w:p w14:paraId="204187D2" w14:textId="2E2DB148" w:rsidR="00CE0340" w:rsidRDefault="00CE0340">
                                          <w:pPr>
                                            <w:pStyle w:val="a3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510" name="Group 286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925" y="11449"/>
                                      <a:ext cx="3680" cy="281"/>
                                      <a:chOff x="2196" y="10916"/>
                                      <a:chExt cx="3683" cy="284"/>
                                    </a:xfrm>
                                  </wpg:grpSpPr>
                                  <wps:wsp>
                                    <wps:cNvPr id="511" name="Text Box 287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58" y="10917"/>
                                        <a:ext cx="1305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769604C9" w14:textId="140AAD7B" w:rsidR="00CE0340" w:rsidRDefault="008A6FD0">
                                          <w:pPr>
                                            <w:pStyle w:val="a3"/>
                                          </w:pPr>
                                          <w:r>
                                            <w:rPr>
                                              <w:rFonts w:ascii="GOST type A" w:hAnsi="GOST type A"/>
                                              <w:i/>
                                              <w:noProof w:val="0"/>
                                            </w:rPr>
                                            <w:t>Марданова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12" name="Text Box 288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96" y="10916"/>
                                        <a:ext cx="96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36D7DD52" w14:textId="77777777" w:rsidR="00CE0340" w:rsidRDefault="00CE0340">
                                          <w:pPr>
                                            <w:pStyle w:val="a3"/>
                                            <w:rPr>
                                              <w:noProof w:val="0"/>
                                            </w:rPr>
                                          </w:pPr>
                                          <w:r>
                                            <w:rPr>
                                              <w:noProof w:val="0"/>
                                            </w:rPr>
                                            <w:t>Н. контр.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13" name="Text Box 289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461" y="10917"/>
                                        <a:ext cx="851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7D2444EB" w14:textId="77777777" w:rsidR="00CE0340" w:rsidRDefault="00CE0340">
                                          <w:pPr>
                                            <w:pStyle w:val="a3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14" name="Text Box 290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311" y="10917"/>
                                        <a:ext cx="568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66390AFB" w14:textId="76A9C1A4" w:rsidR="00517D17" w:rsidRPr="00517D17" w:rsidRDefault="00517D17" w:rsidP="00517D17">
                                          <w:pPr>
                                            <w:pStyle w:val="a3"/>
                                            <w:rPr>
                                              <w:rFonts w:ascii="GlavkonGOST Type A" w:hAnsi="GlavkonGOST Type A"/>
                                              <w:i/>
                                              <w:iCs/>
                                            </w:rPr>
                                          </w:pPr>
                                          <w:r w:rsidRPr="00517D17">
                                            <w:rPr>
                                              <w:rFonts w:ascii="GlavkonGOST Type A" w:hAnsi="GlavkonGOST Type A"/>
                                              <w:i/>
                                              <w:iCs/>
                                            </w:rPr>
                                            <w:t>1.12.2</w:t>
                                          </w:r>
                                          <w:r w:rsidR="008A6FD0">
                                            <w:rPr>
                                              <w:rFonts w:ascii="GlavkonGOST Type A" w:hAnsi="GlavkonGOST Type A"/>
                                              <w:i/>
                                              <w:iCs/>
                                            </w:rPr>
                                            <w:t>3</w:t>
                                          </w:r>
                                        </w:p>
                                        <w:p w14:paraId="66E2FF21" w14:textId="77777777" w:rsidR="00CE0340" w:rsidRDefault="00CE0340">
                                          <w:pPr>
                                            <w:pStyle w:val="a3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515" name="Group 291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925" y="11726"/>
                                      <a:ext cx="3680" cy="281"/>
                                      <a:chOff x="2196" y="10916"/>
                                      <a:chExt cx="3683" cy="284"/>
                                    </a:xfrm>
                                  </wpg:grpSpPr>
                                  <wps:wsp>
                                    <wps:cNvPr id="516" name="Text Box 29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58" y="10917"/>
                                        <a:ext cx="1305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39DA0C49" w14:textId="5CB7DCF1" w:rsidR="00CE0340" w:rsidRDefault="00A92AB0">
                                          <w:pPr>
                                            <w:pStyle w:val="a3"/>
                                          </w:pPr>
                                          <w:r w:rsidRPr="00A92AB0">
                                            <w:rPr>
                                              <w:rFonts w:ascii="GOST type A" w:hAnsi="GOST type A"/>
                                              <w:i/>
                                              <w:noProof w:val="0"/>
                                            </w:rPr>
                                            <w:t>Ф</w:t>
                                          </w:r>
                                          <w:r w:rsidR="00517D17">
                                            <w:rPr>
                                              <w:rFonts w:ascii="GOST type A" w:hAnsi="GOST type A"/>
                                              <w:i/>
                                              <w:noProof w:val="0"/>
                                            </w:rPr>
                                            <w:t>лоренцев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17" name="Text Box 293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96" y="10916"/>
                                        <a:ext cx="96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52DF0AB8" w14:textId="77777777" w:rsidR="00CE0340" w:rsidRDefault="00CE0340">
                                          <w:pPr>
                                            <w:pStyle w:val="a3"/>
                                            <w:rPr>
                                              <w:noProof w:val="0"/>
                                            </w:rPr>
                                          </w:pPr>
                                          <w:r>
                                            <w:t>Утв</w:t>
                                          </w:r>
                                          <w:r>
                                            <w:rPr>
                                              <w:noProof w:val="0"/>
                                            </w:rPr>
                                            <w:t>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18" name="Text Box 294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461" y="10917"/>
                                        <a:ext cx="851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29EC266C" w14:textId="77777777" w:rsidR="00CE0340" w:rsidRDefault="00CE0340">
                                          <w:pPr>
                                            <w:pStyle w:val="a3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19" name="Text Box 295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311" y="10917"/>
                                        <a:ext cx="568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51C72F5D" w14:textId="0757D234" w:rsidR="00517D17" w:rsidRPr="00517D17" w:rsidRDefault="00517D17" w:rsidP="00517D17">
                                          <w:pPr>
                                            <w:pStyle w:val="a3"/>
                                            <w:rPr>
                                              <w:rFonts w:ascii="GlavkonGOST Type A" w:hAnsi="GlavkonGOST Type A"/>
                                              <w:i/>
                                              <w:iCs/>
                                            </w:rPr>
                                          </w:pPr>
                                          <w:r w:rsidRPr="00517D17">
                                            <w:rPr>
                                              <w:rFonts w:ascii="GlavkonGOST Type A" w:hAnsi="GlavkonGOST Type A"/>
                                              <w:i/>
                                              <w:iCs/>
                                            </w:rPr>
                                            <w:t>1.12.2</w:t>
                                          </w:r>
                                          <w:r w:rsidR="008A6FD0">
                                            <w:rPr>
                                              <w:rFonts w:ascii="GlavkonGOST Type A" w:hAnsi="GlavkonGOST Type A"/>
                                              <w:i/>
                                              <w:iCs/>
                                            </w:rPr>
                                            <w:t>3</w:t>
                                          </w:r>
                                        </w:p>
                                        <w:p w14:paraId="5C4DB4E8" w14:textId="77777777" w:rsidR="00CE0340" w:rsidRDefault="00CE0340">
                                          <w:pPr>
                                            <w:pStyle w:val="a3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  <wps:wsp>
                                <wps:cNvPr id="520" name="Line 296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5473" y="10607"/>
                                    <a:ext cx="0" cy="14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21" name="Line 297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6040" y="10607"/>
                                    <a:ext cx="0" cy="14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22" name="Line 298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3322" y="10607"/>
                                    <a:ext cx="0" cy="14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23" name="Line 299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4621" y="10607"/>
                                    <a:ext cx="0" cy="14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24" name="Line 300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2361" y="10607"/>
                                    <a:ext cx="0" cy="14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525" name="Group 301"/>
                            <wpg:cNvGrpSpPr>
                              <a:grpSpLocks/>
                            </wpg:cNvGrpSpPr>
                            <wpg:grpSpPr bwMode="auto">
                              <a:xfrm>
                                <a:off x="3028" y="10033"/>
                                <a:ext cx="3683" cy="581"/>
                                <a:chOff x="3033" y="9482"/>
                                <a:chExt cx="3683" cy="581"/>
                              </a:xfrm>
                            </wpg:grpSpPr>
                            <wpg:grpSp>
                              <wpg:cNvPr id="526" name="Group 30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034" y="9492"/>
                                  <a:ext cx="3682" cy="561"/>
                                  <a:chOff x="1240" y="9793"/>
                                  <a:chExt cx="3685" cy="568"/>
                                </a:xfrm>
                              </wpg:grpSpPr>
                              <wpg:grpSp>
                                <wpg:cNvPr id="527" name="Group 30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40" y="10078"/>
                                    <a:ext cx="3685" cy="283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528" name="Text Box 30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1789CC3" w14:textId="77777777" w:rsidR="00CE0340" w:rsidRDefault="00CE0340">
                                        <w:pPr>
                                          <w:pStyle w:val="a3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529" name="Text Box 305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A8D5DD5" w14:textId="77777777" w:rsidR="00CE0340" w:rsidRDefault="00CE0340">
                                        <w:pPr>
                                          <w:pStyle w:val="a3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530" name="Text Box 306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0C97530" w14:textId="77777777" w:rsidR="00CE0340" w:rsidRDefault="00CE0340">
                                        <w:pPr>
                                          <w:pStyle w:val="a3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531" name="Text Box 307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9B5B4D8" w14:textId="77777777" w:rsidR="00CE0340" w:rsidRDefault="00CE0340">
                                        <w:pPr>
                                          <w:pStyle w:val="a3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532" name="Text Box 308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2251737" w14:textId="77777777" w:rsidR="00CE0340" w:rsidRDefault="00CE0340">
                                        <w:pPr>
                                          <w:pStyle w:val="a3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533" name="Group 30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40" y="9793"/>
                                    <a:ext cx="3685" cy="283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534" name="Text Box 310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F5F1CAF" w14:textId="77777777" w:rsidR="00CE0340" w:rsidRDefault="00CE0340">
                                        <w:pPr>
                                          <w:pStyle w:val="a3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535" name="Text Box 31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079EE34" w14:textId="77777777" w:rsidR="00CE0340" w:rsidRDefault="00CE0340">
                                        <w:pPr>
                                          <w:pStyle w:val="a3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536" name="Text Box 31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3538495" w14:textId="77777777" w:rsidR="00CE0340" w:rsidRDefault="00CE0340">
                                        <w:pPr>
                                          <w:pStyle w:val="a3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537" name="Text Box 313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AC5FCCB" w14:textId="77777777" w:rsidR="00CE0340" w:rsidRDefault="00CE0340">
                                        <w:pPr>
                                          <w:pStyle w:val="a3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538" name="Text Box 31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B1F533C" w14:textId="77777777" w:rsidR="00CE0340" w:rsidRDefault="00CE0340">
                                        <w:pPr>
                                          <w:pStyle w:val="a3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539" name="Line 31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299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40" name="Line 31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033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41" name="Line 31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15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42" name="Line 31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148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43" name="Line 31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430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44" name="Line 32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996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9FBD453" id="Group 229" o:spid="_x0000_s1040" style="position:absolute;left:0;text-align:left;margin-left:28.35pt;margin-top:9.4pt;width:552.45pt;height:813.55pt;z-index:-251660288;mso-position-horizontal-relative:page;mso-position-vertical-relative:page" coordorigin="573,284" coordsize="11049,16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" o:allowincell="f">
              <v:group id="Group 230" o:spid="_x0000_s1041" style="position:absolute;left:573;top:8557;width:561;height:7998" coordorigin="3194,6929" coordsize="561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">
                <v:group id="Group 231" o:spid="_x0000_s1042" style="position:absolute;left:3194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32" o:spid="_x0000_s1043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" strokeweight="2.25pt">
                    <v:textbox style="layout-flow:vertical;mso-layout-flow-alt:bottom-to-top" inset="0,0,0,0">
                      <w:txbxContent>
                        <w:p w14:paraId="69725A13" w14:textId="77777777" w:rsidR="00CE0340" w:rsidRDefault="00CE0340">
                          <w:pPr>
                            <w:pStyle w:val="a3"/>
                          </w:pPr>
                          <w:r>
                            <w:t>Инв. № подп</w:t>
                          </w:r>
                        </w:p>
                      </w:txbxContent>
                    </v:textbox>
                  </v:shape>
                  <v:shape id="Text Box 233" o:spid="_x0000_s1044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" strokeweight="2.25pt">
                    <v:textbox style="layout-flow:vertical;mso-layout-flow-alt:bottom-to-top" inset="0,0,0,0">
                      <w:txbxContent>
                        <w:p w14:paraId="2363A91A" w14:textId="77777777" w:rsidR="00CE0340" w:rsidRDefault="00CE0340">
                          <w:pPr>
                            <w:pStyle w:val="a3"/>
                          </w:pPr>
                          <w:r>
                            <w:t>Подп. и дата</w:t>
                          </w:r>
                        </w:p>
                      </w:txbxContent>
                    </v:textbox>
                  </v:shape>
                  <v:shape id="Text Box 234" o:spid="_x0000_s1045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" strokeweight="2.25pt">
                    <v:textbox style="layout-flow:vertical;mso-layout-flow-alt:bottom-to-top" inset="0,0,0,0">
                      <w:txbxContent>
                        <w:p w14:paraId="5B13F52C" w14:textId="77777777" w:rsidR="00CE0340" w:rsidRDefault="00CE0340">
                          <w:pPr>
                            <w:pStyle w:val="a3"/>
                          </w:pPr>
                          <w:r>
                            <w:t>Взам. инв. №</w:t>
                          </w:r>
                        </w:p>
                      </w:txbxContent>
                    </v:textbox>
                  </v:shape>
                  <v:shape id="Text Box 235" o:spid="_x0000_s1046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" strokeweight="2.25pt">
                    <v:textbox style="layout-flow:vertical;mso-layout-flow-alt:bottom-to-top" inset="0,0,0,0">
                      <w:txbxContent>
                        <w:p w14:paraId="5F4C6647" w14:textId="77777777" w:rsidR="00CE0340" w:rsidRDefault="00CE0340">
                          <w:pPr>
                            <w:pStyle w:val="a3"/>
                          </w:pPr>
                          <w:r>
                            <w:t>Инв. № дубл.</w:t>
                          </w:r>
                        </w:p>
                      </w:txbxContent>
                    </v:textbox>
                  </v:shape>
                  <v:shape id="Text Box 236" o:spid="_x0000_s1047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" strokeweight="2.25pt">
                    <v:textbox style="layout-flow:vertical;mso-layout-flow-alt:bottom-to-top" inset="0,0,0,0">
                      <w:txbxContent>
                        <w:p w14:paraId="4576E126" w14:textId="77777777" w:rsidR="00CE0340" w:rsidRDefault="00CE0340">
                          <w:pPr>
                            <w:pStyle w:val="a3"/>
                          </w:pPr>
                          <w:r>
                            <w:t>Подп. и дата</w:t>
                          </w:r>
                        </w:p>
                      </w:txbxContent>
                    </v:textbox>
                  </v:shape>
                </v:group>
                <v:group id="Group 237" o:spid="_x0000_s1048" style="position:absolute;left:3472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">
                  <v:shape id="Text Box 238" o:spid="_x0000_s1049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" strokeweight="2.25pt">
                    <v:textbox style="layout-flow:vertical;mso-layout-flow-alt:bottom-to-top" inset="0,0,0,0">
                      <w:txbxContent>
                        <w:p w14:paraId="614AB8D7" w14:textId="77777777" w:rsidR="00CE0340" w:rsidRDefault="00CE0340">
                          <w:pPr>
                            <w:pStyle w:val="a3"/>
                          </w:pPr>
                        </w:p>
                      </w:txbxContent>
                    </v:textbox>
                  </v:shape>
                  <v:shape id="Text Box 239" o:spid="_x0000_s1050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" strokeweight="2.25pt">
                    <v:textbox style="layout-flow:vertical;mso-layout-flow-alt:bottom-to-top" inset="0,0,0,0">
                      <w:txbxContent>
                        <w:p w14:paraId="04EE48AC" w14:textId="77777777" w:rsidR="00CE0340" w:rsidRDefault="00CE0340">
                          <w:pPr>
                            <w:pStyle w:val="a3"/>
                          </w:pPr>
                        </w:p>
                      </w:txbxContent>
                    </v:textbox>
                  </v:shape>
                  <v:shape id="Text Box 240" o:spid="_x0000_s1051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" strokeweight="2.25pt">
                    <v:textbox style="layout-flow:vertical;mso-layout-flow-alt:bottom-to-top" inset="0,0,0,0">
                      <w:txbxContent>
                        <w:p w14:paraId="2DA2CB99" w14:textId="77777777" w:rsidR="00CE0340" w:rsidRDefault="00CE0340">
                          <w:pPr>
                            <w:pStyle w:val="a3"/>
                          </w:pPr>
                        </w:p>
                      </w:txbxContent>
                    </v:textbox>
                  </v:shape>
                  <v:shape id="Text Box 241" o:spid="_x0000_s1052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" strokeweight="2.25pt">
                    <v:textbox style="layout-flow:vertical;mso-layout-flow-alt:bottom-to-top" inset="0,0,0,0">
                      <w:txbxContent>
                        <w:p w14:paraId="3BBC23EE" w14:textId="77777777" w:rsidR="00CE0340" w:rsidRDefault="00CE0340">
                          <w:pPr>
                            <w:pStyle w:val="a3"/>
                          </w:pPr>
                        </w:p>
                      </w:txbxContent>
                    </v:textbox>
                  </v:shape>
                  <v:shape id="Text Box 242" o:spid="_x0000_s1053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" strokeweight="2.25pt">
                    <v:textbox style="layout-flow:vertical;mso-layout-flow-alt:bottom-to-top" inset="0,0,0,0">
                      <w:txbxContent>
                        <w:p w14:paraId="190CC894" w14:textId="77777777" w:rsidR="00CE0340" w:rsidRDefault="00CE0340">
                          <w:pPr>
                            <w:pStyle w:val="a3"/>
                          </w:pPr>
                        </w:p>
                      </w:txbxContent>
                    </v:textbox>
                  </v:shape>
                </v:group>
              </v:group>
              <v:rect id="Rectangle 243" o:spid="_x0000_s1054" style="position:absolute;left:1134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" strokeweight="2.25pt">
                <v:textbox inset="0,0,0,0"/>
              </v:rect>
              <v:group id="Group 244" o:spid="_x0000_s1055" style="position:absolute;left:1134;top:14321;width:10488;height:2234" coordorigin="1418,13315" coordsize="10488,2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">
                <v:rect id="Rectangle 245" o:spid="_x0000_s1056" style="position:absolute;left:1418;top:13317;width:10488;height:2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" strokeweight="2.25pt">
                  <v:textbox inset="0,0,0,0"/>
                </v:rect>
                <v:group id="Group 246" o:spid="_x0000_s1057" style="position:absolute;left:1421;top:13315;width:10485;height:2278" coordorigin="1135,11234" coordsize="10485,2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">
                  <v:group id="Group 247" o:spid="_x0000_s1058" style="position:absolute;left:4817;top:11234;width:6803;height:2268" coordorigin="4667,12846" coordsize="6803,22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">
                    <v:group id="Group 248" o:spid="_x0000_s1059" style="position:absolute;left:8629;top:13691;width:2841;height:577" coordorigin="6360,12791" coordsize="2841,5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">
                      <v:shape id="Text Box 249" o:spid="_x0000_s1060" type="#_x0000_t202" style="position:absolute;left:6365;top:12791;width:84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" strokeweight="2.25pt">
                        <v:textbox inset="0,0,0,0">
                          <w:txbxContent>
                            <w:p w14:paraId="78658F58" w14:textId="77777777" w:rsidR="00CE0340" w:rsidRDefault="00CE0340">
                              <w:pPr>
                                <w:pStyle w:val="a3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Лит</w:t>
                              </w:r>
                            </w:p>
                          </w:txbxContent>
                        </v:textbox>
                      </v:shape>
                      <v:shape id="Text Box 250" o:spid="_x0000_s1061" type="#_x0000_t202" style="position:absolute;left:7218;top:12791;width:84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" strokeweight="2.25pt">
                        <v:textbox inset="0,0,0,0">
                          <w:txbxContent>
                            <w:p w14:paraId="0AF895DF" w14:textId="77777777" w:rsidR="00CE0340" w:rsidRDefault="00CE0340">
                              <w:pPr>
                                <w:pStyle w:val="a3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Лист</w:t>
                              </w:r>
                            </w:p>
                          </w:txbxContent>
                        </v:textbox>
                      </v:shape>
                      <v:shape id="Text Box 251" o:spid="_x0000_s1062" type="#_x0000_t202" style="position:absolute;left:8070;top:12791;width:113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" strokeweight="2.25pt">
                        <v:textbox inset="0,0,0,0">
                          <w:txbxContent>
                            <w:p w14:paraId="225CE641" w14:textId="77777777" w:rsidR="00CE0340" w:rsidRDefault="00CE0340">
                              <w:pPr>
                                <w:pStyle w:val="a3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Листов</w:t>
                              </w:r>
                            </w:p>
                          </w:txbxContent>
                        </v:textbox>
                      </v:shape>
                      <v:shape id="Text Box 252" o:spid="_x0000_s1063" type="#_x0000_t202" style="position:absolute;left:7223;top:13077;width:84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" strokeweight="2.25pt">
                        <v:textbox inset="0,0,0,0">
                          <w:txbxContent>
                            <w:p w14:paraId="767EB031" w14:textId="77777777" w:rsidR="00CE0340" w:rsidRPr="00D64169" w:rsidRDefault="00CE0340">
                              <w:pPr>
                                <w:pStyle w:val="a3"/>
                                <w:rPr>
                                  <w:rFonts w:ascii="GOST type A" w:hAnsi="GOST type A"/>
                                  <w:i/>
                                  <w:noProof w:val="0"/>
                                  <w:lang w:val="en-US"/>
                                </w:rPr>
                              </w:pPr>
                              <w:r w:rsidRPr="00D64169">
                                <w:rPr>
                                  <w:rFonts w:ascii="GOST type A" w:hAnsi="GOST type A"/>
                                  <w:i/>
                                  <w:noProof w:val="0"/>
                                  <w:lang w:val="en-US"/>
                                </w:rPr>
                                <w:fldChar w:fldCharType="begin"/>
                              </w:r>
                              <w:r w:rsidRPr="00D64169">
                                <w:rPr>
                                  <w:rFonts w:ascii="GOST type A" w:hAnsi="GOST type A"/>
                                  <w:i/>
                                  <w:noProof w:val="0"/>
                                  <w:lang w:val="en-US"/>
                                </w:rPr>
                                <w:instrText xml:space="preserve"> PAGE  \* MERGEFORMAT </w:instrText>
                              </w:r>
                              <w:r w:rsidRPr="00D64169">
                                <w:rPr>
                                  <w:rFonts w:ascii="GOST type A" w:hAnsi="GOST type A"/>
                                  <w:i/>
                                  <w:noProof w:val="0"/>
                                  <w:lang w:val="en-US"/>
                                </w:rPr>
                                <w:fldChar w:fldCharType="separate"/>
                              </w:r>
                              <w:r w:rsidRPr="00D64169">
                                <w:rPr>
                                  <w:rFonts w:ascii="GOST type A" w:hAnsi="GOST type A"/>
                                  <w:i/>
                                  <w:lang w:val="en-US"/>
                                </w:rPr>
                                <w:t>2</w:t>
                              </w:r>
                              <w:r w:rsidRPr="00D64169">
                                <w:rPr>
                                  <w:rFonts w:ascii="GOST type A" w:hAnsi="GOST type A"/>
                                  <w:i/>
                                  <w:noProof w:val="0"/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shape>
                      <v:shape id="Text Box 253" o:spid="_x0000_s1064" type="#_x0000_t202" style="position:absolute;left:8070;top:13072;width:113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" strokeweight="2.25pt">
                        <v:textbox inset="0,0,0,0">
                          <w:txbxContent>
                            <w:p w14:paraId="54B30519" w14:textId="77777777" w:rsidR="00CE0340" w:rsidRPr="00D64169" w:rsidRDefault="00CE0340">
                              <w:pPr>
                                <w:pStyle w:val="a3"/>
                                <w:rPr>
                                  <w:rFonts w:ascii="GOST type A" w:hAnsi="GOST type A"/>
                                  <w:i/>
                                  <w:noProof w:val="0"/>
                                  <w:lang w:val="en-US"/>
                                </w:rPr>
                              </w:pPr>
                              <w:r w:rsidRPr="00D64169">
                                <w:rPr>
                                  <w:rFonts w:ascii="GOST type A" w:hAnsi="GOST type A"/>
                                  <w:i/>
                                  <w:noProof w:val="0"/>
                                  <w:lang w:val="en-US"/>
                                </w:rPr>
                                <w:fldChar w:fldCharType="begin"/>
                              </w:r>
                              <w:r w:rsidRPr="00D64169">
                                <w:rPr>
                                  <w:rFonts w:ascii="GOST type A" w:hAnsi="GOST type A"/>
                                  <w:i/>
                                  <w:noProof w:val="0"/>
                                  <w:lang w:val="en-US"/>
                                </w:rPr>
                                <w:instrText xml:space="preserve"> NUMPAGES  \* MERGEFORMAT </w:instrText>
                              </w:r>
                              <w:r w:rsidRPr="00D64169">
                                <w:rPr>
                                  <w:rFonts w:ascii="GOST type A" w:hAnsi="GOST type A"/>
                                  <w:i/>
                                  <w:noProof w:val="0"/>
                                  <w:lang w:val="en-US"/>
                                </w:rPr>
                                <w:fldChar w:fldCharType="separate"/>
                              </w:r>
                              <w:r w:rsidRPr="00D64169">
                                <w:rPr>
                                  <w:rFonts w:ascii="GOST type A" w:hAnsi="GOST type A"/>
                                  <w:i/>
                                  <w:lang w:val="en-US"/>
                                </w:rPr>
                                <w:t>6</w:t>
                              </w:r>
                              <w:r w:rsidRPr="00D64169">
                                <w:rPr>
                                  <w:rFonts w:ascii="GOST type A" w:hAnsi="GOST type A"/>
                                  <w:i/>
                                  <w:noProof w:val="0"/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shape>
                      <v:group id="Group 254" o:spid="_x0000_s1065" style="position:absolute;left:6360;top:13084;width:848;height:284" coordorigin="6125,9275" coordsize="850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">
                        <v:shape id="Text Box 255" o:spid="_x0000_s1066" type="#_x0000_t202" style="position:absolute;left:6125;top:9275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" strokeweight="1pt">
                          <v:textbox inset="0,0,0,0">
                            <w:txbxContent>
                              <w:p w14:paraId="4C6C1B64" w14:textId="4E4BB238" w:rsidR="00CE0340" w:rsidRPr="009A00E1" w:rsidRDefault="00B818E0">
                                <w:pPr>
                                  <w:pStyle w:val="a3"/>
                                  <w:rPr>
                                    <w:rFonts w:ascii="GOST type A" w:hAnsi="GOST type A"/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rFonts w:ascii="GOST type A" w:hAnsi="GOST type A"/>
                                    <w:i/>
                                    <w:iCs/>
                                  </w:rPr>
                                  <w:t>О</w:t>
                                </w:r>
                              </w:p>
                            </w:txbxContent>
                          </v:textbox>
                        </v:shape>
                        <v:shape id="Text Box 256" o:spid="_x0000_s1067" type="#_x0000_t202" style="position:absolute;left:6409;top:9276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" strokeweight="1pt">
                          <v:textbox inset="0,0,0,0">
                            <w:txbxContent>
                              <w:p w14:paraId="0A8DC244" w14:textId="77777777" w:rsidR="00CE0340" w:rsidRDefault="00CE0340">
                                <w:pPr>
                                  <w:pStyle w:val="a3"/>
                                </w:pPr>
                              </w:p>
                            </w:txbxContent>
                          </v:textbox>
                        </v:shape>
                        <v:shape id="Text Box 257" o:spid="_x0000_s1068" type="#_x0000_t202" style="position:absolute;left:6692;top:9275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" strokeweight="1pt">
                          <v:textbox inset="0,0,0,0">
                            <w:txbxContent>
                              <w:p w14:paraId="0568378C" w14:textId="77777777" w:rsidR="00CE0340" w:rsidRDefault="00CE0340">
                                <w:pPr>
                                  <w:pStyle w:val="a3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  <v:shape id="Text Box 258" o:spid="_x0000_s1069" type="#_x0000_t202" style="position:absolute;left:8635;top:14264;width:283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" strokeweight="2.25pt">
                      <v:textbox inset="0,0,0,0">
                        <w:txbxContent>
                          <w:p w14:paraId="2BFD37EB" w14:textId="7849AEA1" w:rsidR="00CE0340" w:rsidRDefault="00FE27CA" w:rsidP="00B818E0">
                            <w:pPr>
                              <w:pStyle w:val="a3"/>
                              <w:spacing w:before="60" w:line="240" w:lineRule="auto"/>
                              <w:rPr>
                                <w:rFonts w:ascii="GOST type A" w:hAnsi="GOST type A"/>
                                <w:i/>
                                <w:noProof w:val="0"/>
                                <w:sz w:val="32"/>
                              </w:rPr>
                            </w:pPr>
                            <w:r>
                              <w:rPr>
                                <w:rFonts w:ascii="GOST type A" w:hAnsi="GOST type A"/>
                                <w:i/>
                                <w:noProof w:val="0"/>
                                <w:sz w:val="32"/>
                              </w:rPr>
                              <w:t xml:space="preserve">АО </w:t>
                            </w:r>
                            <w:r w:rsidR="00B818E0">
                              <w:rPr>
                                <w:rFonts w:ascii="GOST type A" w:hAnsi="GOST type A"/>
                                <w:i/>
                                <w:noProof w:val="0"/>
                                <w:sz w:val="32"/>
                              </w:rPr>
                              <w:t>«</w:t>
                            </w:r>
                            <w:r>
                              <w:rPr>
                                <w:rFonts w:ascii="GOST type A" w:hAnsi="GOST type A"/>
                                <w:i/>
                                <w:noProof w:val="0"/>
                                <w:sz w:val="32"/>
                              </w:rPr>
                              <w:t>НПО КАДЕТЕК</w:t>
                            </w:r>
                            <w:r w:rsidR="00B818E0">
                              <w:rPr>
                                <w:rFonts w:ascii="GOST type A" w:hAnsi="GOST type A"/>
                                <w:i/>
                                <w:noProof w:val="0"/>
                                <w:sz w:val="32"/>
                              </w:rPr>
                              <w:t>»</w:t>
                            </w:r>
                          </w:p>
                          <w:p w14:paraId="0D2A65BE" w14:textId="6579732F" w:rsidR="00B818E0" w:rsidRPr="001B4189" w:rsidRDefault="00B818E0" w:rsidP="00B818E0">
                            <w:pPr>
                              <w:pStyle w:val="a3"/>
                              <w:spacing w:before="60" w:line="240" w:lineRule="auto"/>
                              <w:rPr>
                                <w:rFonts w:ascii="GOST type A" w:hAnsi="GOST type A"/>
                                <w:i/>
                                <w:noProof w:val="0"/>
                                <w:sz w:val="32"/>
                              </w:rPr>
                            </w:pPr>
                            <w:r>
                              <w:rPr>
                                <w:rFonts w:ascii="GOST type A" w:hAnsi="GOST type A"/>
                                <w:i/>
                                <w:noProof w:val="0"/>
                                <w:sz w:val="32"/>
                              </w:rPr>
                              <w:t>О</w:t>
                            </w:r>
                            <w:r w:rsidR="00FE27CA">
                              <w:rPr>
                                <w:rFonts w:ascii="GOST type A" w:hAnsi="GOST type A"/>
                                <w:i/>
                                <w:noProof w:val="0"/>
                                <w:sz w:val="32"/>
                              </w:rPr>
                              <w:t>КБ</w:t>
                            </w:r>
                          </w:p>
                        </w:txbxContent>
                      </v:textbox>
                    </v:shape>
                    <v:shape id="Text Box 259" o:spid="_x0000_s1070" type="#_x0000_t202" style="position:absolute;left:4667;top:13697;width:3969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" strokeweight="2.25pt">
                      <v:textbox inset="0,0,0,0">
                        <w:txbxContent>
                          <w:p w14:paraId="21F80B3D" w14:textId="1A36916A" w:rsidR="00CE0340" w:rsidRDefault="005B6850" w:rsidP="00B818E0">
                            <w:pPr>
                              <w:pStyle w:val="a3"/>
                              <w:spacing w:before="120" w:line="240" w:lineRule="auto"/>
                              <w:rPr>
                                <w:rFonts w:ascii="GOST type A" w:hAnsi="GOST type A"/>
                                <w:i/>
                                <w:noProof w:val="0"/>
                                <w:sz w:val="40"/>
                                <w:szCs w:val="16"/>
                              </w:rPr>
                            </w:pPr>
                            <w:r>
                              <w:rPr>
                                <w:rFonts w:ascii="GOST type A" w:hAnsi="GOST type A"/>
                                <w:i/>
                                <w:noProof w:val="0"/>
                                <w:sz w:val="40"/>
                                <w:szCs w:val="16"/>
                              </w:rPr>
                              <w:t>Демонстрационная плата</w:t>
                            </w:r>
                          </w:p>
                          <w:p w14:paraId="437462BB" w14:textId="450055ED" w:rsidR="005B6850" w:rsidRPr="005B6850" w:rsidRDefault="005B6850" w:rsidP="00B818E0">
                            <w:pPr>
                              <w:pStyle w:val="a3"/>
                              <w:spacing w:before="120" w:line="240" w:lineRule="auto"/>
                              <w:rPr>
                                <w:rFonts w:ascii="GOST type A" w:hAnsi="GOST type A"/>
                                <w:i/>
                                <w:noProof w:val="0"/>
                                <w:sz w:val="40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GOST type A" w:hAnsi="GOST type A"/>
                                <w:i/>
                                <w:noProof w:val="0"/>
                                <w:sz w:val="40"/>
                                <w:szCs w:val="16"/>
                                <w:lang w:val="en-US"/>
                              </w:rPr>
                              <w:t xml:space="preserve">MDR1211FI </w:t>
                            </w:r>
                            <w:proofErr w:type="spellStart"/>
                            <w:r>
                              <w:rPr>
                                <w:rFonts w:ascii="GOST type A" w:hAnsi="GOST type A"/>
                                <w:i/>
                                <w:noProof w:val="0"/>
                                <w:sz w:val="40"/>
                                <w:szCs w:val="16"/>
                                <w:lang w:val="en-US"/>
                              </w:rPr>
                              <w:t>DevBoard</w:t>
                            </w:r>
                            <w:proofErr w:type="spellEnd"/>
                          </w:p>
                        </w:txbxContent>
                      </v:textbox>
                    </v:shape>
                    <v:shape id="Text Box 260" o:spid="_x0000_s1071" type="#_x0000_t202" style="position:absolute;left:4667;top:12846;width:6803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" strokeweight="2.25pt">
                      <v:textbox inset="0,0,0,0">
                        <w:txbxContent>
                          <w:p w14:paraId="36363F54" w14:textId="7E7124B2" w:rsidR="00CE0340" w:rsidRPr="00D64169" w:rsidRDefault="006F1822">
                            <w:pPr>
                              <w:pStyle w:val="a3"/>
                              <w:spacing w:before="160"/>
                              <w:rPr>
                                <w:rFonts w:ascii="GOST type A" w:hAnsi="GOST type A"/>
                                <w:i/>
                                <w:noProof w:val="0"/>
                                <w:sz w:val="36"/>
                              </w:rPr>
                            </w:pPr>
                            <w:r>
                              <w:rPr>
                                <w:rFonts w:ascii="GOST type A" w:hAnsi="GOST type A"/>
                                <w:i/>
                                <w:noProof w:val="0"/>
                                <w:sz w:val="36"/>
                              </w:rPr>
                              <w:t>ДФТВ</w:t>
                            </w:r>
                            <w:r w:rsidR="00CE0340" w:rsidRPr="00D64169">
                              <w:rPr>
                                <w:rFonts w:ascii="GOST type A" w:hAnsi="GOST type A"/>
                                <w:i/>
                                <w:noProof w:val="0"/>
                                <w:sz w:val="36"/>
                              </w:rPr>
                              <w:t>.</w:t>
                            </w:r>
                            <w:r w:rsidR="00CE0340">
                              <w:rPr>
                                <w:rFonts w:ascii="GOST type A" w:hAnsi="GOST type A"/>
                                <w:i/>
                                <w:noProof w:val="0"/>
                                <w:sz w:val="36"/>
                              </w:rPr>
                              <w:t>4</w:t>
                            </w:r>
                            <w:r w:rsidR="002E261F">
                              <w:rPr>
                                <w:rFonts w:ascii="GOST type A" w:hAnsi="GOST type A"/>
                                <w:i/>
                                <w:noProof w:val="0"/>
                                <w:sz w:val="36"/>
                              </w:rPr>
                              <w:t>3</w:t>
                            </w:r>
                            <w:r w:rsidR="00517D17">
                              <w:rPr>
                                <w:rFonts w:ascii="GOST type A" w:hAnsi="GOST type A"/>
                                <w:i/>
                                <w:noProof w:val="0"/>
                                <w:sz w:val="36"/>
                              </w:rPr>
                              <w:t>4</w:t>
                            </w:r>
                            <w:r w:rsidR="002E261F">
                              <w:rPr>
                                <w:rFonts w:ascii="GOST type A" w:hAnsi="GOST type A"/>
                                <w:i/>
                                <w:noProof w:val="0"/>
                                <w:sz w:val="36"/>
                              </w:rPr>
                              <w:t>5</w:t>
                            </w:r>
                            <w:r w:rsidR="00517D17">
                              <w:rPr>
                                <w:rFonts w:ascii="GOST type A" w:hAnsi="GOST type A"/>
                                <w:i/>
                                <w:noProof w:val="0"/>
                                <w:sz w:val="36"/>
                              </w:rPr>
                              <w:t>19</w:t>
                            </w:r>
                            <w:r w:rsidR="00CE0340">
                              <w:rPr>
                                <w:rFonts w:ascii="GOST type A" w:hAnsi="GOST type A"/>
                                <w:i/>
                                <w:noProof w:val="0"/>
                                <w:sz w:val="36"/>
                              </w:rPr>
                              <w:t>.00</w:t>
                            </w:r>
                            <w:r w:rsidR="008A6FD0">
                              <w:rPr>
                                <w:rFonts w:ascii="GOST type A" w:hAnsi="GOST type A"/>
                                <w:i/>
                                <w:noProof w:val="0"/>
                                <w:sz w:val="36"/>
                              </w:rPr>
                              <w:t>3</w:t>
                            </w:r>
                            <w:r w:rsidR="00591B58">
                              <w:rPr>
                                <w:rFonts w:ascii="GOST type A" w:hAnsi="GOST type A"/>
                                <w:i/>
                                <w:noProof w:val="0"/>
                                <w:sz w:val="36"/>
                              </w:rPr>
                              <w:t>ПС</w:t>
                            </w:r>
                          </w:p>
                        </w:txbxContent>
                      </v:textbox>
                    </v:shape>
                  </v:group>
                  <v:group id="Group 261" o:spid="_x0000_s1072" style="position:absolute;left:1135;top:11238;width:3685;height:2274" coordorigin="3028,10033" coordsize="3685,2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">
                    <v:group id="Group 262" o:spid="_x0000_s1073" style="position:absolute;left:3031;top:10614;width:3682;height:1693" coordorigin="3314,10614" coordsize="3682,16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">
                      <v:group id="Group 263" o:spid="_x0000_s1074" style="position:absolute;left:3314;top:10614;width:3682;height:280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">
                        <v:shape id="Text Box 264" o:spid="_x0000_s1075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" strokeweight="2.25pt">
                          <v:textbox inset="0,0,0,0">
                            <w:txbxContent>
                              <w:p w14:paraId="573DE54D" w14:textId="77777777" w:rsidR="00CE0340" w:rsidRDefault="00CE0340">
                                <w:pPr>
                                  <w:pStyle w:val="a3"/>
                                  <w:rPr>
                                    <w:noProof w:val="0"/>
                                  </w:rPr>
                                </w:pPr>
                                <w:r>
                                  <w:rPr>
                                    <w:noProof w:val="0"/>
                                  </w:rPr>
                                  <w:t>Лит</w:t>
                                </w:r>
                              </w:p>
                            </w:txbxContent>
                          </v:textbox>
                        </v:shape>
                        <v:shape id="Text Box 265" o:spid="_x0000_s1076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" strokeweight="2.25pt">
                          <v:textbox inset="0,0,0,0">
                            <w:txbxContent>
                              <w:p w14:paraId="1E07C560" w14:textId="77777777" w:rsidR="00CE0340" w:rsidRDefault="00CE0340">
                                <w:pPr>
                                  <w:pStyle w:val="a3"/>
                                </w:pPr>
                                <w:r>
                                  <w:t>№ докум.</w:t>
                                </w:r>
                              </w:p>
                            </w:txbxContent>
                          </v:textbox>
                        </v:shape>
                        <v:shape id="Text Box 266" o:spid="_x0000_s1077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" strokeweight="2.25pt">
                          <v:textbox inset="0,0,0,0">
                            <w:txbxContent>
                              <w:p w14:paraId="47385CEA" w14:textId="77777777" w:rsidR="00CE0340" w:rsidRDefault="00CE0340">
                                <w:pPr>
                                  <w:pStyle w:val="a3"/>
                                  <w:rPr>
                                    <w:noProof w:val="0"/>
                                  </w:rPr>
                                </w:pPr>
                                <w:r>
                                  <w:t>Изм</w:t>
                                </w:r>
                                <w:r>
                                  <w:rPr>
                                    <w:noProof w:val="0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267" o:spid="_x0000_s1078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" strokeweight="2.25pt">
                          <v:textbox inset="0,0,0,0">
                            <w:txbxContent>
                              <w:p w14:paraId="4588BCF7" w14:textId="77777777" w:rsidR="00CE0340" w:rsidRDefault="00CE0340">
                                <w:pPr>
                                  <w:pStyle w:val="a3"/>
                                  <w:rPr>
                                    <w:noProof w:val="0"/>
                                  </w:rPr>
                                </w:pPr>
                                <w:r>
                                  <w:t>Подп</w:t>
                                </w:r>
                                <w:r>
                                  <w:rPr>
                                    <w:noProof w:val="0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268" o:spid="_x0000_s1079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" strokeweight="2.25pt">
                          <v:textbox inset="0,0,0,0">
                            <w:txbxContent>
                              <w:p w14:paraId="34B97ABE" w14:textId="77777777" w:rsidR="00CE0340" w:rsidRDefault="00CE0340">
                                <w:pPr>
                                  <w:pStyle w:val="a3"/>
                                  <w:rPr>
                                    <w:noProof w:val="0"/>
                                  </w:rPr>
                                </w:pPr>
                                <w:r>
                                  <w:rPr>
                                    <w:noProof w:val="0"/>
                                  </w:rPr>
                                  <w:t>Дата</w:t>
                                </w:r>
                              </w:p>
                            </w:txbxContent>
                          </v:textbox>
                        </v:shape>
                      </v:group>
                      <v:group id="Group 269" o:spid="_x0000_s1080" style="position:absolute;left:3314;top:10907;width:3682;height:1400" coordorigin="2358,10607" coordsize="3682,1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">
                        <v:group id="Group 270" o:spid="_x0000_s1081" style="position:absolute;left:2358;top:10609;width:3681;height:1391" coordorigin="2924,10616" coordsize="3681,1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">
                          <v:group id="Group 271" o:spid="_x0000_s1082" style="position:absolute;left:2924;top:10616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">
                            <v:shape id="Text Box 272" o:spid="_x0000_s1083" type="#_x0000_t202" style="position:absolute;left:3158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" strokeweight="1pt">
                              <v:textbox inset="0,0,0,0">
                                <w:txbxContent>
                                  <w:p w14:paraId="75A248DE" w14:textId="09F3EA29" w:rsidR="00CE0340" w:rsidRPr="008A6FD0" w:rsidRDefault="008A6FD0">
                                    <w:pPr>
                                      <w:pStyle w:val="a3"/>
                                      <w:rPr>
                                        <w:rFonts w:ascii="GOST type A" w:hAnsi="GOST type A"/>
                                        <w:i/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rFonts w:ascii="GOST type A" w:hAnsi="GOST type A"/>
                                        <w:i/>
                                        <w:noProof w:val="0"/>
                                      </w:rPr>
                                      <w:t>Кулиев</w:t>
                                    </w:r>
                                  </w:p>
                                </w:txbxContent>
                              </v:textbox>
                            </v:shape>
                            <v:shape id="Text Box 273" o:spid="_x0000_s1084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" strokeweight="1pt">
                              <v:textbox inset="0,0,0,0">
                                <w:txbxContent>
                                  <w:p w14:paraId="3D0E3449" w14:textId="77777777" w:rsidR="00CE0340" w:rsidRDefault="00CE0340">
                                    <w:pPr>
                                      <w:pStyle w:val="a3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t>Разраб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v:textbox>
                            </v:shape>
                            <v:shape id="Text Box 274" o:spid="_x0000_s1085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" strokeweight="1pt">
                              <v:textbox inset="0,0,0,0">
                                <w:txbxContent>
                                  <w:p w14:paraId="35063CEB" w14:textId="77777777" w:rsidR="00CE0340" w:rsidRDefault="00CE0340">
                                    <w:pPr>
                                      <w:pStyle w:val="a3"/>
                                    </w:pPr>
                                  </w:p>
                                </w:txbxContent>
                              </v:textbox>
                            </v:shape>
                            <v:shape id="Text Box 275" o:spid="_x0000_s1086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" strokeweight="1pt">
                              <v:textbox inset="0,0,0,0">
                                <w:txbxContent>
                                  <w:p w14:paraId="1F956308" w14:textId="471013FA" w:rsidR="00CE0340" w:rsidRPr="00517D17" w:rsidRDefault="00517D17">
                                    <w:pPr>
                                      <w:pStyle w:val="a3"/>
                                      <w:rPr>
                                        <w:rFonts w:ascii="GlavkonGOST Type A" w:hAnsi="GlavkonGOST Type A"/>
                                        <w:i/>
                                        <w:iCs/>
                                      </w:rPr>
                                    </w:pPr>
                                    <w:r w:rsidRPr="00517D17">
                                      <w:rPr>
                                        <w:rFonts w:ascii="GlavkonGOST Type A" w:hAnsi="GlavkonGOST Type A"/>
                                        <w:i/>
                                        <w:iCs/>
                                      </w:rPr>
                                      <w:t>1.12.2</w:t>
                                    </w:r>
                                    <w:r w:rsidR="008A6FD0">
                                      <w:rPr>
                                        <w:rFonts w:ascii="GlavkonGOST Type A" w:hAnsi="GlavkonGOST Type A"/>
                                        <w:i/>
                                        <w:iCs/>
                                      </w:rPr>
                                      <w:t>3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v:group id="Group 276" o:spid="_x0000_s1087" style="position:absolute;left:2925;top:10895;width:3680;height:280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">
                            <v:shape id="Text Box 277" o:spid="_x0000_s1088" type="#_x0000_t202" style="position:absolute;left:3158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" strokeweight="1pt">
                              <v:textbox inset="0,0,0,0">
                                <w:txbxContent>
                                  <w:p w14:paraId="7479B594" w14:textId="21713240" w:rsidR="00CE0340" w:rsidRPr="00613FCA" w:rsidRDefault="00517D17">
                                    <w:pPr>
                                      <w:pStyle w:val="a3"/>
                                      <w:rPr>
                                        <w:rFonts w:ascii="GOST type A" w:hAnsi="GOST type A"/>
                                        <w:i/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rFonts w:ascii="GOST type A" w:hAnsi="GOST type A"/>
                                        <w:i/>
                                        <w:noProof w:val="0"/>
                                      </w:rPr>
                                      <w:t>Бирюков</w:t>
                                    </w:r>
                                  </w:p>
                                </w:txbxContent>
                              </v:textbox>
                            </v:shape>
                            <v:shape id="Text Box 278" o:spid="_x0000_s1089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" strokeweight="1pt">
                              <v:textbox inset="0,0,0,0">
                                <w:txbxContent>
                                  <w:p w14:paraId="07B23F09" w14:textId="77777777" w:rsidR="00CE0340" w:rsidRDefault="00CE0340">
                                    <w:pPr>
                                      <w:pStyle w:val="a3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t>Пров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v:textbox>
                            </v:shape>
                            <v:shape id="Text Box 279" o:spid="_x0000_s1090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" strokeweight="1pt">
                              <v:textbox inset="0,0,0,0">
                                <w:txbxContent>
                                  <w:p w14:paraId="2A3FFB86" w14:textId="77777777" w:rsidR="00CE0340" w:rsidRDefault="00CE0340">
                                    <w:pPr>
                                      <w:pStyle w:val="a3"/>
                                    </w:pPr>
                                  </w:p>
                                </w:txbxContent>
                              </v:textbox>
                            </v:shape>
                            <v:shape id="Text Box 280" o:spid="_x0000_s1091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" strokeweight="1pt">
                              <v:textbox inset="0,0,0,0">
                                <w:txbxContent>
                                  <w:p w14:paraId="2C6F22A8" w14:textId="4D2686B8" w:rsidR="00517D17" w:rsidRPr="00517D17" w:rsidRDefault="00517D17" w:rsidP="00517D17">
                                    <w:pPr>
                                      <w:pStyle w:val="a3"/>
                                      <w:rPr>
                                        <w:rFonts w:ascii="GlavkonGOST Type A" w:hAnsi="GlavkonGOST Type A"/>
                                        <w:i/>
                                        <w:iCs/>
                                      </w:rPr>
                                    </w:pPr>
                                    <w:r w:rsidRPr="00517D17">
                                      <w:rPr>
                                        <w:rFonts w:ascii="GlavkonGOST Type A" w:hAnsi="GlavkonGOST Type A"/>
                                        <w:i/>
                                        <w:iCs/>
                                      </w:rPr>
                                      <w:t>1.12.2</w:t>
                                    </w:r>
                                    <w:r w:rsidR="008A6FD0">
                                      <w:rPr>
                                        <w:rFonts w:ascii="GlavkonGOST Type A" w:hAnsi="GlavkonGOST Type A"/>
                                        <w:i/>
                                        <w:iCs/>
                                      </w:rPr>
                                      <w:t>3</w:t>
                                    </w:r>
                                  </w:p>
                                  <w:p w14:paraId="0660CFB8" w14:textId="77777777" w:rsidR="00CE0340" w:rsidRDefault="00CE0340">
                                    <w:pPr>
                                      <w:pStyle w:val="a3"/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  <v:group id="Group 281" o:spid="_x0000_s1092" style="position:absolute;left:2925;top:11174;width:3680;height:280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">
                            <v:shape id="Text Box 282" o:spid="_x0000_s1093" type="#_x0000_t202" style="position:absolute;left:3158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" strokeweight="1pt">
                              <v:textbox inset="0,0,0,0">
                                <w:txbxContent>
                                  <w:p w14:paraId="48777210" w14:textId="7D3A08D2" w:rsidR="005B6850" w:rsidRPr="00613FCA" w:rsidRDefault="005B6850" w:rsidP="005B6850">
                                    <w:pPr>
                                      <w:pStyle w:val="a3"/>
                                      <w:rPr>
                                        <w:rFonts w:ascii="GOST type A" w:hAnsi="GOST type A"/>
                                        <w:i/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rFonts w:ascii="GOST type A" w:hAnsi="GOST type A"/>
                                        <w:i/>
                                        <w:noProof w:val="0"/>
                                      </w:rPr>
                                      <w:t>Борисов</w:t>
                                    </w:r>
                                  </w:p>
                                  <w:p w14:paraId="5C872C65" w14:textId="65C4C2F1" w:rsidR="00CE0340" w:rsidRDefault="00CE0340">
                                    <w:pPr>
                                      <w:pStyle w:val="a3"/>
                                    </w:pPr>
                                  </w:p>
                                </w:txbxContent>
                              </v:textbox>
                            </v:shape>
                            <v:shape id="Text Box 283" o:spid="_x0000_s1094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" strokeweight="1pt">
                              <v:textbox inset="0,0,0,0">
                                <w:txbxContent>
                                  <w:p w14:paraId="626AFE67" w14:textId="77777777" w:rsidR="00CE0340" w:rsidRDefault="00CE0340">
                                    <w:pPr>
                                      <w:pStyle w:val="a3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>Т. контр.</w:t>
                                    </w:r>
                                  </w:p>
                                </w:txbxContent>
                              </v:textbox>
                            </v:shape>
                            <v:shape id="Text Box 284" o:spid="_x0000_s1095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" strokeweight="1pt">
                              <v:textbox inset="0,0,0,0">
                                <w:txbxContent>
                                  <w:p w14:paraId="6F610A20" w14:textId="77777777" w:rsidR="00CE0340" w:rsidRDefault="00CE0340">
                                    <w:pPr>
                                      <w:pStyle w:val="a3"/>
                                    </w:pPr>
                                  </w:p>
                                </w:txbxContent>
                              </v:textbox>
                            </v:shape>
                            <v:shape id="Text Box 285" o:spid="_x0000_s1096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" strokeweight="1pt">
                              <v:textbox inset="0,0,0,0">
                                <w:txbxContent>
                                  <w:p w14:paraId="023D502A" w14:textId="69A44CD2" w:rsidR="005B6850" w:rsidRPr="00517D17" w:rsidRDefault="005B6850" w:rsidP="005B6850">
                                    <w:pPr>
                                      <w:pStyle w:val="a3"/>
                                      <w:rPr>
                                        <w:rFonts w:ascii="GlavkonGOST Type A" w:hAnsi="GlavkonGOST Type A"/>
                                        <w:i/>
                                        <w:iCs/>
                                      </w:rPr>
                                    </w:pPr>
                                    <w:r w:rsidRPr="00517D17">
                                      <w:rPr>
                                        <w:rFonts w:ascii="GlavkonGOST Type A" w:hAnsi="GlavkonGOST Type A"/>
                                        <w:i/>
                                        <w:iCs/>
                                      </w:rPr>
                                      <w:t>1.12.2</w:t>
                                    </w:r>
                                    <w:r w:rsidR="0027729C">
                                      <w:rPr>
                                        <w:rFonts w:ascii="GlavkonGOST Type A" w:hAnsi="GlavkonGOST Type A"/>
                                        <w:i/>
                                        <w:iCs/>
                                      </w:rPr>
                                      <w:t>4</w:t>
                                    </w:r>
                                  </w:p>
                                  <w:p w14:paraId="204187D2" w14:textId="2E2DB148" w:rsidR="00CE0340" w:rsidRDefault="00CE0340">
                                    <w:pPr>
                                      <w:pStyle w:val="a3"/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  <v:group id="Group 286" o:spid="_x0000_s1097" style="position:absolute;left:2925;top:11449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">
                            <v:shape id="Text Box 287" o:spid="_x0000_s1098" type="#_x0000_t202" style="position:absolute;left:3158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" strokeweight="1pt">
                              <v:textbox inset="0,0,0,0">
                                <w:txbxContent>
                                  <w:p w14:paraId="769604C9" w14:textId="140AAD7B" w:rsidR="00CE0340" w:rsidRDefault="008A6FD0">
                                    <w:pPr>
                                      <w:pStyle w:val="a3"/>
                                    </w:pPr>
                                    <w:r>
                                      <w:rPr>
                                        <w:rFonts w:ascii="GOST type A" w:hAnsi="GOST type A"/>
                                        <w:i/>
                                        <w:noProof w:val="0"/>
                                      </w:rPr>
                                      <w:t>Марданова</w:t>
                                    </w:r>
                                  </w:p>
                                </w:txbxContent>
                              </v:textbox>
                            </v:shape>
                            <v:shape id="Text Box 288" o:spid="_x0000_s1099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" strokeweight="1pt">
                              <v:textbox inset="0,0,0,0">
                                <w:txbxContent>
                                  <w:p w14:paraId="36D7DD52" w14:textId="77777777" w:rsidR="00CE0340" w:rsidRDefault="00CE0340">
                                    <w:pPr>
                                      <w:pStyle w:val="a3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>Н. контр.</w:t>
                                    </w:r>
                                  </w:p>
                                </w:txbxContent>
                              </v:textbox>
                            </v:shape>
                            <v:shape id="Text Box 289" o:spid="_x0000_s1100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" strokeweight="1pt">
                              <v:textbox inset="0,0,0,0">
                                <w:txbxContent>
                                  <w:p w14:paraId="7D2444EB" w14:textId="77777777" w:rsidR="00CE0340" w:rsidRDefault="00CE0340">
                                    <w:pPr>
                                      <w:pStyle w:val="a3"/>
                                    </w:pPr>
                                  </w:p>
                                </w:txbxContent>
                              </v:textbox>
                            </v:shape>
                            <v:shape id="Text Box 290" o:spid="_x0000_s1101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" strokeweight="1pt">
                              <v:textbox inset="0,0,0,0">
                                <w:txbxContent>
                                  <w:p w14:paraId="66390AFB" w14:textId="76A9C1A4" w:rsidR="00517D17" w:rsidRPr="00517D17" w:rsidRDefault="00517D17" w:rsidP="00517D17">
                                    <w:pPr>
                                      <w:pStyle w:val="a3"/>
                                      <w:rPr>
                                        <w:rFonts w:ascii="GlavkonGOST Type A" w:hAnsi="GlavkonGOST Type A"/>
                                        <w:i/>
                                        <w:iCs/>
                                      </w:rPr>
                                    </w:pPr>
                                    <w:r w:rsidRPr="00517D17">
                                      <w:rPr>
                                        <w:rFonts w:ascii="GlavkonGOST Type A" w:hAnsi="GlavkonGOST Type A"/>
                                        <w:i/>
                                        <w:iCs/>
                                      </w:rPr>
                                      <w:t>1.12.2</w:t>
                                    </w:r>
                                    <w:r w:rsidR="008A6FD0">
                                      <w:rPr>
                                        <w:rFonts w:ascii="GlavkonGOST Type A" w:hAnsi="GlavkonGOST Type A"/>
                                        <w:i/>
                                        <w:iCs/>
                                      </w:rPr>
                                      <w:t>3</w:t>
                                    </w:r>
                                  </w:p>
                                  <w:p w14:paraId="66E2FF21" w14:textId="77777777" w:rsidR="00CE0340" w:rsidRDefault="00CE0340">
                                    <w:pPr>
                                      <w:pStyle w:val="a3"/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  <v:group id="Group 291" o:spid="_x0000_s1102" style="position:absolute;left:2925;top:11726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QMAxAAAANw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ZzA80w4AnL2AAAA//8DAFBLAQItABQABgAIAAAAIQDb4fbL7gAAAIUBAAATAAAAAAAAAAAA&#10;AAAAAAAAAABbQ29udGVudF9UeXBlc10ueG1sUEsBAi0AFAAGAAgAAAAhAFr0LFu/AAAAFQEAAAsA&#10;AAAAAAAAAAAAAAAAHwEAAF9yZWxzLy5yZWxzUEsBAi0AFAAGAAgAAAAhAMXlAwDEAAAA3AAAAA8A&#10;AAAAAAAAAAAAAAAABwIAAGRycy9kb3ducmV2LnhtbFBLBQYAAAAAAwADALcAAAD4AgAAAAA=&#10;">
                            <v:shape id="Text Box 292" o:spid="_x0000_s1103" type="#_x0000_t202" style="position:absolute;left:3158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" strokeweight="1pt">
                              <v:textbox inset="0,0,0,0">
                                <w:txbxContent>
                                  <w:p w14:paraId="39DA0C49" w14:textId="5CB7DCF1" w:rsidR="00CE0340" w:rsidRDefault="00A92AB0">
                                    <w:pPr>
                                      <w:pStyle w:val="a3"/>
                                    </w:pPr>
                                    <w:r w:rsidRPr="00A92AB0">
                                      <w:rPr>
                                        <w:rFonts w:ascii="GOST type A" w:hAnsi="GOST type A"/>
                                        <w:i/>
                                        <w:noProof w:val="0"/>
                                      </w:rPr>
                                      <w:t>Ф</w:t>
                                    </w:r>
                                    <w:r w:rsidR="00517D17">
                                      <w:rPr>
                                        <w:rFonts w:ascii="GOST type A" w:hAnsi="GOST type A"/>
                                        <w:i/>
                                        <w:noProof w:val="0"/>
                                      </w:rPr>
                                      <w:t>лоренцев</w:t>
                                    </w:r>
                                  </w:p>
                                </w:txbxContent>
                              </v:textbox>
                            </v:shape>
                            <v:shape id="Text Box 293" o:spid="_x0000_s1104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" strokeweight="1pt">
                              <v:textbox inset="0,0,0,0">
                                <w:txbxContent>
                                  <w:p w14:paraId="52DF0AB8" w14:textId="77777777" w:rsidR="00CE0340" w:rsidRDefault="00CE0340">
                                    <w:pPr>
                                      <w:pStyle w:val="a3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t>Утв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v:textbox>
                            </v:shape>
                            <v:shape id="Text Box 294" o:spid="_x0000_s1105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" strokeweight="1pt">
                              <v:textbox inset="0,0,0,0">
                                <w:txbxContent>
                                  <w:p w14:paraId="29EC266C" w14:textId="77777777" w:rsidR="00CE0340" w:rsidRDefault="00CE0340">
                                    <w:pPr>
                                      <w:pStyle w:val="a3"/>
                                    </w:pPr>
                                  </w:p>
                                </w:txbxContent>
                              </v:textbox>
                            </v:shape>
                            <v:shape id="Text Box 295" o:spid="_x0000_s1106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" strokeweight="1pt">
                              <v:textbox inset="0,0,0,0">
                                <w:txbxContent>
                                  <w:p w14:paraId="51C72F5D" w14:textId="0757D234" w:rsidR="00517D17" w:rsidRPr="00517D17" w:rsidRDefault="00517D17" w:rsidP="00517D17">
                                    <w:pPr>
                                      <w:pStyle w:val="a3"/>
                                      <w:rPr>
                                        <w:rFonts w:ascii="GlavkonGOST Type A" w:hAnsi="GlavkonGOST Type A"/>
                                        <w:i/>
                                        <w:iCs/>
                                      </w:rPr>
                                    </w:pPr>
                                    <w:r w:rsidRPr="00517D17">
                                      <w:rPr>
                                        <w:rFonts w:ascii="GlavkonGOST Type A" w:hAnsi="GlavkonGOST Type A"/>
                                        <w:i/>
                                        <w:iCs/>
                                      </w:rPr>
                                      <w:t>1.12.2</w:t>
                                    </w:r>
                                    <w:r w:rsidR="008A6FD0">
                                      <w:rPr>
                                        <w:rFonts w:ascii="GlavkonGOST Type A" w:hAnsi="GlavkonGOST Type A"/>
                                        <w:i/>
                                        <w:iCs/>
                                      </w:rPr>
                                      <w:t>3</w:t>
                                    </w:r>
                                  </w:p>
                                  <w:p w14:paraId="5C4DB4E8" w14:textId="77777777" w:rsidR="00CE0340" w:rsidRDefault="00CE0340">
                                    <w:pPr>
                                      <w:pStyle w:val="a3"/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</v:group>
                        <v:line id="Line 296" o:spid="_x0000_s1107" style="position:absolute;flip:x;visibility:visible;mso-wrap-style:square" from="5473,10607" to="5473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" strokeweight="2.25pt"/>
                        <v:line id="Line 297" o:spid="_x0000_s1108" style="position:absolute;flip:x;visibility:visible;mso-wrap-style:square" from="6040,10607" to="6040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" strokeweight="2.25pt"/>
                        <v:line id="Line 298" o:spid="_x0000_s1109" style="position:absolute;flip:x;visibility:visible;mso-wrap-style:square" from="3322,10607" to="3322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" strokeweight="2.25pt"/>
                        <v:line id="Line 299" o:spid="_x0000_s1110" style="position:absolute;flip:x;visibility:visible;mso-wrap-style:square" from="4621,10607" to="4621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" strokeweight="2.25pt"/>
                        <v:line id="Line 300" o:spid="_x0000_s1111" style="position:absolute;flip:x;visibility:visible;mso-wrap-style:square" from="2361,10607" to="2361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" strokeweight="2.25pt"/>
                      </v:group>
                    </v:group>
                    <v:group id="Group 301" o:spid="_x0000_s1112" style="position:absolute;left:3028;top:10033;width:3683;height:581" coordorigin="3033,9482" coordsize="3683,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cm9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ZJLA75lwBOTyDQAA//8DAFBLAQItABQABgAIAAAAIQDb4fbL7gAAAIUBAAATAAAAAAAAAAAA&#10;AAAAAAAAAABbQ29udGVudF9UeXBlc10ueG1sUEsBAi0AFAAGAAgAAAAhAFr0LFu/AAAAFQEAAAsA&#10;AAAAAAAAAAAAAAAAHwEAAF9yZWxzLy5yZWxzUEsBAi0AFAAGAAgAAAAhAAuJyb3EAAAA3AAAAA8A&#10;AAAAAAAAAAAAAAAABwIAAGRycy9kb3ducmV2LnhtbFBLBQYAAAAAAwADALcAAAD4AgAAAAA=&#10;">
                      <v:group id="Group 302" o:spid="_x0000_s1113" style="position:absolute;left:3034;top:9492;width:3682;height:561" coordorigin="1240,9793" coordsize="3685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">
                        <v:group id="Group 303" o:spid="_x0000_s1114" style="position:absolute;left:1240;top:10078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/JR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">
                          <v:shape id="Text Box 304" o:spid="_x0000_s1115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" strokeweight="1pt">
                            <v:textbox inset="0,0,0,0">
                              <w:txbxContent>
                                <w:p w14:paraId="31789CC3" w14:textId="77777777" w:rsidR="00CE0340" w:rsidRDefault="00CE0340">
                                  <w:pPr>
                                    <w:pStyle w:val="a3"/>
                                  </w:pPr>
                                </w:p>
                              </w:txbxContent>
                            </v:textbox>
                          </v:shape>
                          <v:shape id="Text Box 305" o:spid="_x0000_s1116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" strokeweight="1pt">
                            <v:textbox inset="0,0,0,0">
                              <w:txbxContent>
                                <w:p w14:paraId="7A8D5DD5" w14:textId="77777777" w:rsidR="00CE0340" w:rsidRDefault="00CE0340">
                                  <w:pPr>
                                    <w:pStyle w:val="a3"/>
                                  </w:pPr>
                                </w:p>
                              </w:txbxContent>
                            </v:textbox>
                          </v:shape>
                          <v:shape id="Text Box 306" o:spid="_x0000_s1117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" strokeweight="1pt">
                            <v:textbox inset="0,0,0,0">
                              <w:txbxContent>
                                <w:p w14:paraId="20C97530" w14:textId="77777777" w:rsidR="00CE0340" w:rsidRDefault="00CE0340">
                                  <w:pPr>
                                    <w:pStyle w:val="a3"/>
                                  </w:pPr>
                                </w:p>
                              </w:txbxContent>
                            </v:textbox>
                          </v:shape>
                          <v:shape id="Text Box 307" o:spid="_x0000_s1118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" strokeweight="1pt">
                            <v:textbox inset="0,0,0,0">
                              <w:txbxContent>
                                <w:p w14:paraId="29B5B4D8" w14:textId="77777777" w:rsidR="00CE0340" w:rsidRDefault="00CE0340">
                                  <w:pPr>
                                    <w:pStyle w:val="a3"/>
                                  </w:pPr>
                                </w:p>
                              </w:txbxContent>
                            </v:textbox>
                          </v:shape>
                          <v:shape id="Text Box 308" o:spid="_x0000_s1119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" strokeweight="1pt">
                            <v:textbox inset="0,0,0,0">
                              <w:txbxContent>
                                <w:p w14:paraId="62251737" w14:textId="77777777" w:rsidR="00CE0340" w:rsidRDefault="00CE0340">
                                  <w:pPr>
                                    <w:pStyle w:val="a3"/>
                                  </w:pPr>
                                </w:p>
                              </w:txbxContent>
                            </v:textbox>
                          </v:shape>
                        </v:group>
                        <v:group id="Group 309" o:spid="_x0000_s1120" style="position:absolute;left:1240;top:9793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">
                          <v:shape id="Text Box 310" o:spid="_x0000_s1121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" strokeweight="1pt">
                            <v:textbox inset="0,0,0,0">
                              <w:txbxContent>
                                <w:p w14:paraId="2F5F1CAF" w14:textId="77777777" w:rsidR="00CE0340" w:rsidRDefault="00CE0340">
                                  <w:pPr>
                                    <w:pStyle w:val="a3"/>
                                  </w:pPr>
                                </w:p>
                              </w:txbxContent>
                            </v:textbox>
                          </v:shape>
                          <v:shape id="Text Box 311" o:spid="_x0000_s1122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" strokeweight="1pt">
                            <v:textbox inset="0,0,0,0">
                              <w:txbxContent>
                                <w:p w14:paraId="1079EE34" w14:textId="77777777" w:rsidR="00CE0340" w:rsidRDefault="00CE0340">
                                  <w:pPr>
                                    <w:pStyle w:val="a3"/>
                                  </w:pPr>
                                </w:p>
                              </w:txbxContent>
                            </v:textbox>
                          </v:shape>
                          <v:shape id="Text Box 312" o:spid="_x0000_s1123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" strokeweight="1pt">
                            <v:textbox inset="0,0,0,0">
                              <w:txbxContent>
                                <w:p w14:paraId="03538495" w14:textId="77777777" w:rsidR="00CE0340" w:rsidRDefault="00CE0340">
                                  <w:pPr>
                                    <w:pStyle w:val="a3"/>
                                  </w:pPr>
                                </w:p>
                              </w:txbxContent>
                            </v:textbox>
                          </v:shape>
                          <v:shape id="Text Box 313" o:spid="_x0000_s1124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" strokeweight="1pt">
                            <v:textbox inset="0,0,0,0">
                              <w:txbxContent>
                                <w:p w14:paraId="6AC5FCCB" w14:textId="77777777" w:rsidR="00CE0340" w:rsidRDefault="00CE0340">
                                  <w:pPr>
                                    <w:pStyle w:val="a3"/>
                                  </w:pPr>
                                </w:p>
                              </w:txbxContent>
                            </v:textbox>
                          </v:shape>
                          <v:shape id="Text Box 314" o:spid="_x0000_s1125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" strokeweight="1pt">
                            <v:textbox inset="0,0,0,0">
                              <w:txbxContent>
                                <w:p w14:paraId="6B1F533C" w14:textId="77777777" w:rsidR="00CE0340" w:rsidRDefault="00CE0340">
                                  <w:pPr>
                                    <w:pStyle w:val="a3"/>
                                  </w:pPr>
                                </w:p>
                              </w:txbxContent>
                            </v:textbox>
                          </v:shape>
                        </v:group>
                      </v:group>
                      <v:line id="Line 315" o:spid="_x0000_s1126" style="position:absolute;visibility:visible;mso-wrap-style:square" from="5299,9482" to="5299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" strokeweight="2.25pt"/>
                      <v:line id="Line 316" o:spid="_x0000_s1127" style="position:absolute;visibility:visible;mso-wrap-style:square" from="3033,9492" to="3033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" strokeweight="2.25pt"/>
                      <v:line id="Line 317" o:spid="_x0000_s1128" style="position:absolute;visibility:visible;mso-wrap-style:square" from="6715,9482" to="6715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" strokeweight="2.25pt"/>
                      <v:line id="Line 318" o:spid="_x0000_s1129" style="position:absolute;visibility:visible;mso-wrap-style:square" from="6148,9482" to="6148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" strokeweight="2.25pt"/>
                      <v:line id="Line 319" o:spid="_x0000_s1130" style="position:absolute;visibility:visible;mso-wrap-style:square" from="3430,9492" to="3430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" strokeweight="2.25pt"/>
                      <v:line id="Line 320" o:spid="_x0000_s1131" style="position:absolute;visibility:visible;mso-wrap-style:square" from="3996,9482" to="3996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" strokeweight="2.25pt"/>
                    </v:group>
                  </v:group>
                </v:group>
              </v:group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79C5B" w14:textId="77777777" w:rsidR="00CE0340" w:rsidRDefault="00CE0340">
    <w:pPr>
      <w:pStyle w:val="a4"/>
    </w:pPr>
    <w:r>
      <w:rPr>
        <w:noProof/>
        <w:sz w:val="20"/>
      </w:rPr>
      <mc:AlternateContent>
        <mc:Choice Requires="wpg">
          <w:drawing>
            <wp:anchor distT="0" distB="0" distL="114300" distR="114300" simplePos="0" relativeHeight="251657216" behindDoc="1" locked="0" layoutInCell="0" allowOverlap="1" wp14:anchorId="1E73A91E" wp14:editId="562BA456">
              <wp:simplePos x="0" y="0"/>
              <wp:positionH relativeFrom="page">
                <wp:posOffset>360045</wp:posOffset>
              </wp:positionH>
              <wp:positionV relativeFrom="page">
                <wp:posOffset>180340</wp:posOffset>
              </wp:positionV>
              <wp:extent cx="7020560" cy="10332085"/>
              <wp:effectExtent l="0" t="0" r="0" b="0"/>
              <wp:wrapNone/>
              <wp:docPr id="404" name="Group 4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20560" cy="10332085"/>
                        <a:chOff x="567" y="284"/>
                        <a:chExt cx="11056" cy="16271"/>
                      </a:xfrm>
                    </wpg:grpSpPr>
                    <wpg:grpSp>
                      <wpg:cNvPr id="405" name="Group 414"/>
                      <wpg:cNvGrpSpPr>
                        <a:grpSpLocks/>
                      </wpg:cNvGrpSpPr>
                      <wpg:grpSpPr bwMode="auto">
                        <a:xfrm>
                          <a:off x="567" y="8552"/>
                          <a:ext cx="561" cy="8003"/>
                          <a:chOff x="3194" y="6929"/>
                          <a:chExt cx="561" cy="8155"/>
                        </a:xfrm>
                      </wpg:grpSpPr>
                      <wpg:grpSp>
                        <wpg:cNvPr id="406" name="Group 415"/>
                        <wpg:cNvGrpSpPr>
                          <a:grpSpLocks/>
                        </wpg:cNvGrpSpPr>
                        <wpg:grpSpPr bwMode="auto">
                          <a:xfrm>
                            <a:off x="3194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407" name="Text Box 41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A9B10FD" w14:textId="77777777" w:rsidR="00CE0340" w:rsidRDefault="00CE0340">
                                <w:pPr>
                                  <w:pStyle w:val="a3"/>
                                </w:pPr>
                                <w:r>
                                  <w:t>Инв. № подп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408" name="Text Box 41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823EFFF" w14:textId="77777777" w:rsidR="00CE0340" w:rsidRDefault="00CE0340">
                                <w:pPr>
                                  <w:pStyle w:val="a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409" name="Text Box 41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A659724" w14:textId="77777777" w:rsidR="00CE0340" w:rsidRDefault="00CE0340">
                                <w:pPr>
                                  <w:pStyle w:val="a3"/>
                                </w:pPr>
                                <w:r>
                                  <w:t>Взам. инв. №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410" name="Text Box 4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D28912B" w14:textId="77777777" w:rsidR="00CE0340" w:rsidRDefault="00CE0340">
                                <w:pPr>
                                  <w:pStyle w:val="a3"/>
                                </w:pPr>
                                <w:r>
                                  <w:t>Инв. № дубл.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411" name="Text Box 4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3830B8E" w14:textId="77777777" w:rsidR="00CE0340" w:rsidRDefault="00CE0340">
                                <w:pPr>
                                  <w:pStyle w:val="a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</wpg:grpSp>
                      <wpg:grpSp>
                        <wpg:cNvPr id="412" name="Group 421"/>
                        <wpg:cNvGrpSpPr>
                          <a:grpSpLocks/>
                        </wpg:cNvGrpSpPr>
                        <wpg:grpSpPr bwMode="auto">
                          <a:xfrm>
                            <a:off x="3472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413" name="Text Box 42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6673819" w14:textId="77777777" w:rsidR="00CE0340" w:rsidRDefault="00CE0340">
                                <w:pPr>
                                  <w:pStyle w:val="a3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414" name="Text Box 4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AE53701" w14:textId="77777777" w:rsidR="00CE0340" w:rsidRDefault="00CE0340">
                                <w:pPr>
                                  <w:pStyle w:val="a3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415" name="Text Box 42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7A9AD64" w14:textId="77777777" w:rsidR="00CE0340" w:rsidRDefault="00CE0340">
                                <w:pPr>
                                  <w:pStyle w:val="a3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416" name="Text Box 4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FFA4C69" w14:textId="77777777" w:rsidR="00CE0340" w:rsidRDefault="00CE0340">
                                <w:pPr>
                                  <w:pStyle w:val="a3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417" name="Text Box 42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8A2ACC4" w14:textId="77777777" w:rsidR="00CE0340" w:rsidRDefault="00CE0340">
                                <w:pPr>
                                  <w:pStyle w:val="a3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</wpg:grpSp>
                    </wpg:grpSp>
                    <wps:wsp>
                      <wps:cNvPr id="418" name="Rectangle 427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g:grpSp>
                      <wpg:cNvPr id="419" name="Group 428"/>
                      <wpg:cNvGrpSpPr>
                        <a:grpSpLocks/>
                      </wpg:cNvGrpSpPr>
                      <wpg:grpSpPr bwMode="auto">
                        <a:xfrm>
                          <a:off x="1134" y="15717"/>
                          <a:ext cx="10489" cy="837"/>
                          <a:chOff x="1140" y="12894"/>
                          <a:chExt cx="10489" cy="853"/>
                        </a:xfrm>
                      </wpg:grpSpPr>
                      <wps:wsp>
                        <wps:cNvPr id="420" name="Rectangle 429"/>
                        <wps:cNvSpPr>
                          <a:spLocks noChangeArrowheads="1"/>
                        </wps:cNvSpPr>
                        <wps:spPr bwMode="auto">
                          <a:xfrm>
                            <a:off x="1140" y="12894"/>
                            <a:ext cx="10488" cy="8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21" name="Group 430"/>
                        <wpg:cNvGrpSpPr>
                          <a:grpSpLocks/>
                        </wpg:cNvGrpSpPr>
                        <wpg:grpSpPr bwMode="auto">
                          <a:xfrm>
                            <a:off x="1143" y="12894"/>
                            <a:ext cx="10486" cy="853"/>
                            <a:chOff x="989" y="11410"/>
                            <a:chExt cx="10486" cy="853"/>
                          </a:xfrm>
                        </wpg:grpSpPr>
                        <wpg:grpSp>
                          <wpg:cNvPr id="422" name="Group 431"/>
                          <wpg:cNvGrpSpPr>
                            <a:grpSpLocks/>
                          </wpg:cNvGrpSpPr>
                          <wpg:grpSpPr bwMode="auto">
                            <a:xfrm>
                              <a:off x="10908" y="11410"/>
                              <a:ext cx="567" cy="853"/>
                              <a:chOff x="9096" y="9973"/>
                              <a:chExt cx="851" cy="853"/>
                            </a:xfrm>
                          </wpg:grpSpPr>
                          <wps:wsp>
                            <wps:cNvPr id="423" name="Text Box 4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96" y="9973"/>
                                <a:ext cx="850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47602D0" w14:textId="77777777" w:rsidR="00CE0340" w:rsidRDefault="00CE0340">
                                  <w:pPr>
                                    <w:pStyle w:val="a3"/>
                                    <w:rPr>
                                      <w:noProof w:val="0"/>
                                    </w:rPr>
                                  </w:pPr>
                                  <w:r>
                                    <w:rPr>
                                      <w:noProof w:val="0"/>
                                    </w:rPr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8000" tIns="10800" rIns="18000" bIns="10800" anchor="t" anchorCtr="0" upright="1">
                              <a:noAutofit/>
                            </wps:bodyPr>
                          </wps:wsp>
                          <wps:wsp>
                            <wps:cNvPr id="424" name="Text Box 43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97" y="10259"/>
                                <a:ext cx="850" cy="5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0054F15" w14:textId="77777777" w:rsidR="00CE0340" w:rsidRDefault="00CE0340">
                                  <w:pPr>
                                    <w:pStyle w:val="a3"/>
                                    <w:spacing w:before="120"/>
                                    <w:rPr>
                                      <w:noProof w:val="0"/>
                                      <w:sz w:val="2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noProof w:val="0"/>
                                      <w:sz w:val="22"/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noProof w:val="0"/>
                                      <w:sz w:val="22"/>
                                      <w:lang w:val="en-US"/>
                                    </w:rPr>
                                    <w:instrText xml:space="preserve"> PAGE  \* MERGEFORMAT </w:instrText>
                                  </w:r>
                                  <w:r>
                                    <w:rPr>
                                      <w:noProof w:val="0"/>
                                      <w:sz w:val="22"/>
                                      <w:lang w:val="en-U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sz w:val="22"/>
                                      <w:lang w:val="en-US"/>
                                    </w:rPr>
                                    <w:t>3</w:t>
                                  </w:r>
                                  <w:r>
                                    <w:rPr>
                                      <w:noProof w:val="0"/>
                                      <w:sz w:val="22"/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8000" tIns="10800" rIns="18000" bIns="10800" anchor="t" anchorCtr="0" upright="1">
                              <a:noAutofit/>
                            </wps:bodyPr>
                          </wps:wsp>
                        </wpg:grpSp>
                        <wps:wsp>
                          <wps:cNvPr id="425" name="Text Box 43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72" y="11413"/>
                              <a:ext cx="6236" cy="8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D0B8C96" w14:textId="3BADA915" w:rsidR="00B17338" w:rsidRPr="00D64169" w:rsidRDefault="00B17338" w:rsidP="00B17338">
                                <w:pPr>
                                  <w:pStyle w:val="a3"/>
                                  <w:spacing w:before="160"/>
                                  <w:rPr>
                                    <w:rFonts w:ascii="GOST type A" w:hAnsi="GOST type A"/>
                                    <w:i/>
                                    <w:noProof w:val="0"/>
                                    <w:sz w:val="36"/>
                                  </w:rPr>
                                </w:pPr>
                                <w:r>
                                  <w:rPr>
                                    <w:rFonts w:ascii="GOST type A" w:hAnsi="GOST type A"/>
                                    <w:i/>
                                    <w:noProof w:val="0"/>
                                    <w:sz w:val="36"/>
                                  </w:rPr>
                                  <w:t>ДФТВ</w:t>
                                </w:r>
                                <w:r w:rsidRPr="00D64169">
                                  <w:rPr>
                                    <w:rFonts w:ascii="GOST type A" w:hAnsi="GOST type A"/>
                                    <w:i/>
                                    <w:noProof w:val="0"/>
                                    <w:sz w:val="36"/>
                                  </w:rPr>
                                  <w:t>.</w:t>
                                </w:r>
                                <w:r>
                                  <w:rPr>
                                    <w:rFonts w:ascii="GOST type A" w:hAnsi="GOST type A"/>
                                    <w:i/>
                                    <w:noProof w:val="0"/>
                                    <w:sz w:val="36"/>
                                  </w:rPr>
                                  <w:t>43</w:t>
                                </w:r>
                                <w:r w:rsidR="008A6FD0">
                                  <w:rPr>
                                    <w:rFonts w:ascii="GOST type A" w:hAnsi="GOST type A"/>
                                    <w:i/>
                                    <w:noProof w:val="0"/>
                                    <w:sz w:val="36"/>
                                  </w:rPr>
                                  <w:t>4519</w:t>
                                </w:r>
                                <w:r>
                                  <w:rPr>
                                    <w:rFonts w:ascii="GOST type A" w:hAnsi="GOST type A"/>
                                    <w:i/>
                                    <w:noProof w:val="0"/>
                                    <w:sz w:val="36"/>
                                  </w:rPr>
                                  <w:t>.00</w:t>
                                </w:r>
                                <w:r w:rsidR="008A6FD0">
                                  <w:rPr>
                                    <w:rFonts w:ascii="GOST type A" w:hAnsi="GOST type A"/>
                                    <w:i/>
                                    <w:noProof w:val="0"/>
                                    <w:sz w:val="36"/>
                                  </w:rPr>
                                  <w:t>3</w:t>
                                </w:r>
                                <w:r w:rsidR="00591B58">
                                  <w:rPr>
                                    <w:rFonts w:ascii="GOST type A" w:hAnsi="GOST type A"/>
                                    <w:i/>
                                    <w:noProof w:val="0"/>
                                    <w:sz w:val="36"/>
                                  </w:rPr>
                                  <w:t>ПС</w:t>
                                </w:r>
                              </w:p>
                              <w:p w14:paraId="1CD31754" w14:textId="7958E5EF" w:rsidR="00CE0340" w:rsidRPr="00D64169" w:rsidRDefault="00CE0340" w:rsidP="00313EFB">
                                <w:pPr>
                                  <w:pStyle w:val="a3"/>
                                  <w:spacing w:before="160"/>
                                  <w:rPr>
                                    <w:rFonts w:ascii="GOST type A" w:hAnsi="GOST type A"/>
                                    <w:i/>
                                    <w:noProof w:val="0"/>
                                    <w:sz w:val="36"/>
                                  </w:rPr>
                                </w:pPr>
                              </w:p>
                              <w:p w14:paraId="7121807F" w14:textId="6EAB82D4" w:rsidR="00CE0340" w:rsidRDefault="00CE0340">
                                <w:pPr>
                                  <w:pStyle w:val="a3"/>
                                  <w:spacing w:before="160"/>
                                  <w:rPr>
                                    <w:noProof w:val="0"/>
                                    <w:sz w:val="3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8000" tIns="10800" rIns="18000" bIns="10800" anchor="t" anchorCtr="0" upright="1">
                            <a:noAutofit/>
                          </wps:bodyPr>
                        </wps:wsp>
                        <wpg:grpSp>
                          <wpg:cNvPr id="426" name="Group 435"/>
                          <wpg:cNvGrpSpPr>
                            <a:grpSpLocks/>
                          </wpg:cNvGrpSpPr>
                          <wpg:grpSpPr bwMode="auto">
                            <a:xfrm>
                              <a:off x="989" y="11413"/>
                              <a:ext cx="3683" cy="850"/>
                              <a:chOff x="1248" y="9691"/>
                              <a:chExt cx="3683" cy="861"/>
                            </a:xfrm>
                          </wpg:grpSpPr>
                          <wpg:grpSp>
                            <wpg:cNvPr id="427" name="Group 436"/>
                            <wpg:cNvGrpSpPr>
                              <a:grpSpLocks/>
                            </wpg:cNvGrpSpPr>
                            <wpg:grpSpPr bwMode="auto">
                              <a:xfrm>
                                <a:off x="1248" y="10272"/>
                                <a:ext cx="3682" cy="280"/>
                                <a:chOff x="3332" y="11725"/>
                                <a:chExt cx="3681" cy="283"/>
                              </a:xfrm>
                            </wpg:grpSpPr>
                            <wps:wsp>
                              <wps:cNvPr id="428" name="Text Box 43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332" y="11725"/>
                                  <a:ext cx="39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2B5119B" w14:textId="77777777" w:rsidR="00CE0340" w:rsidRDefault="00CE0340">
                                    <w:pPr>
                                      <w:pStyle w:val="a3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>Лит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429" name="Text Box 43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295" y="11725"/>
                                  <a:ext cx="1304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E0B49EC" w14:textId="77777777" w:rsidR="00CE0340" w:rsidRDefault="00CE0340">
                                    <w:pPr>
                                      <w:pStyle w:val="a3"/>
                                    </w:pPr>
                                    <w:r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430" name="Text Box 43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728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FD8528A" w14:textId="77777777" w:rsidR="00CE0340" w:rsidRDefault="00CE0340">
                                    <w:pPr>
                                      <w:pStyle w:val="a3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t>Изм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431" name="Text Box 44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597" y="11725"/>
                                  <a:ext cx="850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5B8192A" w14:textId="77777777" w:rsidR="00CE0340" w:rsidRDefault="00CE0340">
                                    <w:pPr>
                                      <w:pStyle w:val="a3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t>Подп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432" name="Text Box 44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446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769C3EA" w14:textId="77777777" w:rsidR="00CE0340" w:rsidRDefault="00CE0340">
                                    <w:pPr>
                                      <w:pStyle w:val="a3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33" name="Group 442"/>
                            <wpg:cNvGrpSpPr>
                              <a:grpSpLocks/>
                            </wpg:cNvGrpSpPr>
                            <wpg:grpSpPr bwMode="auto">
                              <a:xfrm>
                                <a:off x="1248" y="9691"/>
                                <a:ext cx="3683" cy="581"/>
                                <a:chOff x="3033" y="9482"/>
                                <a:chExt cx="3683" cy="581"/>
                              </a:xfrm>
                            </wpg:grpSpPr>
                            <wpg:grpSp>
                              <wpg:cNvPr id="434" name="Group 44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034" y="9492"/>
                                  <a:ext cx="3682" cy="561"/>
                                  <a:chOff x="1240" y="9793"/>
                                  <a:chExt cx="3685" cy="568"/>
                                </a:xfrm>
                              </wpg:grpSpPr>
                              <wpg:grpSp>
                                <wpg:cNvPr id="435" name="Group 444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40" y="10078"/>
                                    <a:ext cx="3685" cy="283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436" name="Text Box 445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1D01443" w14:textId="77777777" w:rsidR="00CE0340" w:rsidRDefault="00CE0340">
                                        <w:pPr>
                                          <w:pStyle w:val="a3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437" name="Text Box 446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203C024" w14:textId="77777777" w:rsidR="00CE0340" w:rsidRDefault="00CE0340">
                                        <w:pPr>
                                          <w:pStyle w:val="a3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438" name="Text Box 447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05467EF" w14:textId="77777777" w:rsidR="00CE0340" w:rsidRDefault="00CE0340">
                                        <w:pPr>
                                          <w:pStyle w:val="a3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439" name="Text Box 448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B160959" w14:textId="77777777" w:rsidR="00CE0340" w:rsidRDefault="00CE0340">
                                        <w:pPr>
                                          <w:pStyle w:val="a3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440" name="Text Box 449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0ACCF97" w14:textId="77777777" w:rsidR="00CE0340" w:rsidRDefault="00CE0340">
                                        <w:pPr>
                                          <w:pStyle w:val="a3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441" name="Group 450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40" y="9793"/>
                                    <a:ext cx="3685" cy="283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442" name="Text Box 45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44FE962" w14:textId="62FFE7C0" w:rsidR="00CE0340" w:rsidRPr="009A00E1" w:rsidRDefault="00CE0340">
                                        <w:pPr>
                                          <w:pStyle w:val="a3"/>
                                          <w:rPr>
                                            <w:rFonts w:ascii="GOST type A" w:hAnsi="GOST type A"/>
                                            <w:i/>
                                            <w:iCs/>
                                          </w:rPr>
                                        </w:pPr>
                                        <w:r w:rsidRPr="009A00E1">
                                          <w:rPr>
                                            <w:rFonts w:ascii="GOST type A" w:hAnsi="GOST type A"/>
                                            <w:i/>
                                            <w:iCs/>
                                          </w:rPr>
                                          <w:t>А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443" name="Text Box 45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670719C" w14:textId="77777777" w:rsidR="00CE0340" w:rsidRDefault="00CE0340">
                                        <w:pPr>
                                          <w:pStyle w:val="a3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444" name="Text Box 453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3C45600" w14:textId="77777777" w:rsidR="00CE0340" w:rsidRDefault="00CE0340">
                                        <w:pPr>
                                          <w:pStyle w:val="a3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445" name="Text Box 45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B5CD1A3" w14:textId="77777777" w:rsidR="00CE0340" w:rsidRDefault="00CE0340">
                                        <w:pPr>
                                          <w:pStyle w:val="a3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446" name="Text Box 455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1D508D0" w14:textId="77777777" w:rsidR="00CE0340" w:rsidRDefault="00CE0340">
                                        <w:pPr>
                                          <w:pStyle w:val="a3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447" name="Line 45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299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48" name="Line 45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033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49" name="Line 45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15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50" name="Line 45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148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51" name="Line 46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430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52" name="Line 46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996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E73A91E" id="Group 413" o:spid="_x0000_s1132" style="position:absolute;left:0;text-align:left;margin-left:28.35pt;margin-top:14.2pt;width:552.8pt;height:813.55pt;z-index:-251659264;mso-position-horizontal-relative:page;mso-position-vertical-relative:page" coordorigin="567,284" coordsize="11056,16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" o:allowincell="f">
              <v:group id="Group 414" o:spid="_x0000_s1133" style="position:absolute;left:567;top:8552;width:561;height:8003" coordorigin="3194,6929" coordsize="561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3ZpAxgAAANw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eL+D3TDgCcn0HAAD//wMAUEsBAi0AFAAGAAgAAAAhANvh9svuAAAAhQEAABMAAAAAAAAA&#10;AAAAAAAAAAAAAFtDb250ZW50X1R5cGVzXS54bWxQSwECLQAUAAYACAAAACEAWvQsW78AAAAVAQAA&#10;CwAAAAAAAAAAAAAAAAAfAQAAX3JlbHMvLnJlbHNQSwECLQAUAAYACAAAACEANt2aQMYAAADcAAAA&#10;DwAAAAAAAAAAAAAAAAAHAgAAZHJzL2Rvd25yZXYueG1sUEsFBgAAAAADAAMAtwAAAPoCAAAAAA==&#10;">
                <v:group id="Group 415" o:spid="_x0000_s1134" style="position:absolute;left:3194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wQ3xQAAANw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EQzeJ4JR0Au/gEAAP//AwBQSwECLQAUAAYACAAAACEA2+H2y+4AAACFAQAAEwAAAAAAAAAA&#10;AAAAAAAAAAAAW0NvbnRlbnRfVHlwZXNdLnhtbFBLAQItABQABgAIAAAAIQBa9CxbvwAAABUBAAAL&#10;AAAAAAAAAAAAAAAAAB8BAABfcmVscy8ucmVsc1BLAQItABQABgAIAAAAIQDGDwQ3xQAAANwAAAAP&#10;AAAAAAAAAAAAAAAAAAcCAABkcnMvZG93bnJldi54bWxQSwUGAAAAAAMAAwC3AAAA+Q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16" o:spid="_x0000_s1135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" strokeweight="2.25pt">
                    <v:textbox style="layout-flow:vertical;mso-layout-flow-alt:bottom-to-top" inset=".5mm,.3mm,.5mm,.3mm">
                      <w:txbxContent>
                        <w:p w14:paraId="5A9B10FD" w14:textId="77777777" w:rsidR="00CE0340" w:rsidRDefault="00CE0340">
                          <w:pPr>
                            <w:pStyle w:val="a3"/>
                          </w:pPr>
                          <w:r>
                            <w:t>Инв. № подп</w:t>
                          </w:r>
                        </w:p>
                      </w:txbxContent>
                    </v:textbox>
                  </v:shape>
                  <v:shape id="Text Box 417" o:spid="_x0000_s1136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" strokeweight="2.25pt">
                    <v:textbox style="layout-flow:vertical;mso-layout-flow-alt:bottom-to-top" inset=".5mm,.3mm,.5mm,.3mm">
                      <w:txbxContent>
                        <w:p w14:paraId="1823EFFF" w14:textId="77777777" w:rsidR="00CE0340" w:rsidRDefault="00CE0340">
                          <w:pPr>
                            <w:pStyle w:val="a3"/>
                          </w:pPr>
                          <w:r>
                            <w:t>Подп. и дата</w:t>
                          </w:r>
                        </w:p>
                      </w:txbxContent>
                    </v:textbox>
                  </v:shape>
                  <v:shape id="Text Box 418" o:spid="_x0000_s1137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" strokeweight="2.25pt">
                    <v:textbox style="layout-flow:vertical;mso-layout-flow-alt:bottom-to-top" inset=".5mm,.3mm,.5mm,.3mm">
                      <w:txbxContent>
                        <w:p w14:paraId="5A659724" w14:textId="77777777" w:rsidR="00CE0340" w:rsidRDefault="00CE0340">
                          <w:pPr>
                            <w:pStyle w:val="a3"/>
                          </w:pPr>
                          <w:r>
                            <w:t>Взам. инв. №</w:t>
                          </w:r>
                        </w:p>
                      </w:txbxContent>
                    </v:textbox>
                  </v:shape>
                  <v:shape id="Text Box 419" o:spid="_x0000_s1138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" strokeweight="2.25pt">
                    <v:textbox style="layout-flow:vertical;mso-layout-flow-alt:bottom-to-top" inset=".5mm,.3mm,.5mm,.3mm">
                      <w:txbxContent>
                        <w:p w14:paraId="4D28912B" w14:textId="77777777" w:rsidR="00CE0340" w:rsidRDefault="00CE0340">
                          <w:pPr>
                            <w:pStyle w:val="a3"/>
                          </w:pPr>
                          <w:r>
                            <w:t>Инв. № дубл.</w:t>
                          </w:r>
                        </w:p>
                      </w:txbxContent>
                    </v:textbox>
                  </v:shape>
                  <v:shape id="Text Box 420" o:spid="_x0000_s1139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" strokeweight="2.25pt">
                    <v:textbox style="layout-flow:vertical;mso-layout-flow-alt:bottom-to-top" inset=".5mm,.3mm,.5mm,.3mm">
                      <w:txbxContent>
                        <w:p w14:paraId="03830B8E" w14:textId="77777777" w:rsidR="00CE0340" w:rsidRDefault="00CE0340">
                          <w:pPr>
                            <w:pStyle w:val="a3"/>
                          </w:pPr>
                          <w:r>
                            <w:t>Подп. и дата</w:t>
                          </w:r>
                        </w:p>
                      </w:txbxContent>
                    </v:textbox>
                  </v:shape>
                </v:group>
                <v:group id="Group 421" o:spid="_x0000_s1140" style="position:absolute;left:3472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ZTpxAAAANw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3gEzzPhCMjFAwAA//8DAFBLAQItABQABgAIAAAAIQDb4fbL7gAAAIUBAAATAAAAAAAAAAAA&#10;AAAAAAAAAABbQ29udGVudF9UeXBlc10ueG1sUEsBAi0AFAAGAAgAAAAhAFr0LFu/AAAAFQEAAAsA&#10;AAAAAAAAAAAAAAAAHwEAAF9yZWxzLy5yZWxzUEsBAi0AFAAGAAgAAAAhADztlOnEAAAA3AAAAA8A&#10;AAAAAAAAAAAAAAAABwIAAGRycy9kb3ducmV2LnhtbFBLBQYAAAAAAwADALcAAAD4AgAAAAA=&#10;">
                  <v:shape id="Text Box 422" o:spid="_x0000_s1141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" strokeweight="2.25pt">
                    <v:textbox style="layout-flow:vertical;mso-layout-flow-alt:bottom-to-top" inset=".5mm,.3mm,.5mm,.3mm">
                      <w:txbxContent>
                        <w:p w14:paraId="36673819" w14:textId="77777777" w:rsidR="00CE0340" w:rsidRDefault="00CE0340">
                          <w:pPr>
                            <w:pStyle w:val="a3"/>
                          </w:pPr>
                        </w:p>
                      </w:txbxContent>
                    </v:textbox>
                  </v:shape>
                  <v:shape id="Text Box 423" o:spid="_x0000_s1142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" strokeweight="2.25pt">
                    <v:textbox style="layout-flow:vertical;mso-layout-flow-alt:bottom-to-top" inset=".5mm,.3mm,.5mm,.3mm">
                      <w:txbxContent>
                        <w:p w14:paraId="1AE53701" w14:textId="77777777" w:rsidR="00CE0340" w:rsidRDefault="00CE0340">
                          <w:pPr>
                            <w:pStyle w:val="a3"/>
                          </w:pPr>
                        </w:p>
                      </w:txbxContent>
                    </v:textbox>
                  </v:shape>
                  <v:shape id="Text Box 424" o:spid="_x0000_s1143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" strokeweight="2.25pt">
                    <v:textbox style="layout-flow:vertical;mso-layout-flow-alt:bottom-to-top" inset=".5mm,.3mm,.5mm,.3mm">
                      <w:txbxContent>
                        <w:p w14:paraId="37A9AD64" w14:textId="77777777" w:rsidR="00CE0340" w:rsidRDefault="00CE0340">
                          <w:pPr>
                            <w:pStyle w:val="a3"/>
                          </w:pPr>
                        </w:p>
                      </w:txbxContent>
                    </v:textbox>
                  </v:shape>
                  <v:shape id="Text Box 425" o:spid="_x0000_s1144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" strokeweight="2.25pt">
                    <v:textbox style="layout-flow:vertical;mso-layout-flow-alt:bottom-to-top" inset=".5mm,.3mm,.5mm,.3mm">
                      <w:txbxContent>
                        <w:p w14:paraId="1FFA4C69" w14:textId="77777777" w:rsidR="00CE0340" w:rsidRDefault="00CE0340">
                          <w:pPr>
                            <w:pStyle w:val="a3"/>
                          </w:pPr>
                        </w:p>
                      </w:txbxContent>
                    </v:textbox>
                  </v:shape>
                  <v:shape id="Text Box 426" o:spid="_x0000_s1145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" strokeweight="2.25pt">
                    <v:textbox style="layout-flow:vertical;mso-layout-flow-alt:bottom-to-top" inset=".5mm,.3mm,.5mm,.3mm">
                      <w:txbxContent>
                        <w:p w14:paraId="48A2ACC4" w14:textId="77777777" w:rsidR="00CE0340" w:rsidRDefault="00CE0340">
                          <w:pPr>
                            <w:pStyle w:val="a3"/>
                          </w:pPr>
                        </w:p>
                      </w:txbxContent>
                    </v:textbox>
                  </v:shape>
                </v:group>
              </v:group>
              <v:rect id="Rectangle 427" o:spid="_x0000_s1146" style="position:absolute;left:1134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" strokeweight="2.25pt"/>
              <v:group id="Group 428" o:spid="_x0000_s1147" style="position:absolute;left:1134;top:15717;width:10489;height:837" coordorigin="1140,12894" coordsize="10489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">
                <v:rect id="Rectangle 429" o:spid="_x0000_s1148" style="position:absolute;left:1140;top:12894;width:10488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" strokeweight="2.25pt"/>
                <v:group id="Group 430" o:spid="_x0000_s1149" style="position:absolute;left:1143;top:12894;width:10486;height:853" coordorigin="989,11410" coordsize="10486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8AjxAAAANw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1EMzzPhCMjFAwAA//8DAFBLAQItABQABgAIAAAAIQDb4fbL7gAAAIUBAAATAAAAAAAAAAAA&#10;AAAAAAAAAABbQ29udGVudF9UeXBlc10ueG1sUEsBAi0AFAAGAAgAAAAhAFr0LFu/AAAAFQEAAAsA&#10;AAAAAAAAAAAAAAAAHwEAAF9yZWxzLy5yZWxzUEsBAi0AFAAGAAgAAAAhAAJTwCPEAAAA3AAAAA8A&#10;AAAAAAAAAAAAAAAABwIAAGRycy9kb3ducmV2LnhtbFBLBQYAAAAAAwADALcAAAD4AgAAAAA=&#10;">
                  <v:group id="Group 431" o:spid="_x0000_s1150" style="position:absolute;left:10908;top:11410;width:567;height:853" coordorigin="9096,9973" coordsize="851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">
                    <v:shape id="Text Box 432" o:spid="_x0000_s1151" type="#_x0000_t202" style="position:absolute;left:9096;top:9973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" strokeweight="2.25pt">
                      <v:textbox inset=".5mm,.3mm,.5mm,.3mm">
                        <w:txbxContent>
                          <w:p w14:paraId="347602D0" w14:textId="77777777" w:rsidR="00CE0340" w:rsidRDefault="00CE0340">
                            <w:pPr>
                              <w:pStyle w:val="a3"/>
                              <w:rPr>
                                <w:noProof w:val="0"/>
                              </w:rPr>
                            </w:pPr>
                            <w:r>
                              <w:rPr>
                                <w:noProof w:val="0"/>
                              </w:rPr>
                              <w:t>Лист</w:t>
                            </w:r>
                          </w:p>
                        </w:txbxContent>
                      </v:textbox>
                    </v:shape>
                    <v:shape id="Text Box 433" o:spid="_x0000_s1152" type="#_x0000_t202" style="position:absolute;left:9097;top:10259;width:850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" strokeweight="2.25pt">
                      <v:textbox inset=".5mm,.3mm,.5mm,.3mm">
                        <w:txbxContent>
                          <w:p w14:paraId="50054F15" w14:textId="77777777" w:rsidR="00CE0340" w:rsidRDefault="00CE0340">
                            <w:pPr>
                              <w:pStyle w:val="a3"/>
                              <w:spacing w:before="120"/>
                              <w:rPr>
                                <w:noProof w:val="0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noProof w:val="0"/>
                                <w:sz w:val="22"/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noProof w:val="0"/>
                                <w:sz w:val="22"/>
                                <w:lang w:val="en-US"/>
                              </w:rPr>
                              <w:instrText xml:space="preserve"> PAGE  \* MERGEFORMAT </w:instrText>
                            </w:r>
                            <w:r>
                              <w:rPr>
                                <w:noProof w:val="0"/>
                                <w:sz w:val="22"/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sz w:val="22"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noProof w:val="0"/>
                                <w:sz w:val="22"/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v:group>
                  <v:shape id="Text Box 434" o:spid="_x0000_s1153" type="#_x0000_t202" style="position:absolute;left:4672;top:11413;width:6236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" strokeweight="2.25pt">
                    <v:textbox inset=".5mm,.3mm,.5mm,.3mm">
                      <w:txbxContent>
                        <w:p w14:paraId="2D0B8C96" w14:textId="3BADA915" w:rsidR="00B17338" w:rsidRPr="00D64169" w:rsidRDefault="00B17338" w:rsidP="00B17338">
                          <w:pPr>
                            <w:pStyle w:val="a3"/>
                            <w:spacing w:before="160"/>
                            <w:rPr>
                              <w:rFonts w:ascii="GOST type A" w:hAnsi="GOST type A"/>
                              <w:i/>
                              <w:noProof w:val="0"/>
                              <w:sz w:val="36"/>
                            </w:rPr>
                          </w:pPr>
                          <w:r>
                            <w:rPr>
                              <w:rFonts w:ascii="GOST type A" w:hAnsi="GOST type A"/>
                              <w:i/>
                              <w:noProof w:val="0"/>
                              <w:sz w:val="36"/>
                            </w:rPr>
                            <w:t>ДФТВ</w:t>
                          </w:r>
                          <w:r w:rsidRPr="00D64169">
                            <w:rPr>
                              <w:rFonts w:ascii="GOST type A" w:hAnsi="GOST type A"/>
                              <w:i/>
                              <w:noProof w:val="0"/>
                              <w:sz w:val="36"/>
                            </w:rPr>
                            <w:t>.</w:t>
                          </w:r>
                          <w:r>
                            <w:rPr>
                              <w:rFonts w:ascii="GOST type A" w:hAnsi="GOST type A"/>
                              <w:i/>
                              <w:noProof w:val="0"/>
                              <w:sz w:val="36"/>
                            </w:rPr>
                            <w:t>43</w:t>
                          </w:r>
                          <w:r w:rsidR="008A6FD0">
                            <w:rPr>
                              <w:rFonts w:ascii="GOST type A" w:hAnsi="GOST type A"/>
                              <w:i/>
                              <w:noProof w:val="0"/>
                              <w:sz w:val="36"/>
                            </w:rPr>
                            <w:t>4519</w:t>
                          </w:r>
                          <w:r>
                            <w:rPr>
                              <w:rFonts w:ascii="GOST type A" w:hAnsi="GOST type A"/>
                              <w:i/>
                              <w:noProof w:val="0"/>
                              <w:sz w:val="36"/>
                            </w:rPr>
                            <w:t>.00</w:t>
                          </w:r>
                          <w:r w:rsidR="008A6FD0">
                            <w:rPr>
                              <w:rFonts w:ascii="GOST type A" w:hAnsi="GOST type A"/>
                              <w:i/>
                              <w:noProof w:val="0"/>
                              <w:sz w:val="36"/>
                            </w:rPr>
                            <w:t>3</w:t>
                          </w:r>
                          <w:r w:rsidR="00591B58">
                            <w:rPr>
                              <w:rFonts w:ascii="GOST type A" w:hAnsi="GOST type A"/>
                              <w:i/>
                              <w:noProof w:val="0"/>
                              <w:sz w:val="36"/>
                            </w:rPr>
                            <w:t>ПС</w:t>
                          </w:r>
                        </w:p>
                        <w:p w14:paraId="1CD31754" w14:textId="7958E5EF" w:rsidR="00CE0340" w:rsidRPr="00D64169" w:rsidRDefault="00CE0340" w:rsidP="00313EFB">
                          <w:pPr>
                            <w:pStyle w:val="a3"/>
                            <w:spacing w:before="160"/>
                            <w:rPr>
                              <w:rFonts w:ascii="GOST type A" w:hAnsi="GOST type A"/>
                              <w:i/>
                              <w:noProof w:val="0"/>
                              <w:sz w:val="36"/>
                            </w:rPr>
                          </w:pPr>
                        </w:p>
                        <w:p w14:paraId="7121807F" w14:textId="6EAB82D4" w:rsidR="00CE0340" w:rsidRDefault="00CE0340">
                          <w:pPr>
                            <w:pStyle w:val="a3"/>
                            <w:spacing w:before="160"/>
                            <w:rPr>
                              <w:noProof w:val="0"/>
                              <w:sz w:val="32"/>
                            </w:rPr>
                          </w:pPr>
                        </w:p>
                      </w:txbxContent>
                    </v:textbox>
                  </v:shape>
                  <v:group id="Group 435" o:spid="_x0000_s1154" style="position:absolute;left:989;top:11413;width:3683;height:850" coordorigin="1248,9691" coordsize="3683,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lhX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">
                    <v:group id="Group 436" o:spid="_x0000_s1155" style="position:absolute;left:1248;top:10272;width:3682;height:280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">
                      <v:shape id="Text Box 437" o:spid="_x0000_s1156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" strokeweight="2.25pt">
                        <v:textbox inset=".5mm,.3mm,.5mm,.3mm">
                          <w:txbxContent>
                            <w:p w14:paraId="42B5119B" w14:textId="77777777" w:rsidR="00CE0340" w:rsidRDefault="00CE0340">
                              <w:pPr>
                                <w:pStyle w:val="a3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Лит</w:t>
                              </w:r>
                            </w:p>
                          </w:txbxContent>
                        </v:textbox>
                      </v:shape>
                      <v:shape id="Text Box 438" o:spid="_x0000_s1157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" strokeweight="2.25pt">
                        <v:textbox inset=".5mm,.3mm,.5mm,.3mm">
                          <w:txbxContent>
                            <w:p w14:paraId="0E0B49EC" w14:textId="77777777" w:rsidR="00CE0340" w:rsidRDefault="00CE0340">
                              <w:pPr>
                                <w:pStyle w:val="a3"/>
                              </w:pPr>
                              <w:r>
                                <w:t>№ докум.</w:t>
                              </w:r>
                            </w:p>
                          </w:txbxContent>
                        </v:textbox>
                      </v:shape>
                      <v:shape id="Text Box 439" o:spid="_x0000_s1158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" strokeweight="2.25pt">
                        <v:textbox inset=".5mm,.3mm,.5mm,.3mm">
                          <w:txbxContent>
                            <w:p w14:paraId="6FD8528A" w14:textId="77777777" w:rsidR="00CE0340" w:rsidRDefault="00CE0340">
                              <w:pPr>
                                <w:pStyle w:val="a3"/>
                                <w:rPr>
                                  <w:noProof w:val="0"/>
                                </w:rPr>
                              </w:pPr>
                              <w:r>
                                <w:t>Изм</w:t>
                              </w:r>
                              <w:r>
                                <w:rPr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440" o:spid="_x0000_s1159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" strokeweight="2.25pt">
                        <v:textbox inset=".5mm,.3mm,.5mm,.3mm">
                          <w:txbxContent>
                            <w:p w14:paraId="25B8192A" w14:textId="77777777" w:rsidR="00CE0340" w:rsidRDefault="00CE0340">
                              <w:pPr>
                                <w:pStyle w:val="a3"/>
                                <w:rPr>
                                  <w:noProof w:val="0"/>
                                </w:rPr>
                              </w:pPr>
                              <w:r>
                                <w:t>Подп</w:t>
                              </w:r>
                              <w:r>
                                <w:rPr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441" o:spid="_x0000_s1160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" strokeweight="2.25pt">
                        <v:textbox inset=".5mm,.3mm,.5mm,.3mm">
                          <w:txbxContent>
                            <w:p w14:paraId="7769C3EA" w14:textId="77777777" w:rsidR="00CE0340" w:rsidRDefault="00CE0340">
                              <w:pPr>
                                <w:pStyle w:val="a3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Дата</w:t>
                              </w:r>
                            </w:p>
                          </w:txbxContent>
                        </v:textbox>
                      </v:shape>
                    </v:group>
                    <v:group id="Group 442" o:spid="_x0000_s1161" style="position:absolute;left:1248;top:9691;width:3683;height:581" coordorigin="3033,9482" coordsize="3683,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">
                      <v:group id="Group 443" o:spid="_x0000_s1162" style="position:absolute;left:3034;top:9492;width:3682;height:561" coordorigin="1240,9793" coordsize="3685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">
                        <v:group id="Group 444" o:spid="_x0000_s1163" style="position:absolute;left:1240;top:10078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">
                          <v:shape id="Text Box 445" o:spid="_x0000_s1164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" strokeweight="1pt">
                            <v:textbox inset=".5mm,.3mm,.5mm,.3mm">
                              <w:txbxContent>
                                <w:p w14:paraId="71D01443" w14:textId="77777777" w:rsidR="00CE0340" w:rsidRDefault="00CE0340">
                                  <w:pPr>
                                    <w:pStyle w:val="a3"/>
                                  </w:pPr>
                                </w:p>
                              </w:txbxContent>
                            </v:textbox>
                          </v:shape>
                          <v:shape id="Text Box 446" o:spid="_x0000_s1165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" strokeweight="1pt">
                            <v:textbox inset=".5mm,.3mm,.5mm,.3mm">
                              <w:txbxContent>
                                <w:p w14:paraId="4203C024" w14:textId="77777777" w:rsidR="00CE0340" w:rsidRDefault="00CE0340">
                                  <w:pPr>
                                    <w:pStyle w:val="a3"/>
                                  </w:pPr>
                                </w:p>
                              </w:txbxContent>
                            </v:textbox>
                          </v:shape>
                          <v:shape id="Text Box 447" o:spid="_x0000_s1166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" strokeweight="1pt">
                            <v:textbox inset=".5mm,.3mm,.5mm,.3mm">
                              <w:txbxContent>
                                <w:p w14:paraId="005467EF" w14:textId="77777777" w:rsidR="00CE0340" w:rsidRDefault="00CE0340">
                                  <w:pPr>
                                    <w:pStyle w:val="a3"/>
                                  </w:pPr>
                                </w:p>
                              </w:txbxContent>
                            </v:textbox>
                          </v:shape>
                          <v:shape id="Text Box 448" o:spid="_x0000_s1167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" strokeweight="1pt">
                            <v:textbox inset=".5mm,.3mm,.5mm,.3mm">
                              <w:txbxContent>
                                <w:p w14:paraId="1B160959" w14:textId="77777777" w:rsidR="00CE0340" w:rsidRDefault="00CE0340">
                                  <w:pPr>
                                    <w:pStyle w:val="a3"/>
                                  </w:pPr>
                                </w:p>
                              </w:txbxContent>
                            </v:textbox>
                          </v:shape>
                          <v:shape id="Text Box 449" o:spid="_x0000_s1168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" strokeweight="1pt">
                            <v:textbox inset=".5mm,.3mm,.5mm,.3mm">
                              <w:txbxContent>
                                <w:p w14:paraId="10ACCF97" w14:textId="77777777" w:rsidR="00CE0340" w:rsidRDefault="00CE0340">
                                  <w:pPr>
                                    <w:pStyle w:val="a3"/>
                                  </w:pPr>
                                </w:p>
                              </w:txbxContent>
                            </v:textbox>
                          </v:shape>
                        </v:group>
                        <v:group id="Group 450" o:spid="_x0000_s1169" style="position:absolute;left:1240;top:9793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">
                          <v:shape id="Text Box 451" o:spid="_x0000_s1170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" strokeweight="1pt">
                            <v:textbox inset=".5mm,.3mm,.5mm,.3mm">
                              <w:txbxContent>
                                <w:p w14:paraId="544FE962" w14:textId="62FFE7C0" w:rsidR="00CE0340" w:rsidRPr="009A00E1" w:rsidRDefault="00CE0340">
                                  <w:pPr>
                                    <w:pStyle w:val="a3"/>
                                    <w:rPr>
                                      <w:rFonts w:ascii="GOST type A" w:hAnsi="GOST type A"/>
                                      <w:i/>
                                      <w:iCs/>
                                    </w:rPr>
                                  </w:pPr>
                                  <w:r w:rsidRPr="009A00E1">
                                    <w:rPr>
                                      <w:rFonts w:ascii="GOST type A" w:hAnsi="GOST type A"/>
                                      <w:i/>
                                      <w:iCs/>
                                    </w:rPr>
                                    <w:t>А</w:t>
                                  </w:r>
                                </w:p>
                              </w:txbxContent>
                            </v:textbox>
                          </v:shape>
                          <v:shape id="Text Box 452" o:spid="_x0000_s1171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" strokeweight="1pt">
                            <v:textbox inset=".5mm,.3mm,.5mm,.3mm">
                              <w:txbxContent>
                                <w:p w14:paraId="1670719C" w14:textId="77777777" w:rsidR="00CE0340" w:rsidRDefault="00CE0340">
                                  <w:pPr>
                                    <w:pStyle w:val="a3"/>
                                  </w:pPr>
                                </w:p>
                              </w:txbxContent>
                            </v:textbox>
                          </v:shape>
                          <v:shape id="Text Box 453" o:spid="_x0000_s1172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" strokeweight="1pt">
                            <v:textbox inset=".5mm,.3mm,.5mm,.3mm">
                              <w:txbxContent>
                                <w:p w14:paraId="43C45600" w14:textId="77777777" w:rsidR="00CE0340" w:rsidRDefault="00CE0340">
                                  <w:pPr>
                                    <w:pStyle w:val="a3"/>
                                  </w:pPr>
                                </w:p>
                              </w:txbxContent>
                            </v:textbox>
                          </v:shape>
                          <v:shape id="Text Box 454" o:spid="_x0000_s1173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" strokeweight="1pt">
                            <v:textbox inset=".5mm,.3mm,.5mm,.3mm">
                              <w:txbxContent>
                                <w:p w14:paraId="2B5CD1A3" w14:textId="77777777" w:rsidR="00CE0340" w:rsidRDefault="00CE0340">
                                  <w:pPr>
                                    <w:pStyle w:val="a3"/>
                                  </w:pPr>
                                </w:p>
                              </w:txbxContent>
                            </v:textbox>
                          </v:shape>
                          <v:shape id="Text Box 455" o:spid="_x0000_s1174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" strokeweight="1pt">
                            <v:textbox inset=".5mm,.3mm,.5mm,.3mm">
                              <w:txbxContent>
                                <w:p w14:paraId="01D508D0" w14:textId="77777777" w:rsidR="00CE0340" w:rsidRDefault="00CE0340">
                                  <w:pPr>
                                    <w:pStyle w:val="a3"/>
                                  </w:pPr>
                                </w:p>
                              </w:txbxContent>
                            </v:textbox>
                          </v:shape>
                        </v:group>
                      </v:group>
                      <v:line id="Line 456" o:spid="_x0000_s1175" style="position:absolute;visibility:visible;mso-wrap-style:square" from="5299,9482" to="5299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" strokeweight="2.25pt"/>
                      <v:line id="Line 457" o:spid="_x0000_s1176" style="position:absolute;visibility:visible;mso-wrap-style:square" from="3033,9492" to="3033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" strokeweight="2.25pt"/>
                      <v:line id="Line 458" o:spid="_x0000_s1177" style="position:absolute;visibility:visible;mso-wrap-style:square" from="6715,9482" to="6715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" strokeweight="2.25pt"/>
                      <v:line id="Line 459" o:spid="_x0000_s1178" style="position:absolute;visibility:visible;mso-wrap-style:square" from="6148,9482" to="6148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" strokeweight="2.25pt"/>
                      <v:line id="Line 460" o:spid="_x0000_s1179" style="position:absolute;visibility:visible;mso-wrap-style:square" from="3430,9492" to="3430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" strokeweight="2.25pt"/>
                      <v:line id="Line 461" o:spid="_x0000_s1180" style="position:absolute;visibility:visible;mso-wrap-style:square" from="3996,9482" to="3996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" strokeweight="2.25pt"/>
                    </v:group>
                  </v:group>
                </v:group>
              </v:group>
              <w10:wrap anchorx="page" anchory="pag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2E0BE" w14:textId="77777777" w:rsidR="00CE0340" w:rsidRDefault="00CE0340">
    <w:pPr>
      <w:pStyle w:val="a4"/>
    </w:pPr>
    <w:r>
      <w:rPr>
        <w:noProof/>
        <w:sz w:val="20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634C592C" wp14:editId="0305D656">
              <wp:simplePos x="0" y="0"/>
              <wp:positionH relativeFrom="page">
                <wp:posOffset>360045</wp:posOffset>
              </wp:positionH>
              <wp:positionV relativeFrom="page">
                <wp:posOffset>180340</wp:posOffset>
              </wp:positionV>
              <wp:extent cx="7016750" cy="10348595"/>
              <wp:effectExtent l="0" t="0" r="0" b="0"/>
              <wp:wrapNone/>
              <wp:docPr id="1" name="Group 6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16750" cy="10348595"/>
                        <a:chOff x="567" y="284"/>
                        <a:chExt cx="11050" cy="16297"/>
                      </a:xfrm>
                    </wpg:grpSpPr>
                    <wpg:grpSp>
                      <wpg:cNvPr id="2" name="Group 700"/>
                      <wpg:cNvGrpSpPr>
                        <a:grpSpLocks/>
                      </wpg:cNvGrpSpPr>
                      <wpg:grpSpPr bwMode="auto">
                        <a:xfrm>
                          <a:off x="1135" y="15169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3" name="Text Box 701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C889934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4" name="Text Box 702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943EBF5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5" name="Text Box 703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9F9056B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6" name="Text Box 704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3BEDD71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" name="Text Box 705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87AE1A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" name="Text Box 706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B03EB8A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9" name="Text Box 707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2E265C5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0" name="Text Box 708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1641737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1" name="Text Box 709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2C359AB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2" name="Text Box 710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893AC69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3" name="Group 711"/>
                      <wpg:cNvGrpSpPr>
                        <a:grpSpLocks/>
                      </wpg:cNvGrpSpPr>
                      <wpg:grpSpPr bwMode="auto">
                        <a:xfrm>
                          <a:off x="1124" y="284"/>
                          <a:ext cx="10482" cy="1701"/>
                          <a:chOff x="1127" y="314"/>
                          <a:chExt cx="10493" cy="1815"/>
                        </a:xfrm>
                      </wpg:grpSpPr>
                      <wps:wsp>
                        <wps:cNvPr id="14" name="Text Box 712"/>
                        <wps:cNvSpPr txBox="1">
                          <a:spLocks noChangeArrowheads="1"/>
                        </wps:cNvSpPr>
                        <wps:spPr bwMode="auto">
                          <a:xfrm>
                            <a:off x="1127" y="314"/>
                            <a:ext cx="10488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9449ADA" w14:textId="77777777" w:rsidR="00CE0340" w:rsidRDefault="00CE0340">
                              <w:pPr>
                                <w:pStyle w:val="a3"/>
                                <w:rPr>
                                  <w:noProof w:val="0"/>
                                  <w:sz w:val="24"/>
                                </w:rPr>
                              </w:pPr>
                              <w:r>
                                <w:rPr>
                                  <w:noProof w:val="0"/>
                                  <w:sz w:val="24"/>
                                </w:rPr>
                                <w:t>Лист регистрации изменений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5" name="Group 713"/>
                        <wpg:cNvGrpSpPr>
                          <a:grpSpLocks/>
                        </wpg:cNvGrpSpPr>
                        <wpg:grpSpPr bwMode="auto">
                          <a:xfrm>
                            <a:off x="1132" y="768"/>
                            <a:ext cx="10488" cy="1361"/>
                            <a:chOff x="1290" y="2297"/>
                            <a:chExt cx="10488" cy="1361"/>
                          </a:xfrm>
                        </wpg:grpSpPr>
                        <wps:wsp>
                          <wps:cNvPr id="16" name="Text Box 71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90" y="2297"/>
                              <a:ext cx="454" cy="136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85E5115" w14:textId="77777777" w:rsidR="00CE0340" w:rsidRDefault="00CE0340">
                                <w:pPr>
                                  <w:pStyle w:val="a3"/>
                                  <w:spacing w:before="360"/>
                                  <w:rPr>
                                    <w:noProof w:val="0"/>
                                    <w:sz w:val="20"/>
                                  </w:rPr>
                                </w:pPr>
                                <w:r>
                                  <w:rPr>
                                    <w:noProof w:val="0"/>
                                    <w:sz w:val="20"/>
                                  </w:rPr>
                                  <w:t>Изм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17" name="Text Box 7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44" y="2751"/>
                              <a:ext cx="1134" cy="90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F3090F7" w14:textId="77777777" w:rsidR="00CE0340" w:rsidRDefault="00CE0340">
                                <w:pPr>
                                  <w:pStyle w:val="a3"/>
                                  <w:rPr>
                                    <w:noProof w:val="0"/>
                                    <w:sz w:val="24"/>
                                  </w:rPr>
                                </w:pPr>
                                <w:proofErr w:type="gramStart"/>
                                <w:r>
                                  <w:rPr>
                                    <w:noProof w:val="0"/>
                                    <w:sz w:val="24"/>
                                  </w:rPr>
                                  <w:t>изменен-</w:t>
                                </w:r>
                                <w:proofErr w:type="spellStart"/>
                                <w:r>
                                  <w:rPr>
                                    <w:noProof w:val="0"/>
                                    <w:sz w:val="24"/>
                                  </w:rPr>
                                  <w:t>ных</w:t>
                                </w:r>
                                <w:proofErr w:type="spellEnd"/>
                                <w:proofErr w:type="gramEnd"/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18" name="Text Box 71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78" y="2751"/>
                              <a:ext cx="1134" cy="90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00DEBD9" w14:textId="77777777" w:rsidR="00CE0340" w:rsidRDefault="00CE0340">
                                <w:pPr>
                                  <w:pStyle w:val="a3"/>
                                  <w:rPr>
                                    <w:noProof w:val="0"/>
                                    <w:sz w:val="24"/>
                                  </w:rPr>
                                </w:pPr>
                                <w:proofErr w:type="gramStart"/>
                                <w:r>
                                  <w:rPr>
                                    <w:noProof w:val="0"/>
                                    <w:sz w:val="24"/>
                                  </w:rPr>
                                  <w:t>заменен-</w:t>
                                </w:r>
                                <w:proofErr w:type="spellStart"/>
                                <w:r>
                                  <w:rPr>
                                    <w:noProof w:val="0"/>
                                    <w:sz w:val="24"/>
                                  </w:rPr>
                                  <w:t>ных</w:t>
                                </w:r>
                                <w:proofErr w:type="spellEnd"/>
                                <w:proofErr w:type="gramEnd"/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19" name="Text Box 71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012" y="2751"/>
                              <a:ext cx="1134" cy="90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848179A" w14:textId="77777777" w:rsidR="00CE0340" w:rsidRDefault="00CE0340">
                                <w:pPr>
                                  <w:pStyle w:val="a3"/>
                                  <w:spacing w:before="120"/>
                                  <w:rPr>
                                    <w:noProof w:val="0"/>
                                    <w:sz w:val="24"/>
                                  </w:rPr>
                                </w:pPr>
                                <w:r>
                                  <w:rPr>
                                    <w:noProof w:val="0"/>
                                    <w:sz w:val="24"/>
                                  </w:rPr>
                                  <w:t>новых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20" name="Text Box 71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146" y="2751"/>
                              <a:ext cx="1134" cy="90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23F9310" w14:textId="77777777" w:rsidR="00CE0340" w:rsidRDefault="00CE0340">
                                <w:pPr>
                                  <w:pStyle w:val="a3"/>
                                  <w:spacing w:before="120"/>
                                  <w:rPr>
                                    <w:noProof w:val="0"/>
                                    <w:sz w:val="24"/>
                                  </w:rPr>
                                </w:pPr>
                                <w:r>
                                  <w:rPr>
                                    <w:noProof w:val="0"/>
                                    <w:sz w:val="24"/>
                                  </w:rPr>
                                  <w:t>изъятых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21" name="Text Box 7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44" y="2297"/>
                              <a:ext cx="4535" cy="45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C2BDA89" w14:textId="77777777" w:rsidR="00CE0340" w:rsidRDefault="00CE0340">
                                <w:pPr>
                                  <w:pStyle w:val="a3"/>
                                  <w:rPr>
                                    <w:noProof w:val="0"/>
                                    <w:sz w:val="24"/>
                                  </w:rPr>
                                </w:pPr>
                                <w:r>
                                  <w:rPr>
                                    <w:noProof w:val="0"/>
                                    <w:sz w:val="24"/>
                                  </w:rPr>
                                  <w:t>новых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22" name="Text Box 7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279" y="2297"/>
                              <a:ext cx="1134" cy="136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C477928" w14:textId="77777777" w:rsidR="00CE0340" w:rsidRDefault="00CE0340">
                                <w:pPr>
                                  <w:pStyle w:val="a3"/>
                                  <w:rPr>
                                    <w:noProof w:val="0"/>
                                    <w:sz w:val="22"/>
                                  </w:rPr>
                                </w:pPr>
                                <w:r>
                                  <w:rPr>
                                    <w:noProof w:val="0"/>
                                    <w:sz w:val="22"/>
                                  </w:rPr>
                                  <w:t>Всего листов (страниц) в докум.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23" name="Text Box 72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413" y="2297"/>
                              <a:ext cx="1701" cy="136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ED7EBD7" w14:textId="77777777" w:rsidR="00CE0340" w:rsidRDefault="00CE0340">
                                <w:pPr>
                                  <w:pStyle w:val="a3"/>
                                  <w:spacing w:before="360"/>
                                  <w:rPr>
                                    <w:noProof w:val="0"/>
                                    <w:sz w:val="22"/>
                                  </w:rPr>
                                </w:pPr>
                                <w:r>
                                  <w:rPr>
                                    <w:noProof w:val="0"/>
                                    <w:sz w:val="22"/>
                                  </w:rPr>
                                  <w:t>№ документа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24" name="Text Box 72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114" y="2297"/>
                              <a:ext cx="1247" cy="136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2644B55" w14:textId="77777777" w:rsidR="00CE0340" w:rsidRDefault="00CE0340">
                                <w:pPr>
                                  <w:pStyle w:val="a3"/>
                                  <w:rPr>
                                    <w:noProof w:val="0"/>
                                    <w:sz w:val="17"/>
                                  </w:rPr>
                                </w:pPr>
                                <w:r>
                                  <w:rPr>
                                    <w:noProof w:val="0"/>
                                    <w:sz w:val="17"/>
                                  </w:rPr>
                                  <w:t xml:space="preserve">Входящий номер </w:t>
                                </w:r>
                                <w:proofErr w:type="gramStart"/>
                                <w:r>
                                  <w:rPr>
                                    <w:noProof w:val="0"/>
                                    <w:sz w:val="17"/>
                                  </w:rPr>
                                  <w:t>сопроводи-тельного</w:t>
                                </w:r>
                                <w:proofErr w:type="gramEnd"/>
                                <w:r>
                                  <w:rPr>
                                    <w:noProof w:val="0"/>
                                    <w:sz w:val="17"/>
                                  </w:rPr>
                                  <w:t xml:space="preserve"> документа и дата</w:t>
                                </w:r>
                              </w:p>
                            </w:txbxContent>
                          </wps:txbx>
                          <wps:bodyPr rot="0" vert="horz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25" name="Text Box 7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361" y="2297"/>
                              <a:ext cx="850" cy="136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1E1197E" w14:textId="77777777" w:rsidR="00CE0340" w:rsidRDefault="00CE0340">
                                <w:pPr>
                                  <w:pStyle w:val="a3"/>
                                  <w:spacing w:before="360"/>
                                  <w:rPr>
                                    <w:noProof w:val="0"/>
                                  </w:rPr>
                                </w:pPr>
                                <w:r>
                                  <w:rPr>
                                    <w:noProof w:val="0"/>
                                  </w:rPr>
                                  <w:t>Подпись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26" name="Text Box 72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211" y="2297"/>
                              <a:ext cx="567" cy="136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5DC4B0D" w14:textId="77777777" w:rsidR="00CE0340" w:rsidRDefault="00CE0340">
                                <w:pPr>
                                  <w:pStyle w:val="a3"/>
                                  <w:spacing w:before="360"/>
                                  <w:rPr>
                                    <w:noProof w:val="0"/>
                                    <w:sz w:val="20"/>
                                  </w:rPr>
                                </w:pPr>
                                <w:r>
                                  <w:rPr>
                                    <w:noProof w:val="0"/>
                                    <w:sz w:val="20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</wpg:grpSp>
                    </wpg:grpSp>
                    <wpg:grpSp>
                      <wpg:cNvPr id="27" name="Group 725"/>
                      <wpg:cNvGrpSpPr>
                        <a:grpSpLocks/>
                      </wpg:cNvGrpSpPr>
                      <wpg:grpSpPr bwMode="auto">
                        <a:xfrm>
                          <a:off x="1135" y="1988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8" name="Text Box 726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81FB705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9" name="Text Box 727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763E77E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0" name="Text Box 728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D724B62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1" name="Text Box 729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9FBC8FF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2" name="Text Box 730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49198E7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3" name="Text Box 731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374ED51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4" name="Text Box 732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A3D09CC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5" name="Text Box 733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030007F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6" name="Text Box 734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641CC79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7" name="Text Box 735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47D0A89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38" name="Group 736"/>
                      <wpg:cNvGrpSpPr>
                        <a:grpSpLocks/>
                      </wpg:cNvGrpSpPr>
                      <wpg:grpSpPr bwMode="auto">
                        <a:xfrm>
                          <a:off x="1135" y="2441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39" name="Text Box 737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4DDA480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40" name="Text Box 738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A2B6311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41" name="Text Box 739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96CFA12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42" name="Text Box 740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503C35B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43" name="Text Box 741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F8CFC04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44" name="Text Box 742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AEF846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45" name="Text Box 743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3A761C2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46" name="Text Box 744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5AB3455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47" name="Text Box 745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19CD64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48" name="Text Box 746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09201AD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49" name="Group 747"/>
                      <wpg:cNvGrpSpPr>
                        <a:grpSpLocks/>
                      </wpg:cNvGrpSpPr>
                      <wpg:grpSpPr bwMode="auto">
                        <a:xfrm>
                          <a:off x="1135" y="2893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50" name="Text Box 748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2CACD99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51" name="Text Box 749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290D40B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52" name="Text Box 750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9E7FC7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53" name="Text Box 751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DCA4BA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54" name="Text Box 752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57DA904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55" name="Text Box 753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96A7334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56" name="Text Box 754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B9849CE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57" name="Text Box 755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3177253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58" name="Text Box 756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1EFC4CE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59" name="Text Box 757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2945261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60" name="Group 758"/>
                      <wpg:cNvGrpSpPr>
                        <a:grpSpLocks/>
                      </wpg:cNvGrpSpPr>
                      <wpg:grpSpPr bwMode="auto">
                        <a:xfrm>
                          <a:off x="1135" y="3346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61" name="Text Box 759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5B0F81B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62" name="Text Box 760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45C478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63" name="Text Box 761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7DE6334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64" name="Text Box 762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50A934C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65" name="Text Box 763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B059603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66" name="Text Box 764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9D2799B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67" name="Text Box 765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40C1958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68" name="Text Box 766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55C138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69" name="Text Box 767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89BD05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0" name="Text Box 768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EFF5E43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71" name="Group 769"/>
                      <wpg:cNvGrpSpPr>
                        <a:grpSpLocks/>
                      </wpg:cNvGrpSpPr>
                      <wpg:grpSpPr bwMode="auto">
                        <a:xfrm>
                          <a:off x="1135" y="3798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72" name="Text Box 770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CA1502A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3" name="Text Box 771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D0CD8E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4" name="Text Box 772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3EE71A6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5" name="Text Box 773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BFFBEA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6" name="Text Box 774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D1C3BE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7" name="Text Box 775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3440D21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8" name="Text Box 776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2994F8C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9" name="Text Box 777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45429F4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0" name="Text Box 778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FFA20EF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1" name="Text Box 779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9CFBB5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82" name="Group 780"/>
                      <wpg:cNvGrpSpPr>
                        <a:grpSpLocks/>
                      </wpg:cNvGrpSpPr>
                      <wpg:grpSpPr bwMode="auto">
                        <a:xfrm>
                          <a:off x="1135" y="4251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83" name="Text Box 781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814CA6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4" name="Text Box 782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0474AA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5" name="Text Box 783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A516818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6" name="Text Box 784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9C093E5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7" name="Text Box 785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A2DF289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8" name="Text Box 786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CD3D63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9" name="Text Box 787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E481E3D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90" name="Text Box 788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13E1BC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91" name="Text Box 789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509379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92" name="Text Box 790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348A283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93" name="Group 791"/>
                      <wpg:cNvGrpSpPr>
                        <a:grpSpLocks/>
                      </wpg:cNvGrpSpPr>
                      <wpg:grpSpPr bwMode="auto">
                        <a:xfrm>
                          <a:off x="1135" y="4703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94" name="Text Box 79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6E78FFF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95" name="Text Box 79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6790283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96" name="Text Box 79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EC5CFDF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97" name="Text Box 79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AE3B2A4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98" name="Text Box 79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9F08E4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99" name="Text Box 79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1BEE832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00" name="Text Box 79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95D7535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01" name="Text Box 79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ECC6C01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02" name="Text Box 80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13D213F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03" name="Text Box 80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F9E6295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04" name="Group 802"/>
                      <wpg:cNvGrpSpPr>
                        <a:grpSpLocks/>
                      </wpg:cNvGrpSpPr>
                      <wpg:grpSpPr bwMode="auto">
                        <a:xfrm>
                          <a:off x="1134" y="5156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05" name="Text Box 803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147D0CD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06" name="Text Box 804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77149E7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07" name="Text Box 805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2E79556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08" name="Text Box 806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3F01F10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09" name="Text Box 807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D536D71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10" name="Text Box 808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2201434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11" name="Text Box 809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FD01D5F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12" name="Text Box 810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8F7348B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13" name="Text Box 811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ED67135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14" name="Text Box 812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417CC6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15" name="Group 813"/>
                      <wpg:cNvGrpSpPr>
                        <a:grpSpLocks/>
                      </wpg:cNvGrpSpPr>
                      <wpg:grpSpPr bwMode="auto">
                        <a:xfrm>
                          <a:off x="1135" y="5608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16" name="Text Box 814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C14AB5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17" name="Text Box 815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9555250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18" name="Text Box 816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E088310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19" name="Text Box 817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BF42769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20" name="Text Box 818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0278A19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21" name="Text Box 819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44D1F5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22" name="Text Box 820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2222854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23" name="Text Box 821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990475B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24" name="Text Box 822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195B7FB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25" name="Text Box 823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48D3D36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26" name="Group 824"/>
                      <wpg:cNvGrpSpPr>
                        <a:grpSpLocks/>
                      </wpg:cNvGrpSpPr>
                      <wpg:grpSpPr bwMode="auto">
                        <a:xfrm>
                          <a:off x="1134" y="6061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27" name="Text Box 825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B1FD8A6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28" name="Text Box 826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6857681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29" name="Text Box 827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C43D632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30" name="Text Box 828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4357364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31" name="Text Box 829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8FA3377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32" name="Text Box 830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A4CC1D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33" name="Text Box 831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C95E3B9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34" name="Text Box 832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118D742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35" name="Text Box 833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8270741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36" name="Text Box 834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D4BB52D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37" name="Group 835"/>
                      <wpg:cNvGrpSpPr>
                        <a:grpSpLocks/>
                      </wpg:cNvGrpSpPr>
                      <wpg:grpSpPr bwMode="auto">
                        <a:xfrm>
                          <a:off x="1135" y="6514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38" name="Text Box 836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86A2867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39" name="Text Box 837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D16FFFD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40" name="Text Box 838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902D83B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41" name="Text Box 839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F203209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42" name="Text Box 840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9C9BD37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43" name="Text Box 841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15FCCD0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44" name="Text Box 842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6AAE712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45" name="Text Box 843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F801EB4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46" name="Text Box 844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4C0AB5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47" name="Text Box 845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AFCF02A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48" name="Group 846"/>
                      <wpg:cNvGrpSpPr>
                        <a:grpSpLocks/>
                      </wpg:cNvGrpSpPr>
                      <wpg:grpSpPr bwMode="auto">
                        <a:xfrm>
                          <a:off x="1134" y="6981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49" name="Text Box 847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47B869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50" name="Text Box 848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5D4F102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51" name="Text Box 849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B01FAFA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52" name="Text Box 850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64C8978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53" name="Text Box 851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37342C4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54" name="Text Box 852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511CCD6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55" name="Text Box 853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9DFDA4C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56" name="Text Box 854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8634CCA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57" name="Text Box 855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37DFAA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58" name="Text Box 856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DCB503F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59" name="Group 857"/>
                      <wpg:cNvGrpSpPr>
                        <a:grpSpLocks/>
                      </wpg:cNvGrpSpPr>
                      <wpg:grpSpPr bwMode="auto">
                        <a:xfrm>
                          <a:off x="1135" y="7434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60" name="Text Box 858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36A7B3A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61" name="Text Box 859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42AB9DB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62" name="Text Box 860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3E8B7C5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63" name="Text Box 861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BAD2DA1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64" name="Text Box 862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B5FE000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65" name="Text Box 863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6FC1E1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66" name="Text Box 864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510CFEF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67" name="Text Box 865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8241F4B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68" name="Text Box 866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68B0EE3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69" name="Text Box 867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0910F53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70" name="Group 868"/>
                      <wpg:cNvGrpSpPr>
                        <a:grpSpLocks/>
                      </wpg:cNvGrpSpPr>
                      <wpg:grpSpPr bwMode="auto">
                        <a:xfrm>
                          <a:off x="1135" y="7886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71" name="Text Box 869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AF47EB4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2" name="Text Box 870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EB1FFC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3" name="Text Box 871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8CE3CB5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4" name="Text Box 872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1521507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5" name="Text Box 873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F8FB1A2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6" name="Text Box 874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613FA48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7" name="Text Box 875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4641975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8" name="Text Box 876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920AC9A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9" name="Text Box 877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DE5E934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0" name="Text Box 878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FBD1A47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81" name="Group 879"/>
                      <wpg:cNvGrpSpPr>
                        <a:grpSpLocks/>
                      </wpg:cNvGrpSpPr>
                      <wpg:grpSpPr bwMode="auto">
                        <a:xfrm>
                          <a:off x="1134" y="8339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82" name="Text Box 880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D3767E6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3" name="Text Box 881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7803F85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4" name="Text Box 882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2878CC0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5" name="Text Box 883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F118311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6" name="Text Box 884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18EF7D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7" name="Text Box 885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9A67F9B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8" name="Text Box 886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70C2BA8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9" name="Text Box 887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F1F1F08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0" name="Text Box 888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CD4814A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1" name="Text Box 889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1583481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92" name="Group 890"/>
                      <wpg:cNvGrpSpPr>
                        <a:grpSpLocks/>
                      </wpg:cNvGrpSpPr>
                      <wpg:grpSpPr bwMode="auto">
                        <a:xfrm>
                          <a:off x="1135" y="8791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93" name="Text Box 891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7EFBF8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4" name="Text Box 892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66A0087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5" name="Text Box 893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A6D9362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6" name="Text Box 894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0DB047F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7" name="Text Box 895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6C75B27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8" name="Text Box 896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E57EB9F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9" name="Text Box 897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8FEC961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0" name="Text Box 898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2E3FE71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1" name="Text Box 899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B080930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2" name="Text Box 900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6B34A6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203" name="Group 901"/>
                      <wpg:cNvGrpSpPr>
                        <a:grpSpLocks/>
                      </wpg:cNvGrpSpPr>
                      <wpg:grpSpPr bwMode="auto">
                        <a:xfrm>
                          <a:off x="1135" y="9244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04" name="Text Box 90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D4FF6B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5" name="Text Box 90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2C1CE78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6" name="Text Box 90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1CC539A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7" name="Text Box 90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0E2BDAC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8" name="Text Box 90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0C98BCC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9" name="Text Box 90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80CFC99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10" name="Text Box 90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5766A4A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11" name="Text Box 90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EF1FB4B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12" name="Text Box 91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622D58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13" name="Text Box 91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7BB765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214" name="Group 912"/>
                      <wpg:cNvGrpSpPr>
                        <a:grpSpLocks/>
                      </wpg:cNvGrpSpPr>
                      <wpg:grpSpPr bwMode="auto">
                        <a:xfrm>
                          <a:off x="1135" y="9711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15" name="Text Box 913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5F19996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16" name="Text Box 914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834EF36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17" name="Text Box 915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36046B4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18" name="Text Box 916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4021EAD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19" name="Text Box 917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3BB134D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20" name="Text Box 918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B1B6E4C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21" name="Text Box 919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0811C19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22" name="Text Box 920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EF28484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23" name="Text Box 921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ED8404E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24" name="Text Box 922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187AB71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225" name="Group 923"/>
                      <wpg:cNvGrpSpPr>
                        <a:grpSpLocks/>
                      </wpg:cNvGrpSpPr>
                      <wpg:grpSpPr bwMode="auto">
                        <a:xfrm>
                          <a:off x="1135" y="10164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26" name="Text Box 924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0A33C73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27" name="Text Box 925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5E52248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28" name="Text Box 926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C2E2621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29" name="Text Box 927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2AFF8EF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30" name="Text Box 928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5B04A25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31" name="Text Box 929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EDD392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32" name="Text Box 930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48F79EC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33" name="Text Box 931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1EAEDE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34" name="Text Box 932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D061861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35" name="Text Box 933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8EA60C6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236" name="Group 934"/>
                      <wpg:cNvGrpSpPr>
                        <a:grpSpLocks/>
                      </wpg:cNvGrpSpPr>
                      <wpg:grpSpPr bwMode="auto">
                        <a:xfrm>
                          <a:off x="1135" y="10616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37" name="Text Box 935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D15C3BA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38" name="Text Box 936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AC0C2FE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39" name="Text Box 937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8DEA9B7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40" name="Text Box 938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6DDF61F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41" name="Text Box 939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507AD2D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42" name="Text Box 940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F5338A0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43" name="Text Box 941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4C658AD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44" name="Text Box 942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E1DF117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45" name="Text Box 943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5D4BD17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46" name="Text Box 944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5F84185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247" name="Group 945"/>
                      <wpg:cNvGrpSpPr>
                        <a:grpSpLocks/>
                      </wpg:cNvGrpSpPr>
                      <wpg:grpSpPr bwMode="auto">
                        <a:xfrm>
                          <a:off x="1135" y="11069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48" name="Text Box 946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FEBC3B8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49" name="Text Box 947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527FFCA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50" name="Text Box 948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4B639DE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51" name="Text Box 949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A98193C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52" name="Text Box 950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942914C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53" name="Text Box 951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A447629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54" name="Text Box 952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42F71AB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55" name="Text Box 953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2601CE5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56" name="Text Box 954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00572FA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57" name="Text Box 955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C533057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258" name="Group 956"/>
                      <wpg:cNvGrpSpPr>
                        <a:grpSpLocks/>
                      </wpg:cNvGrpSpPr>
                      <wpg:grpSpPr bwMode="auto">
                        <a:xfrm>
                          <a:off x="1135" y="11522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59" name="Text Box 957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483386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60" name="Text Box 958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43EE07C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61" name="Text Box 959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4E19BA3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62" name="Text Box 960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DC31A12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63" name="Text Box 961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E1E3338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64" name="Text Box 962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4D34D7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65" name="Text Box 963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33FA6BC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66" name="Text Box 964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5C9046C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67" name="Text Box 965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79F5B31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68" name="Text Box 966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334DD1F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269" name="Group 967"/>
                      <wpg:cNvGrpSpPr>
                        <a:grpSpLocks/>
                      </wpg:cNvGrpSpPr>
                      <wpg:grpSpPr bwMode="auto">
                        <a:xfrm>
                          <a:off x="1135" y="11974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70" name="Text Box 968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4754735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71" name="Text Box 969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B5BCDB3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72" name="Text Box 970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D874A1B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73" name="Text Box 971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E382265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74" name="Text Box 972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100BDB3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75" name="Text Box 973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EC5164D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76" name="Text Box 974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773C630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77" name="Text Box 975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A0A13F6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78" name="Text Box 976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DF31545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79" name="Text Box 977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72A1933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280" name="Group 978"/>
                      <wpg:cNvGrpSpPr>
                        <a:grpSpLocks/>
                      </wpg:cNvGrpSpPr>
                      <wpg:grpSpPr bwMode="auto">
                        <a:xfrm>
                          <a:off x="1135" y="12442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81" name="Text Box 979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4AFB241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82" name="Text Box 980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186B4E1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83" name="Text Box 981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5048E68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84" name="Text Box 982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A00D198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85" name="Text Box 983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23CC520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86" name="Text Box 984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8A90ADA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87" name="Text Box 985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B08DA9A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88" name="Text Box 986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EB6BF7B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89" name="Text Box 987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D914BB5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90" name="Text Box 988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4C4D6E9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291" name="Group 989"/>
                      <wpg:cNvGrpSpPr>
                        <a:grpSpLocks/>
                      </wpg:cNvGrpSpPr>
                      <wpg:grpSpPr bwMode="auto">
                        <a:xfrm>
                          <a:off x="1135" y="12894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92" name="Text Box 990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062FAF5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93" name="Text Box 991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BA9233A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94" name="Text Box 992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CE5227C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95" name="Text Box 993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4B97A20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96" name="Text Box 994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C72E27B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97" name="Text Box 995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8D22A32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98" name="Text Box 996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465F471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99" name="Text Box 997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069577B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00" name="Text Box 998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DEC92D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01" name="Text Box 999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663CDA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302" name="Group 1000"/>
                      <wpg:cNvGrpSpPr>
                        <a:grpSpLocks/>
                      </wpg:cNvGrpSpPr>
                      <wpg:grpSpPr bwMode="auto">
                        <a:xfrm>
                          <a:off x="1135" y="13347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303" name="Text Box 1001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5F2C576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04" name="Text Box 1002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417917A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05" name="Text Box 1003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0B9E108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06" name="Text Box 1004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084FCC8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07" name="Text Box 1005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29D19C9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08" name="Text Box 1006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BD67B1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09" name="Text Box 1007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31B4AD0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10" name="Text Box 1008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0C456A0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11" name="Text Box 1009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1B03A45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12" name="Text Box 1010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A3035D4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313" name="Group 1011"/>
                      <wpg:cNvGrpSpPr>
                        <a:grpSpLocks/>
                      </wpg:cNvGrpSpPr>
                      <wpg:grpSpPr bwMode="auto">
                        <a:xfrm>
                          <a:off x="1135" y="13799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314" name="Text Box 101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D7B1318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15" name="Text Box 101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7510E2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16" name="Text Box 101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C11B4FB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17" name="Text Box 101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F7E81E1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18" name="Text Box 101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5AAB857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19" name="Text Box 101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F0E821D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20" name="Text Box 101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404D1F9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21" name="Text Box 101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EDCE73F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22" name="Text Box 102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A2BE9E8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23" name="Text Box 102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F0B2313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324" name="Group 1022"/>
                      <wpg:cNvGrpSpPr>
                        <a:grpSpLocks/>
                      </wpg:cNvGrpSpPr>
                      <wpg:grpSpPr bwMode="auto">
                        <a:xfrm>
                          <a:off x="1135" y="14252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325" name="Text Box 1023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707476C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26" name="Text Box 1024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AEC7572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27" name="Text Box 1025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6A488DA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28" name="Text Box 1026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95005F0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29" name="Text Box 1027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CD2AFFF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30" name="Text Box 1028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432CAB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31" name="Text Box 1029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A38B198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32" name="Text Box 1030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CEEF6F9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33" name="Text Box 1031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A43AEDF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34" name="Text Box 1032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F5DA982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335" name="Group 1033"/>
                      <wpg:cNvGrpSpPr>
                        <a:grpSpLocks/>
                      </wpg:cNvGrpSpPr>
                      <wpg:grpSpPr bwMode="auto">
                        <a:xfrm>
                          <a:off x="1135" y="14704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336" name="Text Box 1034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67738D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37" name="Text Box 1035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1B53B5E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38" name="Text Box 1036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FDF1895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39" name="Text Box 1037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EA0EF8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40" name="Text Box 1038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D505E59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41" name="Text Box 1039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621DA86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42" name="Text Box 1040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0EA139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43" name="Text Box 1041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C854217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44" name="Text Box 1042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30710C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45" name="Text Box 1043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A889A5B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346" name="Group 1044"/>
                      <wpg:cNvGrpSpPr>
                        <a:grpSpLocks/>
                      </wpg:cNvGrpSpPr>
                      <wpg:grpSpPr bwMode="auto">
                        <a:xfrm>
                          <a:off x="567" y="8578"/>
                          <a:ext cx="561" cy="8003"/>
                          <a:chOff x="3194" y="6929"/>
                          <a:chExt cx="561" cy="8155"/>
                        </a:xfrm>
                      </wpg:grpSpPr>
                      <wpg:grpSp>
                        <wpg:cNvPr id="347" name="Group 1045"/>
                        <wpg:cNvGrpSpPr>
                          <a:grpSpLocks/>
                        </wpg:cNvGrpSpPr>
                        <wpg:grpSpPr bwMode="auto">
                          <a:xfrm>
                            <a:off x="3194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348" name="Text Box 104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81D943C" w14:textId="77777777" w:rsidR="00CE0340" w:rsidRDefault="00CE0340">
                                <w:pPr>
                                  <w:pStyle w:val="a3"/>
                                </w:pPr>
                                <w:r>
                                  <w:t>Инв. № подп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349" name="Text Box 104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00A9B755" w14:textId="77777777" w:rsidR="00CE0340" w:rsidRDefault="00CE0340">
                                <w:pPr>
                                  <w:pStyle w:val="a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350" name="Text Box 104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1359BEFC" w14:textId="77777777" w:rsidR="00CE0340" w:rsidRDefault="00CE0340">
                                <w:pPr>
                                  <w:pStyle w:val="a3"/>
                                </w:pPr>
                                <w:r>
                                  <w:t>Взам. инв. №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351" name="Text Box 104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26DE6E3" w14:textId="77777777" w:rsidR="00CE0340" w:rsidRDefault="00CE0340">
                                <w:pPr>
                                  <w:pStyle w:val="a3"/>
                                </w:pPr>
                                <w:r>
                                  <w:t>Инв. № дубл.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352" name="Text Box 105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30E5652" w14:textId="77777777" w:rsidR="00CE0340" w:rsidRDefault="00CE0340">
                                <w:pPr>
                                  <w:pStyle w:val="a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</wpg:grpSp>
                      <wpg:grpSp>
                        <wpg:cNvPr id="353" name="Group 1051"/>
                        <wpg:cNvGrpSpPr>
                          <a:grpSpLocks/>
                        </wpg:cNvGrpSpPr>
                        <wpg:grpSpPr bwMode="auto">
                          <a:xfrm>
                            <a:off x="3472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354" name="Text Box 105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15466302" w14:textId="77777777" w:rsidR="00CE0340" w:rsidRDefault="00CE0340">
                                <w:pPr>
                                  <w:pStyle w:val="a3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355" name="Text Box 105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64875ECE" w14:textId="77777777" w:rsidR="00CE0340" w:rsidRDefault="00CE0340">
                                <w:pPr>
                                  <w:pStyle w:val="a3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356" name="Text Box 105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780D2442" w14:textId="77777777" w:rsidR="00CE0340" w:rsidRDefault="00CE0340">
                                <w:pPr>
                                  <w:pStyle w:val="a3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357" name="Text Box 105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28D45D76" w14:textId="77777777" w:rsidR="00CE0340" w:rsidRDefault="00CE0340">
                                <w:pPr>
                                  <w:pStyle w:val="a3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358" name="Text Box 105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5B616DF" w14:textId="77777777" w:rsidR="00CE0340" w:rsidRDefault="00CE0340">
                                <w:pPr>
                                  <w:pStyle w:val="a3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</wpg:grpSp>
                    </wpg:grpSp>
                    <wps:wsp>
                      <wps:cNvPr id="359" name="Rectangle 1057"/>
                      <wps:cNvSpPr>
                        <a:spLocks noChangeArrowheads="1"/>
                      </wps:cNvSpPr>
                      <wps:spPr bwMode="auto">
                        <a:xfrm>
                          <a:off x="1128" y="284"/>
                          <a:ext cx="10488" cy="1627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g:grpSp>
                      <wpg:cNvPr id="360" name="Group 1058"/>
                      <wpg:cNvGrpSpPr>
                        <a:grpSpLocks/>
                      </wpg:cNvGrpSpPr>
                      <wpg:grpSpPr bwMode="auto">
                        <a:xfrm>
                          <a:off x="1583" y="1958"/>
                          <a:ext cx="9474" cy="13743"/>
                          <a:chOff x="1586" y="2096"/>
                          <a:chExt cx="9474" cy="13235"/>
                        </a:xfrm>
                      </wpg:grpSpPr>
                      <wps:wsp>
                        <wps:cNvPr id="361" name="Line 1059"/>
                        <wps:cNvCnPr>
                          <a:cxnSpLocks noChangeShapeType="1"/>
                        </wps:cNvCnPr>
                        <wps:spPr bwMode="auto">
                          <a:xfrm>
                            <a:off x="1586" y="2132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2" name="Line 1060"/>
                        <wps:cNvCnPr>
                          <a:cxnSpLocks noChangeShapeType="1"/>
                        </wps:cNvCnPr>
                        <wps:spPr bwMode="auto">
                          <a:xfrm>
                            <a:off x="2726" y="2129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3" name="Line 1061"/>
                        <wps:cNvCnPr>
                          <a:cxnSpLocks noChangeShapeType="1"/>
                        </wps:cNvCnPr>
                        <wps:spPr bwMode="auto">
                          <a:xfrm>
                            <a:off x="3851" y="2129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4" name="Line 1062"/>
                        <wps:cNvCnPr>
                          <a:cxnSpLocks noChangeShapeType="1"/>
                        </wps:cNvCnPr>
                        <wps:spPr bwMode="auto">
                          <a:xfrm>
                            <a:off x="4985" y="2129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5" name="Line 1063"/>
                        <wps:cNvCnPr>
                          <a:cxnSpLocks noChangeShapeType="1"/>
                        </wps:cNvCnPr>
                        <wps:spPr bwMode="auto">
                          <a:xfrm>
                            <a:off x="6110" y="2096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6" name="Line 1064"/>
                        <wps:cNvCnPr>
                          <a:cxnSpLocks noChangeShapeType="1"/>
                        </wps:cNvCnPr>
                        <wps:spPr bwMode="auto">
                          <a:xfrm>
                            <a:off x="7243" y="2129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7" name="Line 1065"/>
                        <wps:cNvCnPr>
                          <a:cxnSpLocks noChangeShapeType="1"/>
                        </wps:cNvCnPr>
                        <wps:spPr bwMode="auto">
                          <a:xfrm>
                            <a:off x="8955" y="2096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8" name="Line 1066"/>
                        <wps:cNvCnPr>
                          <a:cxnSpLocks noChangeShapeType="1"/>
                        </wps:cNvCnPr>
                        <wps:spPr bwMode="auto">
                          <a:xfrm>
                            <a:off x="10203" y="2096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9" name="Line 1067"/>
                        <wps:cNvCnPr>
                          <a:cxnSpLocks noChangeShapeType="1"/>
                        </wps:cNvCnPr>
                        <wps:spPr bwMode="auto">
                          <a:xfrm>
                            <a:off x="11054" y="2096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g:grpSp>
                      <wpg:cNvPr id="370" name="Group 1068"/>
                      <wpg:cNvGrpSpPr>
                        <a:grpSpLocks/>
                      </wpg:cNvGrpSpPr>
                      <wpg:grpSpPr bwMode="auto">
                        <a:xfrm>
                          <a:off x="1128" y="15633"/>
                          <a:ext cx="10489" cy="940"/>
                          <a:chOff x="1140" y="12894"/>
                          <a:chExt cx="10489" cy="853"/>
                        </a:xfrm>
                      </wpg:grpSpPr>
                      <wps:wsp>
                        <wps:cNvPr id="371" name="Rectangle 1069"/>
                        <wps:cNvSpPr>
                          <a:spLocks noChangeArrowheads="1"/>
                        </wps:cNvSpPr>
                        <wps:spPr bwMode="auto">
                          <a:xfrm>
                            <a:off x="1140" y="12894"/>
                            <a:ext cx="10488" cy="8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72" name="Group 1070"/>
                        <wpg:cNvGrpSpPr>
                          <a:grpSpLocks/>
                        </wpg:cNvGrpSpPr>
                        <wpg:grpSpPr bwMode="auto">
                          <a:xfrm>
                            <a:off x="1143" y="12894"/>
                            <a:ext cx="10486" cy="853"/>
                            <a:chOff x="989" y="11410"/>
                            <a:chExt cx="10486" cy="853"/>
                          </a:xfrm>
                        </wpg:grpSpPr>
                        <wpg:grpSp>
                          <wpg:cNvPr id="373" name="Group 1071"/>
                          <wpg:cNvGrpSpPr>
                            <a:grpSpLocks/>
                          </wpg:cNvGrpSpPr>
                          <wpg:grpSpPr bwMode="auto">
                            <a:xfrm>
                              <a:off x="10908" y="11410"/>
                              <a:ext cx="567" cy="853"/>
                              <a:chOff x="9096" y="9973"/>
                              <a:chExt cx="851" cy="853"/>
                            </a:xfrm>
                          </wpg:grpSpPr>
                          <wps:wsp>
                            <wps:cNvPr id="374" name="Text Box 10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96" y="9973"/>
                                <a:ext cx="850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938E5AF" w14:textId="77777777" w:rsidR="00CE0340" w:rsidRDefault="00CE0340">
                                  <w:pPr>
                                    <w:pStyle w:val="a3"/>
                                    <w:rPr>
                                      <w:noProof w:val="0"/>
                                    </w:rPr>
                                  </w:pPr>
                                  <w:r>
                                    <w:rPr>
                                      <w:noProof w:val="0"/>
                                    </w:rPr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8000" tIns="10800" rIns="18000" bIns="10800" anchor="t" anchorCtr="0" upright="1">
                              <a:noAutofit/>
                            </wps:bodyPr>
                          </wps:wsp>
                          <wps:wsp>
                            <wps:cNvPr id="375" name="Text Box 107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97" y="10259"/>
                                <a:ext cx="850" cy="5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E257075" w14:textId="77777777" w:rsidR="00CE0340" w:rsidRDefault="00CE0340">
                                  <w:pPr>
                                    <w:pStyle w:val="a3"/>
                                    <w:spacing w:before="120"/>
                                    <w:rPr>
                                      <w:noProof w:val="0"/>
                                      <w:sz w:val="2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noProof w:val="0"/>
                                      <w:sz w:val="22"/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noProof w:val="0"/>
                                      <w:sz w:val="22"/>
                                      <w:lang w:val="en-US"/>
                                    </w:rPr>
                                    <w:instrText xml:space="preserve"> PAGE  \* MERGEFORMAT </w:instrText>
                                  </w:r>
                                  <w:r>
                                    <w:rPr>
                                      <w:noProof w:val="0"/>
                                      <w:sz w:val="22"/>
                                      <w:lang w:val="en-U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sz w:val="22"/>
                                      <w:lang w:val="en-US"/>
                                    </w:rPr>
                                    <w:t>6</w:t>
                                  </w:r>
                                  <w:r>
                                    <w:rPr>
                                      <w:noProof w:val="0"/>
                                      <w:sz w:val="22"/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8000" tIns="10800" rIns="18000" bIns="10800" anchor="t" anchorCtr="0" upright="1">
                              <a:noAutofit/>
                            </wps:bodyPr>
                          </wps:wsp>
                        </wpg:grpSp>
                        <wps:wsp>
                          <wps:cNvPr id="376" name="Text Box 107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72" y="11413"/>
                              <a:ext cx="6236" cy="8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601146F" w14:textId="466D2C4A" w:rsidR="00CE0340" w:rsidRDefault="007D1707">
                                <w:pPr>
                                  <w:pStyle w:val="a3"/>
                                  <w:spacing w:before="160"/>
                                  <w:rPr>
                                    <w:noProof w:val="0"/>
                                    <w:sz w:val="32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GOST type A" w:hAnsi="GOST type A"/>
                                    <w:i/>
                                    <w:noProof w:val="0"/>
                                    <w:sz w:val="36"/>
                                  </w:rPr>
                                  <w:t>ДФТВ</w:t>
                                </w:r>
                                <w:r w:rsidRPr="00D64169">
                                  <w:rPr>
                                    <w:rFonts w:ascii="GOST type A" w:hAnsi="GOST type A"/>
                                    <w:i/>
                                    <w:noProof w:val="0"/>
                                    <w:sz w:val="36"/>
                                  </w:rPr>
                                  <w:t>.</w:t>
                                </w:r>
                                <w:r>
                                  <w:rPr>
                                    <w:rFonts w:ascii="GOST type A" w:hAnsi="GOST type A"/>
                                    <w:i/>
                                    <w:noProof w:val="0"/>
                                    <w:sz w:val="36"/>
                                  </w:rPr>
                                  <w:t>43</w:t>
                                </w:r>
                                <w:r w:rsidR="008A6FD0">
                                  <w:rPr>
                                    <w:rFonts w:ascii="GOST type A" w:hAnsi="GOST type A"/>
                                    <w:i/>
                                    <w:noProof w:val="0"/>
                                    <w:sz w:val="36"/>
                                  </w:rPr>
                                  <w:t>4519</w:t>
                                </w:r>
                                <w:r>
                                  <w:rPr>
                                    <w:rFonts w:ascii="GOST type A" w:hAnsi="GOST type A"/>
                                    <w:i/>
                                    <w:noProof w:val="0"/>
                                    <w:sz w:val="36"/>
                                  </w:rPr>
                                  <w:t>.00</w:t>
                                </w:r>
                                <w:r w:rsidR="008A6FD0">
                                  <w:rPr>
                                    <w:rFonts w:ascii="GOST type A" w:hAnsi="GOST type A"/>
                                    <w:i/>
                                    <w:noProof w:val="0"/>
                                    <w:sz w:val="36"/>
                                  </w:rPr>
                                  <w:t>3</w:t>
                                </w:r>
                                <w:r>
                                  <w:rPr>
                                    <w:rFonts w:ascii="GOST type A" w:hAnsi="GOST type A"/>
                                    <w:i/>
                                    <w:noProof w:val="0"/>
                                    <w:sz w:val="36"/>
                                  </w:rPr>
                                  <w:t>ПС</w:t>
                                </w:r>
                              </w:p>
                            </w:txbxContent>
                          </wps:txbx>
                          <wps:bodyPr rot="0" vert="horz" wrap="square" lIns="18000" tIns="10800" rIns="18000" bIns="10800" anchor="t" anchorCtr="0" upright="1">
                            <a:noAutofit/>
                          </wps:bodyPr>
                        </wps:wsp>
                        <wpg:grpSp>
                          <wpg:cNvPr id="377" name="Group 1075"/>
                          <wpg:cNvGrpSpPr>
                            <a:grpSpLocks/>
                          </wpg:cNvGrpSpPr>
                          <wpg:grpSpPr bwMode="auto">
                            <a:xfrm>
                              <a:off x="989" y="11413"/>
                              <a:ext cx="3683" cy="850"/>
                              <a:chOff x="1248" y="9691"/>
                              <a:chExt cx="3683" cy="861"/>
                            </a:xfrm>
                          </wpg:grpSpPr>
                          <wpg:grpSp>
                            <wpg:cNvPr id="378" name="Group 1076"/>
                            <wpg:cNvGrpSpPr>
                              <a:grpSpLocks/>
                            </wpg:cNvGrpSpPr>
                            <wpg:grpSpPr bwMode="auto">
                              <a:xfrm>
                                <a:off x="1248" y="10272"/>
                                <a:ext cx="3682" cy="280"/>
                                <a:chOff x="3332" y="11725"/>
                                <a:chExt cx="3681" cy="283"/>
                              </a:xfrm>
                            </wpg:grpSpPr>
                            <wps:wsp>
                              <wps:cNvPr id="379" name="Text Box 107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332" y="11725"/>
                                  <a:ext cx="39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582C946" w14:textId="77777777" w:rsidR="00CE0340" w:rsidRDefault="00CE0340">
                                    <w:pPr>
                                      <w:pStyle w:val="a3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>Лит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380" name="Text Box 107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295" y="11725"/>
                                  <a:ext cx="1304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09C6B3D" w14:textId="77777777" w:rsidR="00CE0340" w:rsidRDefault="00CE0340">
                                    <w:pPr>
                                      <w:pStyle w:val="a3"/>
                                    </w:pPr>
                                    <w:r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381" name="Text Box 107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728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4756DAA" w14:textId="77777777" w:rsidR="00CE0340" w:rsidRDefault="00CE0340">
                                    <w:pPr>
                                      <w:pStyle w:val="a3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t>Изм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382" name="Text Box 108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597" y="11725"/>
                                  <a:ext cx="850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08E52E8" w14:textId="77777777" w:rsidR="00CE0340" w:rsidRDefault="00CE0340">
                                    <w:pPr>
                                      <w:pStyle w:val="a3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t>Подп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383" name="Text Box 108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446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A1221DA" w14:textId="77777777" w:rsidR="00CE0340" w:rsidRDefault="00CE0340">
                                    <w:pPr>
                                      <w:pStyle w:val="a3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384" name="Group 1082"/>
                            <wpg:cNvGrpSpPr>
                              <a:grpSpLocks/>
                            </wpg:cNvGrpSpPr>
                            <wpg:grpSpPr bwMode="auto">
                              <a:xfrm>
                                <a:off x="1248" y="9691"/>
                                <a:ext cx="3683" cy="581"/>
                                <a:chOff x="3033" y="9482"/>
                                <a:chExt cx="3683" cy="581"/>
                              </a:xfrm>
                            </wpg:grpSpPr>
                            <wpg:grpSp>
                              <wpg:cNvPr id="385" name="Group 108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034" y="9492"/>
                                  <a:ext cx="3682" cy="561"/>
                                  <a:chOff x="1240" y="9793"/>
                                  <a:chExt cx="3685" cy="568"/>
                                </a:xfrm>
                              </wpg:grpSpPr>
                              <wpg:grpSp>
                                <wpg:cNvPr id="386" name="Group 1084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40" y="10078"/>
                                    <a:ext cx="3685" cy="283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387" name="Text Box 1085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5E2E575" w14:textId="77777777" w:rsidR="00CE0340" w:rsidRDefault="00CE0340">
                                        <w:pPr>
                                          <w:pStyle w:val="a3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388" name="Text Box 1086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74D8CF7" w14:textId="77777777" w:rsidR="00CE0340" w:rsidRDefault="00CE0340">
                                        <w:pPr>
                                          <w:pStyle w:val="a3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389" name="Text Box 1087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34CE7B7" w14:textId="77777777" w:rsidR="00CE0340" w:rsidRDefault="00CE0340">
                                        <w:pPr>
                                          <w:pStyle w:val="a3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390" name="Text Box 1088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439EB74" w14:textId="77777777" w:rsidR="00CE0340" w:rsidRDefault="00CE0340">
                                        <w:pPr>
                                          <w:pStyle w:val="a3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391" name="Text Box 1089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8CBF92C" w14:textId="77777777" w:rsidR="00CE0340" w:rsidRDefault="00CE0340">
                                        <w:pPr>
                                          <w:pStyle w:val="a3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392" name="Group 1090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40" y="9793"/>
                                    <a:ext cx="3685" cy="283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393" name="Text Box 109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5523420" w14:textId="77777777" w:rsidR="00CE0340" w:rsidRDefault="00CE0340">
                                        <w:pPr>
                                          <w:pStyle w:val="a3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394" name="Text Box 109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717415F" w14:textId="77777777" w:rsidR="00CE0340" w:rsidRDefault="00CE0340">
                                        <w:pPr>
                                          <w:pStyle w:val="a3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395" name="Text Box 1093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36BE145" w14:textId="77777777" w:rsidR="00CE0340" w:rsidRDefault="00CE0340">
                                        <w:pPr>
                                          <w:pStyle w:val="a3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396" name="Text Box 109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10F39B5" w14:textId="77777777" w:rsidR="00CE0340" w:rsidRDefault="00CE0340">
                                        <w:pPr>
                                          <w:pStyle w:val="a3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397" name="Text Box 1095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B5B0BF0" w14:textId="77777777" w:rsidR="00CE0340" w:rsidRDefault="00CE0340">
                                        <w:pPr>
                                          <w:pStyle w:val="a3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398" name="Line 109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299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99" name="Line 109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033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00" name="Line 109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15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01" name="Line 109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148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02" name="Line 110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430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03" name="Line 110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996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34C592C" id="Group 699" o:spid="_x0000_s1181" style="position:absolute;left:0;text-align:left;margin-left:28.35pt;margin-top:14.2pt;width:552.5pt;height:814.85pt;z-index:-251656192;mso-position-horizontal-relative:page;mso-position-vertical-relative:page" coordorigin="567,284" coordsize="11050,162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">
              <v:group id="Group 700" o:spid="_x0000_s1182" style="position:absolute;left:1135;top:15169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01" o:spid="_x0000_s1183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">
                  <v:textbox inset=".5mm,,.5mm">
                    <w:txbxContent>
                      <w:p w14:paraId="2C889934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02" o:spid="_x0000_s1184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">
                  <v:textbox inset=".5mm,,.5mm">
                    <w:txbxContent>
                      <w:p w14:paraId="7943EBF5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03" o:spid="_x0000_s1185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">
                  <v:textbox inset=".5mm,,.5mm">
                    <w:txbxContent>
                      <w:p w14:paraId="09F9056B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04" o:spid="_x0000_s1186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">
                  <v:textbox inset=".5mm,,.5mm">
                    <w:txbxContent>
                      <w:p w14:paraId="23BEDD71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05" o:spid="_x0000_s1187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">
                  <v:textbox inset=".5mm,,.5mm">
                    <w:txbxContent>
                      <w:p w14:paraId="3A87AE1A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06" o:spid="_x0000_s1188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">
                  <v:textbox inset=".5mm,,.5mm">
                    <w:txbxContent>
                      <w:p w14:paraId="5B03EB8A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07" o:spid="_x0000_s1189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">
                  <v:textbox inset=".5mm,,.5mm">
                    <w:txbxContent>
                      <w:p w14:paraId="22E265C5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08" o:spid="_x0000_s1190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">
                  <v:textbox inset=".5mm,,.5mm">
                    <w:txbxContent>
                      <w:p w14:paraId="21641737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09" o:spid="_x0000_s1191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">
                  <v:textbox inset=".5mm,,.5mm">
                    <w:txbxContent>
                      <w:p w14:paraId="52C359AB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10" o:spid="_x0000_s1192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">
                  <v:textbox inset=".5mm,,.5mm">
                    <w:txbxContent>
                      <w:p w14:paraId="4893AC69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711" o:spid="_x0000_s1193" style="position:absolute;left:1124;top:284;width:10482;height:1701" coordorigin="1127,314" coordsize="10493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<v:shape id="Text Box 712" o:spid="_x0000_s1194" type="#_x0000_t202" style="position:absolute;left:1127;top:314;width:10488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" strokeweight="2pt">
                  <v:textbox>
                    <w:txbxContent>
                      <w:p w14:paraId="09449ADA" w14:textId="77777777" w:rsidR="00CE0340" w:rsidRDefault="00CE0340">
                        <w:pPr>
                          <w:pStyle w:val="a3"/>
                          <w:rPr>
                            <w:noProof w:val="0"/>
                            <w:sz w:val="24"/>
                          </w:rPr>
                        </w:pPr>
                        <w:r>
                          <w:rPr>
                            <w:noProof w:val="0"/>
                            <w:sz w:val="24"/>
                          </w:rPr>
                          <w:t>Лист регистрации изменений</w:t>
                        </w:r>
                      </w:p>
                    </w:txbxContent>
                  </v:textbox>
                </v:shape>
                <v:group id="Group 713" o:spid="_x0000_s1195" style="position:absolute;left:1132;top:768;width:10488;height:1361" coordorigin="1290,2297" coordsize="10488,1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shape id="Text Box 714" o:spid="_x0000_s1196" type="#_x0000_t202" style="position:absolute;left:1290;top:2297;width:454;height:1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" strokeweight="2pt">
                    <v:textbox inset="0,,0">
                      <w:txbxContent>
                        <w:p w14:paraId="085E5115" w14:textId="77777777" w:rsidR="00CE0340" w:rsidRDefault="00CE0340">
                          <w:pPr>
                            <w:pStyle w:val="a3"/>
                            <w:spacing w:before="360"/>
                            <w:rPr>
                              <w:noProof w:val="0"/>
                              <w:sz w:val="20"/>
                            </w:rPr>
                          </w:pPr>
                          <w:r>
                            <w:rPr>
                              <w:noProof w:val="0"/>
                              <w:sz w:val="20"/>
                            </w:rPr>
                            <w:t>Изм</w:t>
                          </w:r>
                        </w:p>
                      </w:txbxContent>
                    </v:textbox>
                  </v:shape>
                  <v:shape id="Text Box 715" o:spid="_x0000_s1197" type="#_x0000_t202" style="position:absolute;left:1744;top:2751;width:1134;height: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" strokeweight="2pt">
                    <v:textbox inset=".5mm,,.5mm">
                      <w:txbxContent>
                        <w:p w14:paraId="6F3090F7" w14:textId="77777777" w:rsidR="00CE0340" w:rsidRDefault="00CE0340">
                          <w:pPr>
                            <w:pStyle w:val="a3"/>
                            <w:rPr>
                              <w:noProof w:val="0"/>
                              <w:sz w:val="24"/>
                            </w:rPr>
                          </w:pPr>
                          <w:proofErr w:type="gramStart"/>
                          <w:r>
                            <w:rPr>
                              <w:noProof w:val="0"/>
                              <w:sz w:val="24"/>
                            </w:rPr>
                            <w:t>изменен-</w:t>
                          </w:r>
                          <w:proofErr w:type="spellStart"/>
                          <w:r>
                            <w:rPr>
                              <w:noProof w:val="0"/>
                              <w:sz w:val="24"/>
                            </w:rPr>
                            <w:t>ных</w:t>
                          </w:r>
                          <w:proofErr w:type="spellEnd"/>
                          <w:proofErr w:type="gramEnd"/>
                        </w:p>
                      </w:txbxContent>
                    </v:textbox>
                  </v:shape>
                  <v:shape id="Text Box 716" o:spid="_x0000_s1198" type="#_x0000_t202" style="position:absolute;left:2878;top:2751;width:1134;height: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" strokeweight="2pt">
                    <v:textbox inset=".5mm,,.5mm">
                      <w:txbxContent>
                        <w:p w14:paraId="000DEBD9" w14:textId="77777777" w:rsidR="00CE0340" w:rsidRDefault="00CE0340">
                          <w:pPr>
                            <w:pStyle w:val="a3"/>
                            <w:rPr>
                              <w:noProof w:val="0"/>
                              <w:sz w:val="24"/>
                            </w:rPr>
                          </w:pPr>
                          <w:proofErr w:type="gramStart"/>
                          <w:r>
                            <w:rPr>
                              <w:noProof w:val="0"/>
                              <w:sz w:val="24"/>
                            </w:rPr>
                            <w:t>заменен-</w:t>
                          </w:r>
                          <w:proofErr w:type="spellStart"/>
                          <w:r>
                            <w:rPr>
                              <w:noProof w:val="0"/>
                              <w:sz w:val="24"/>
                            </w:rPr>
                            <w:t>ных</w:t>
                          </w:r>
                          <w:proofErr w:type="spellEnd"/>
                          <w:proofErr w:type="gramEnd"/>
                        </w:p>
                      </w:txbxContent>
                    </v:textbox>
                  </v:shape>
                  <v:shape id="Text Box 717" o:spid="_x0000_s1199" type="#_x0000_t202" style="position:absolute;left:4012;top:2751;width:1134;height: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" strokeweight="2pt">
                    <v:textbox inset=".5mm,,.5mm">
                      <w:txbxContent>
                        <w:p w14:paraId="5848179A" w14:textId="77777777" w:rsidR="00CE0340" w:rsidRDefault="00CE0340">
                          <w:pPr>
                            <w:pStyle w:val="a3"/>
                            <w:spacing w:before="120"/>
                            <w:rPr>
                              <w:noProof w:val="0"/>
                              <w:sz w:val="24"/>
                            </w:rPr>
                          </w:pPr>
                          <w:r>
                            <w:rPr>
                              <w:noProof w:val="0"/>
                              <w:sz w:val="24"/>
                            </w:rPr>
                            <w:t>новых</w:t>
                          </w:r>
                        </w:p>
                      </w:txbxContent>
                    </v:textbox>
                  </v:shape>
                  <v:shape id="Text Box 718" o:spid="_x0000_s1200" type="#_x0000_t202" style="position:absolute;left:5146;top:2751;width:1134;height: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" strokeweight="2pt">
                    <v:textbox inset=".5mm,,.5mm">
                      <w:txbxContent>
                        <w:p w14:paraId="023F9310" w14:textId="77777777" w:rsidR="00CE0340" w:rsidRDefault="00CE0340">
                          <w:pPr>
                            <w:pStyle w:val="a3"/>
                            <w:spacing w:before="120"/>
                            <w:rPr>
                              <w:noProof w:val="0"/>
                              <w:sz w:val="24"/>
                            </w:rPr>
                          </w:pPr>
                          <w:r>
                            <w:rPr>
                              <w:noProof w:val="0"/>
                              <w:sz w:val="24"/>
                            </w:rPr>
                            <w:t>изъятых</w:t>
                          </w:r>
                        </w:p>
                      </w:txbxContent>
                    </v:textbox>
                  </v:shape>
                  <v:shape id="Text Box 719" o:spid="_x0000_s1201" type="#_x0000_t202" style="position:absolute;left:1744;top:2297;width:4535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" strokeweight="2pt">
                    <v:textbox inset=".5mm,,.5mm">
                      <w:txbxContent>
                        <w:p w14:paraId="0C2BDA89" w14:textId="77777777" w:rsidR="00CE0340" w:rsidRDefault="00CE0340">
                          <w:pPr>
                            <w:pStyle w:val="a3"/>
                            <w:rPr>
                              <w:noProof w:val="0"/>
                              <w:sz w:val="24"/>
                            </w:rPr>
                          </w:pPr>
                          <w:r>
                            <w:rPr>
                              <w:noProof w:val="0"/>
                              <w:sz w:val="24"/>
                            </w:rPr>
                            <w:t>новых</w:t>
                          </w:r>
                        </w:p>
                      </w:txbxContent>
                    </v:textbox>
                  </v:shape>
                  <v:shape id="Text Box 720" o:spid="_x0000_s1202" type="#_x0000_t202" style="position:absolute;left:6279;top:2297;width:1134;height:1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" strokeweight="2pt">
                    <v:textbox inset=".5mm,,.5mm">
                      <w:txbxContent>
                        <w:p w14:paraId="7C477928" w14:textId="77777777" w:rsidR="00CE0340" w:rsidRDefault="00CE0340">
                          <w:pPr>
                            <w:pStyle w:val="a3"/>
                            <w:rPr>
                              <w:noProof w:val="0"/>
                              <w:sz w:val="22"/>
                            </w:rPr>
                          </w:pPr>
                          <w:r>
                            <w:rPr>
                              <w:noProof w:val="0"/>
                              <w:sz w:val="22"/>
                            </w:rPr>
                            <w:t>Всего листов (страниц) в докум.</w:t>
                          </w:r>
                        </w:p>
                      </w:txbxContent>
                    </v:textbox>
                  </v:shape>
                  <v:shape id="Text Box 721" o:spid="_x0000_s1203" type="#_x0000_t202" style="position:absolute;left:7413;top:2297;width:1701;height:1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" strokeweight="2pt">
                    <v:textbox inset=".5mm,,.5mm">
                      <w:txbxContent>
                        <w:p w14:paraId="5ED7EBD7" w14:textId="77777777" w:rsidR="00CE0340" w:rsidRDefault="00CE0340">
                          <w:pPr>
                            <w:pStyle w:val="a3"/>
                            <w:spacing w:before="360"/>
                            <w:rPr>
                              <w:noProof w:val="0"/>
                              <w:sz w:val="22"/>
                            </w:rPr>
                          </w:pPr>
                          <w:r>
                            <w:rPr>
                              <w:noProof w:val="0"/>
                              <w:sz w:val="22"/>
                            </w:rPr>
                            <w:t>№ документа</w:t>
                          </w:r>
                        </w:p>
                      </w:txbxContent>
                    </v:textbox>
                  </v:shape>
                  <v:shape id="Text Box 722" o:spid="_x0000_s1204" type="#_x0000_t202" style="position:absolute;left:9114;top:2297;width:1247;height:1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" strokeweight="2pt">
                    <v:textbox inset=".5mm,.3mm,.5mm,.3mm">
                      <w:txbxContent>
                        <w:p w14:paraId="62644B55" w14:textId="77777777" w:rsidR="00CE0340" w:rsidRDefault="00CE0340">
                          <w:pPr>
                            <w:pStyle w:val="a3"/>
                            <w:rPr>
                              <w:noProof w:val="0"/>
                              <w:sz w:val="17"/>
                            </w:rPr>
                          </w:pPr>
                          <w:r>
                            <w:rPr>
                              <w:noProof w:val="0"/>
                              <w:sz w:val="17"/>
                            </w:rPr>
                            <w:t xml:space="preserve">Входящий номер </w:t>
                          </w:r>
                          <w:proofErr w:type="gramStart"/>
                          <w:r>
                            <w:rPr>
                              <w:noProof w:val="0"/>
                              <w:sz w:val="17"/>
                            </w:rPr>
                            <w:t>сопроводи-тельного</w:t>
                          </w:r>
                          <w:proofErr w:type="gramEnd"/>
                          <w:r>
                            <w:rPr>
                              <w:noProof w:val="0"/>
                              <w:sz w:val="17"/>
                            </w:rPr>
                            <w:t xml:space="preserve"> документа и дата</w:t>
                          </w:r>
                        </w:p>
                      </w:txbxContent>
                    </v:textbox>
                  </v:shape>
                  <v:shape id="Text Box 723" o:spid="_x0000_s1205" type="#_x0000_t202" style="position:absolute;left:10361;top:2297;width:850;height:1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" strokeweight="2pt">
                    <v:textbox inset=".5mm,,.5mm">
                      <w:txbxContent>
                        <w:p w14:paraId="01E1197E" w14:textId="77777777" w:rsidR="00CE0340" w:rsidRDefault="00CE0340">
                          <w:pPr>
                            <w:pStyle w:val="a3"/>
                            <w:spacing w:before="360"/>
                            <w:rPr>
                              <w:noProof w:val="0"/>
                            </w:rPr>
                          </w:pPr>
                          <w:r>
                            <w:rPr>
                              <w:noProof w:val="0"/>
                            </w:rPr>
                            <w:t>Подпись</w:t>
                          </w:r>
                        </w:p>
                      </w:txbxContent>
                    </v:textbox>
                  </v:shape>
                  <v:shape id="Text Box 724" o:spid="_x0000_s1206" type="#_x0000_t202" style="position:absolute;left:11211;top:2297;width:567;height:1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" strokeweight="2pt">
                    <v:textbox inset=".5mm,,.5mm">
                      <w:txbxContent>
                        <w:p w14:paraId="75DC4B0D" w14:textId="77777777" w:rsidR="00CE0340" w:rsidRDefault="00CE0340">
                          <w:pPr>
                            <w:pStyle w:val="a3"/>
                            <w:spacing w:before="360"/>
                            <w:rPr>
                              <w:noProof w:val="0"/>
                              <w:sz w:val="20"/>
                            </w:rPr>
                          </w:pPr>
                          <w:r>
                            <w:rPr>
                              <w:noProof w:val="0"/>
                              <w:sz w:val="20"/>
                            </w:rPr>
                            <w:t>Дата</w:t>
                          </w:r>
                        </w:p>
                      </w:txbxContent>
                    </v:textbox>
                  </v:shape>
                </v:group>
              </v:group>
              <v:group id="Group 725" o:spid="_x0000_s1207" style="position:absolute;left:1135;top:1988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<v:shape id="Text Box 726" o:spid="_x0000_s1208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">
                  <v:textbox inset=".5mm,,.5mm">
                    <w:txbxContent>
                      <w:p w14:paraId="481FB705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27" o:spid="_x0000_s1209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">
                  <v:textbox inset=".5mm,,.5mm">
                    <w:txbxContent>
                      <w:p w14:paraId="0763E77E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28" o:spid="_x0000_s1210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">
                  <v:textbox inset=".5mm,,.5mm">
                    <w:txbxContent>
                      <w:p w14:paraId="0D724B62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29" o:spid="_x0000_s1211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">
                  <v:textbox inset=".5mm,,.5mm">
                    <w:txbxContent>
                      <w:p w14:paraId="69FBC8FF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30" o:spid="_x0000_s1212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">
                  <v:textbox inset=".5mm,,.5mm">
                    <w:txbxContent>
                      <w:p w14:paraId="649198E7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31" o:spid="_x0000_s1213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">
                  <v:textbox inset=".5mm,,.5mm">
                    <w:txbxContent>
                      <w:p w14:paraId="6374ED51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32" o:spid="_x0000_s1214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">
                  <v:textbox inset=".5mm,,.5mm">
                    <w:txbxContent>
                      <w:p w14:paraId="6A3D09CC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33" o:spid="_x0000_s1215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">
                  <v:textbox inset=".5mm,,.5mm">
                    <w:txbxContent>
                      <w:p w14:paraId="2030007F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34" o:spid="_x0000_s1216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">
                  <v:textbox inset=".5mm,,.5mm">
                    <w:txbxContent>
                      <w:p w14:paraId="6641CC79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35" o:spid="_x0000_s1217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">
                  <v:textbox inset=".5mm,,.5mm">
                    <w:txbxContent>
                      <w:p w14:paraId="247D0A89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736" o:spid="_x0000_s1218" style="position:absolute;left:1135;top:2441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<v:shape id="Text Box 737" o:spid="_x0000_s1219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">
                  <v:textbox inset=".5mm,,.5mm">
                    <w:txbxContent>
                      <w:p w14:paraId="54DDA480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38" o:spid="_x0000_s1220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">
                  <v:textbox inset=".5mm,,.5mm">
                    <w:txbxContent>
                      <w:p w14:paraId="5A2B6311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39" o:spid="_x0000_s1221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">
                  <v:textbox inset=".5mm,,.5mm">
                    <w:txbxContent>
                      <w:p w14:paraId="696CFA12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40" o:spid="_x0000_s1222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">
                  <v:textbox inset=".5mm,,.5mm">
                    <w:txbxContent>
                      <w:p w14:paraId="0503C35B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41" o:spid="_x0000_s1223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">
                  <v:textbox inset=".5mm,,.5mm">
                    <w:txbxContent>
                      <w:p w14:paraId="0F8CFC04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42" o:spid="_x0000_s1224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">
                  <v:textbox inset=".5mm,,.5mm">
                    <w:txbxContent>
                      <w:p w14:paraId="37AEF846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43" o:spid="_x0000_s1225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">
                  <v:textbox inset=".5mm,,.5mm">
                    <w:txbxContent>
                      <w:p w14:paraId="53A761C2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44" o:spid="_x0000_s1226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">
                  <v:textbox inset=".5mm,,.5mm">
                    <w:txbxContent>
                      <w:p w14:paraId="55AB3455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45" o:spid="_x0000_s1227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">
                  <v:textbox inset=".5mm,,.5mm">
                    <w:txbxContent>
                      <w:p w14:paraId="3819CD64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46" o:spid="_x0000_s1228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">
                  <v:textbox inset=".5mm,,.5mm">
                    <w:txbxContent>
                      <w:p w14:paraId="209201AD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747" o:spid="_x0000_s1229" style="position:absolute;left:1135;top:2893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<v:shape id="Text Box 748" o:spid="_x0000_s1230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">
                  <v:textbox inset=".5mm,,.5mm">
                    <w:txbxContent>
                      <w:p w14:paraId="52CACD99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49" o:spid="_x0000_s1231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">
                  <v:textbox inset=".5mm,,.5mm">
                    <w:txbxContent>
                      <w:p w14:paraId="7290D40B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50" o:spid="_x0000_s1232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">
                  <v:textbox inset=".5mm,,.5mm">
                    <w:txbxContent>
                      <w:p w14:paraId="279E7FC7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51" o:spid="_x0000_s1233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">
                  <v:textbox inset=".5mm,,.5mm">
                    <w:txbxContent>
                      <w:p w14:paraId="2BDCA4BA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52" o:spid="_x0000_s1234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">
                  <v:textbox inset=".5mm,,.5mm">
                    <w:txbxContent>
                      <w:p w14:paraId="357DA904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53" o:spid="_x0000_s1235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">
                  <v:textbox inset=".5mm,,.5mm">
                    <w:txbxContent>
                      <w:p w14:paraId="496A7334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54" o:spid="_x0000_s1236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">
                  <v:textbox inset=".5mm,,.5mm">
                    <w:txbxContent>
                      <w:p w14:paraId="0B9849CE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55" o:spid="_x0000_s1237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">
                  <v:textbox inset=".5mm,,.5mm">
                    <w:txbxContent>
                      <w:p w14:paraId="73177253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56" o:spid="_x0000_s1238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">
                  <v:textbox inset=".5mm,,.5mm">
                    <w:txbxContent>
                      <w:p w14:paraId="71EFC4CE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57" o:spid="_x0000_s1239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">
                  <v:textbox inset=".5mm,,.5mm">
                    <w:txbxContent>
                      <w:p w14:paraId="32945261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758" o:spid="_x0000_s1240" style="position:absolute;left:1135;top:3346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<v:shape id="Text Box 759" o:spid="_x0000_s1241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">
                  <v:textbox inset=".5mm,,.5mm">
                    <w:txbxContent>
                      <w:p w14:paraId="65B0F81B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60" o:spid="_x0000_s1242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">
                  <v:textbox inset=".5mm,,.5mm">
                    <w:txbxContent>
                      <w:p w14:paraId="7B45C478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61" o:spid="_x0000_s1243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">
                  <v:textbox inset=".5mm,,.5mm">
                    <w:txbxContent>
                      <w:p w14:paraId="17DE6334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62" o:spid="_x0000_s1244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">
                  <v:textbox inset=".5mm,,.5mm">
                    <w:txbxContent>
                      <w:p w14:paraId="450A934C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63" o:spid="_x0000_s1245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">
                  <v:textbox inset=".5mm,,.5mm">
                    <w:txbxContent>
                      <w:p w14:paraId="3B059603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64" o:spid="_x0000_s1246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">
                  <v:textbox inset=".5mm,,.5mm">
                    <w:txbxContent>
                      <w:p w14:paraId="49D2799B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65" o:spid="_x0000_s1247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">
                  <v:textbox inset=".5mm,,.5mm">
                    <w:txbxContent>
                      <w:p w14:paraId="740C1958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66" o:spid="_x0000_s1248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">
                  <v:textbox inset=".5mm,,.5mm">
                    <w:txbxContent>
                      <w:p w14:paraId="0655C138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67" o:spid="_x0000_s1249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">
                  <v:textbox inset=".5mm,,.5mm">
                    <w:txbxContent>
                      <w:p w14:paraId="5C89BD05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68" o:spid="_x0000_s1250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">
                  <v:textbox inset=".5mm,,.5mm">
                    <w:txbxContent>
                      <w:p w14:paraId="4EFF5E43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769" o:spid="_x0000_s1251" style="position:absolute;left:1135;top:3798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<v:shape id="Text Box 770" o:spid="_x0000_s1252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">
                  <v:textbox inset=".5mm,,.5mm">
                    <w:txbxContent>
                      <w:p w14:paraId="0CA1502A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71" o:spid="_x0000_s1253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">
                  <v:textbox inset=".5mm,,.5mm">
                    <w:txbxContent>
                      <w:p w14:paraId="78D0CD8E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72" o:spid="_x0000_s1254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">
                  <v:textbox inset=".5mm,,.5mm">
                    <w:txbxContent>
                      <w:p w14:paraId="03EE71A6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73" o:spid="_x0000_s1255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">
                  <v:textbox inset=".5mm,,.5mm">
                    <w:txbxContent>
                      <w:p w14:paraId="78BFFBEA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74" o:spid="_x0000_s1256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">
                  <v:textbox inset=".5mm,,.5mm">
                    <w:txbxContent>
                      <w:p w14:paraId="6BD1C3BE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75" o:spid="_x0000_s1257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">
                  <v:textbox inset=".5mm,,.5mm">
                    <w:txbxContent>
                      <w:p w14:paraId="23440D21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76" o:spid="_x0000_s1258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">
                  <v:textbox inset=".5mm,,.5mm">
                    <w:txbxContent>
                      <w:p w14:paraId="32994F8C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77" o:spid="_x0000_s1259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">
                  <v:textbox inset=".5mm,,.5mm">
                    <w:txbxContent>
                      <w:p w14:paraId="545429F4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78" o:spid="_x0000_s1260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">
                  <v:textbox inset=".5mm,,.5mm">
                    <w:txbxContent>
                      <w:p w14:paraId="3FFA20EF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79" o:spid="_x0000_s1261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">
                  <v:textbox inset=".5mm,,.5mm">
                    <w:txbxContent>
                      <w:p w14:paraId="7B9CFBB5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780" o:spid="_x0000_s1262" style="position:absolute;left:1135;top:4251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<v:shape id="Text Box 781" o:spid="_x0000_s1263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">
                  <v:textbox inset=".5mm,,.5mm">
                    <w:txbxContent>
                      <w:p w14:paraId="27814CA6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82" o:spid="_x0000_s1264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">
                  <v:textbox inset=".5mm,,.5mm">
                    <w:txbxContent>
                      <w:p w14:paraId="3A0474AA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83" o:spid="_x0000_s1265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">
                  <v:textbox inset=".5mm,,.5mm">
                    <w:txbxContent>
                      <w:p w14:paraId="0A516818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84" o:spid="_x0000_s1266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">
                  <v:textbox inset=".5mm,,.5mm">
                    <w:txbxContent>
                      <w:p w14:paraId="29C093E5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85" o:spid="_x0000_s1267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">
                  <v:textbox inset=".5mm,,.5mm">
                    <w:txbxContent>
                      <w:p w14:paraId="1A2DF289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86" o:spid="_x0000_s1268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">
                  <v:textbox inset=".5mm,,.5mm">
                    <w:txbxContent>
                      <w:p w14:paraId="6BCD3D63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87" o:spid="_x0000_s1269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">
                  <v:textbox inset=".5mm,,.5mm">
                    <w:txbxContent>
                      <w:p w14:paraId="3E481E3D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88" o:spid="_x0000_s1270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">
                  <v:textbox inset=".5mm,,.5mm">
                    <w:txbxContent>
                      <w:p w14:paraId="3A13E1BC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89" o:spid="_x0000_s1271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">
                  <v:textbox inset=".5mm,,.5mm">
                    <w:txbxContent>
                      <w:p w14:paraId="37509379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90" o:spid="_x0000_s1272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">
                  <v:textbox inset=".5mm,,.5mm">
                    <w:txbxContent>
                      <w:p w14:paraId="2348A283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791" o:spid="_x0000_s1273" style="position:absolute;left:1135;top:4703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F83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zMbw9yX8ALn8BQAA//8DAFBLAQItABQABgAIAAAAIQDb4fbL7gAAAIUBAAATAAAAAAAAAAAA&#10;AAAAAAAAAABbQ29udGVudF9UeXBlc10ueG1sUEsBAi0AFAAGAAgAAAAhAFr0LFu/AAAAFQEAAAsA&#10;AAAAAAAAAAAAAAAAHwEAAF9yZWxzLy5yZWxzUEsBAi0AFAAGAAgAAAAhAHA8XzfEAAAA2wAAAA8A&#10;AAAAAAAAAAAAAAAABwIAAGRycy9kb3ducmV2LnhtbFBLBQYAAAAAAwADALcAAAD4AgAAAAA=&#10;">
                <v:shape id="Text Box 792" o:spid="_x0000_s1274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">
                  <v:textbox inset=".5mm,,.5mm">
                    <w:txbxContent>
                      <w:p w14:paraId="76E78FFF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93" o:spid="_x0000_s1275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">
                  <v:textbox inset=".5mm,,.5mm">
                    <w:txbxContent>
                      <w:p w14:paraId="16790283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94" o:spid="_x0000_s1276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">
                  <v:textbox inset=".5mm,,.5mm">
                    <w:txbxContent>
                      <w:p w14:paraId="3EC5CFDF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95" o:spid="_x0000_s1277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">
                  <v:textbox inset=".5mm,,.5mm">
                    <w:txbxContent>
                      <w:p w14:paraId="1AE3B2A4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96" o:spid="_x0000_s1278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">
                  <v:textbox inset=".5mm,,.5mm">
                    <w:txbxContent>
                      <w:p w14:paraId="069F08E4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97" o:spid="_x0000_s1279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">
                  <v:textbox inset=".5mm,,.5mm">
                    <w:txbxContent>
                      <w:p w14:paraId="01BEE832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98" o:spid="_x0000_s1280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">
                  <v:textbox inset=".5mm,,.5mm">
                    <w:txbxContent>
                      <w:p w14:paraId="595D7535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99" o:spid="_x0000_s1281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">
                  <v:textbox inset=".5mm,,.5mm">
                    <w:txbxContent>
                      <w:p w14:paraId="7ECC6C01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00" o:spid="_x0000_s1282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">
                  <v:textbox inset=".5mm,,.5mm">
                    <w:txbxContent>
                      <w:p w14:paraId="713D213F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01" o:spid="_x0000_s1283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">
                  <v:textbox inset=".5mm,,.5mm">
                    <w:txbxContent>
                      <w:p w14:paraId="6F9E6295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802" o:spid="_x0000_s1284" style="position:absolute;left:1134;top:5156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">
                <v:shape id="Text Box 803" o:spid="_x0000_s1285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">
                  <v:textbox inset=".5mm,,.5mm">
                    <w:txbxContent>
                      <w:p w14:paraId="6147D0CD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04" o:spid="_x0000_s1286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">
                  <v:textbox inset=".5mm,,.5mm">
                    <w:txbxContent>
                      <w:p w14:paraId="077149E7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05" o:spid="_x0000_s1287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">
                  <v:textbox inset=".5mm,,.5mm">
                    <w:txbxContent>
                      <w:p w14:paraId="72E79556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06" o:spid="_x0000_s1288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">
                  <v:textbox inset=".5mm,,.5mm">
                    <w:txbxContent>
                      <w:p w14:paraId="23F01F10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07" o:spid="_x0000_s1289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">
                  <v:textbox inset=".5mm,,.5mm">
                    <w:txbxContent>
                      <w:p w14:paraId="4D536D71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08" o:spid="_x0000_s1290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">
                  <v:textbox inset=".5mm,,.5mm">
                    <w:txbxContent>
                      <w:p w14:paraId="02201434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09" o:spid="_x0000_s1291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">
                  <v:textbox inset=".5mm,,.5mm">
                    <w:txbxContent>
                      <w:p w14:paraId="3FD01D5F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10" o:spid="_x0000_s1292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">
                  <v:textbox inset=".5mm,,.5mm">
                    <w:txbxContent>
                      <w:p w14:paraId="58F7348B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11" o:spid="_x0000_s1293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">
                  <v:textbox inset=".5mm,,.5mm">
                    <w:txbxContent>
                      <w:p w14:paraId="1ED67135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12" o:spid="_x0000_s1294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">
                  <v:textbox inset=".5mm,,.5mm">
                    <w:txbxContent>
                      <w:p w14:paraId="5C417CC6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813" o:spid="_x0000_s1295" style="position:absolute;left:1135;top:5608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q8Z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+MJvJ4JF8j5EwAA//8DAFBLAQItABQABgAIAAAAIQDb4fbL7gAAAIUBAAATAAAAAAAAAAAAAAAA&#10;AAAAAABbQ29udGVudF9UeXBlc10ueG1sUEsBAi0AFAAGAAgAAAAhAFr0LFu/AAAAFQEAAAsAAAAA&#10;AAAAAAAAAAAAHwEAAF9yZWxzLy5yZWxzUEsBAi0AFAAGAAgAAAAhAN5qrxnBAAAA3AAAAA8AAAAA&#10;AAAAAAAAAAAABwIAAGRycy9kb3ducmV2LnhtbFBLBQYAAAAAAwADALcAAAD1AgAAAAA=&#10;">
                <v:shape id="Text Box 814" o:spid="_x0000_s1296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">
                  <v:textbox inset=".5mm,,.5mm">
                    <w:txbxContent>
                      <w:p w14:paraId="14C14AB5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15" o:spid="_x0000_s1297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">
                  <v:textbox inset=".5mm,,.5mm">
                    <w:txbxContent>
                      <w:p w14:paraId="19555250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16" o:spid="_x0000_s1298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">
                  <v:textbox inset=".5mm,,.5mm">
                    <w:txbxContent>
                      <w:p w14:paraId="2E088310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17" o:spid="_x0000_s1299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">
                  <v:textbox inset=".5mm,,.5mm">
                    <w:txbxContent>
                      <w:p w14:paraId="5BF42769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18" o:spid="_x0000_s1300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">
                  <v:textbox inset=".5mm,,.5mm">
                    <w:txbxContent>
                      <w:p w14:paraId="40278A19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19" o:spid="_x0000_s1301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">
                  <v:textbox inset=".5mm,,.5mm">
                    <w:txbxContent>
                      <w:p w14:paraId="6B44D1F5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20" o:spid="_x0000_s1302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">
                  <v:textbox inset=".5mm,,.5mm">
                    <w:txbxContent>
                      <w:p w14:paraId="52222854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21" o:spid="_x0000_s1303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">
                  <v:textbox inset=".5mm,,.5mm">
                    <w:txbxContent>
                      <w:p w14:paraId="4990475B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22" o:spid="_x0000_s1304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">
                  <v:textbox inset=".5mm,,.5mm">
                    <w:txbxContent>
                      <w:p w14:paraId="2195B7FB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23" o:spid="_x0000_s1305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">
                  <v:textbox inset=".5mm,,.5mm">
                    <w:txbxContent>
                      <w:p w14:paraId="648D3D36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824" o:spid="_x0000_s1306" style="position:absolute;left:1134;top:6061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">
                <v:shape id="Text Box 825" o:spid="_x0000_s1307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">
                  <v:textbox inset=".5mm,,.5mm">
                    <w:txbxContent>
                      <w:p w14:paraId="4B1FD8A6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26" o:spid="_x0000_s1308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">
                  <v:textbox inset=".5mm,,.5mm">
                    <w:txbxContent>
                      <w:p w14:paraId="36857681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27" o:spid="_x0000_s1309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">
                  <v:textbox inset=".5mm,,.5mm">
                    <w:txbxContent>
                      <w:p w14:paraId="1C43D632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28" o:spid="_x0000_s1310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">
                  <v:textbox inset=".5mm,,.5mm">
                    <w:txbxContent>
                      <w:p w14:paraId="64357364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29" o:spid="_x0000_s1311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">
                  <v:textbox inset=".5mm,,.5mm">
                    <w:txbxContent>
                      <w:p w14:paraId="08FA3377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30" o:spid="_x0000_s1312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">
                  <v:textbox inset=".5mm,,.5mm">
                    <w:txbxContent>
                      <w:p w14:paraId="50A4CC1D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31" o:spid="_x0000_s1313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">
                  <v:textbox inset=".5mm,,.5mm">
                    <w:txbxContent>
                      <w:p w14:paraId="2C95E3B9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32" o:spid="_x0000_s1314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">
                  <v:textbox inset=".5mm,,.5mm">
                    <w:txbxContent>
                      <w:p w14:paraId="0118D742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33" o:spid="_x0000_s1315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">
                  <v:textbox inset=".5mm,,.5mm">
                    <w:txbxContent>
                      <w:p w14:paraId="68270741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34" o:spid="_x0000_s1316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">
                  <v:textbox inset=".5mm,,.5mm">
                    <w:txbxContent>
                      <w:p w14:paraId="1D4BB52D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835" o:spid="_x0000_s1317" style="position:absolute;left:1135;top:6514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ciV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T1/h9ky4QC6vAAAA//8DAFBLAQItABQABgAIAAAAIQDb4fbL7gAAAIUBAAATAAAAAAAAAAAA&#10;AAAAAAAAAABbQ29udGVudF9UeXBlc10ueG1sUEsBAi0AFAAGAAgAAAAhAFr0LFu/AAAAFQEAAAsA&#10;AAAAAAAAAAAAAAAAHwEAAF9yZWxzLy5yZWxzUEsBAi0AFAAGAAgAAAAhAApByJXEAAAA3AAAAA8A&#10;AAAAAAAAAAAAAAAABwIAAGRycy9kb3ducmV2LnhtbFBLBQYAAAAAAwADALcAAAD4AgAAAAA=&#10;">
                <v:shape id="Text Box 836" o:spid="_x0000_s1318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">
                  <v:textbox inset=".5mm,,.5mm">
                    <w:txbxContent>
                      <w:p w14:paraId="486A2867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37" o:spid="_x0000_s1319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">
                  <v:textbox inset=".5mm,,.5mm">
                    <w:txbxContent>
                      <w:p w14:paraId="3D16FFFD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38" o:spid="_x0000_s1320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">
                  <v:textbox inset=".5mm,,.5mm">
                    <w:txbxContent>
                      <w:p w14:paraId="3902D83B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39" o:spid="_x0000_s1321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">
                  <v:textbox inset=".5mm,,.5mm">
                    <w:txbxContent>
                      <w:p w14:paraId="2F203209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40" o:spid="_x0000_s1322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">
                  <v:textbox inset=".5mm,,.5mm">
                    <w:txbxContent>
                      <w:p w14:paraId="19C9BD37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41" o:spid="_x0000_s1323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">
                  <v:textbox inset=".5mm,,.5mm">
                    <w:txbxContent>
                      <w:p w14:paraId="415FCCD0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42" o:spid="_x0000_s1324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">
                  <v:textbox inset=".5mm,,.5mm">
                    <w:txbxContent>
                      <w:p w14:paraId="46AAE712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43" o:spid="_x0000_s1325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">
                  <v:textbox inset=".5mm,,.5mm">
                    <w:txbxContent>
                      <w:p w14:paraId="3F801EB4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44" o:spid="_x0000_s1326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">
                  <v:textbox inset=".5mm,,.5mm">
                    <w:txbxContent>
                      <w:p w14:paraId="374C0AB5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45" o:spid="_x0000_s1327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">
                  <v:textbox inset=".5mm,,.5mm">
                    <w:txbxContent>
                      <w:p w14:paraId="6AFCF02A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846" o:spid="_x0000_s1328" style="position:absolute;left:1134;top:6981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C+a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0Irz8gEev4LAAD//wMAUEsBAi0AFAAGAAgAAAAhANvh9svuAAAAhQEAABMAAAAAAAAA&#10;AAAAAAAAAAAAAFtDb250ZW50X1R5cGVzXS54bWxQSwECLQAUAAYACAAAACEAWvQsW78AAAAVAQAA&#10;CwAAAAAAAAAAAAAAAAAfAQAAX3JlbHMvLnJlbHNQSwECLQAUAAYACAAAACEAI9gvmsYAAADcAAAA&#10;DwAAAAAAAAAAAAAAAAAHAgAAZHJzL2Rvd25yZXYueG1sUEsFBgAAAAADAAMAtwAAAPoCAAAAAA==&#10;">
                <v:shape id="Text Box 847" o:spid="_x0000_s1329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">
                  <v:textbox inset=".5mm,,.5mm">
                    <w:txbxContent>
                      <w:p w14:paraId="1B47B869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48" o:spid="_x0000_s1330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">
                  <v:textbox inset=".5mm,,.5mm">
                    <w:txbxContent>
                      <w:p w14:paraId="55D4F102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49" o:spid="_x0000_s1331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">
                  <v:textbox inset=".5mm,,.5mm">
                    <w:txbxContent>
                      <w:p w14:paraId="4B01FAFA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50" o:spid="_x0000_s1332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">
                  <v:textbox inset=".5mm,,.5mm">
                    <w:txbxContent>
                      <w:p w14:paraId="564C8978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51" o:spid="_x0000_s1333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">
                  <v:textbox inset=".5mm,,.5mm">
                    <w:txbxContent>
                      <w:p w14:paraId="037342C4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52" o:spid="_x0000_s1334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">
                  <v:textbox inset=".5mm,,.5mm">
                    <w:txbxContent>
                      <w:p w14:paraId="4511CCD6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53" o:spid="_x0000_s1335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">
                  <v:textbox inset=".5mm,,.5mm">
                    <w:txbxContent>
                      <w:p w14:paraId="39DFDA4C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54" o:spid="_x0000_s1336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">
                  <v:textbox inset=".5mm,,.5mm">
                    <w:txbxContent>
                      <w:p w14:paraId="68634CCA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55" o:spid="_x0000_s1337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">
                  <v:textbox inset=".5mm,,.5mm">
                    <w:txbxContent>
                      <w:p w14:paraId="5D37DFAA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56" o:spid="_x0000_s1338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">
                  <v:textbox inset=".5mm,,.5mm">
                    <w:txbxContent>
                      <w:p w14:paraId="7DCB503F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857" o:spid="_x0000_s1339" style="position:absolute;left:1135;top:7434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shape id="Text Box 858" o:spid="_x0000_s1340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">
                  <v:textbox inset=".5mm,,.5mm">
                    <w:txbxContent>
                      <w:p w14:paraId="536A7B3A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59" o:spid="_x0000_s1341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">
                  <v:textbox inset=".5mm,,.5mm">
                    <w:txbxContent>
                      <w:p w14:paraId="042AB9DB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60" o:spid="_x0000_s1342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">
                  <v:textbox inset=".5mm,,.5mm">
                    <w:txbxContent>
                      <w:p w14:paraId="13E8B7C5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61" o:spid="_x0000_s1343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">
                  <v:textbox inset=".5mm,,.5mm">
                    <w:txbxContent>
                      <w:p w14:paraId="3BAD2DA1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62" o:spid="_x0000_s1344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">
                  <v:textbox inset=".5mm,,.5mm">
                    <w:txbxContent>
                      <w:p w14:paraId="3B5FE000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63" o:spid="_x0000_s1345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">
                  <v:textbox inset=".5mm,,.5mm">
                    <w:txbxContent>
                      <w:p w14:paraId="5D6FC1E1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64" o:spid="_x0000_s1346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">
                  <v:textbox inset=".5mm,,.5mm">
                    <w:txbxContent>
                      <w:p w14:paraId="4510CFEF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65" o:spid="_x0000_s1347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">
                  <v:textbox inset=".5mm,,.5mm">
                    <w:txbxContent>
                      <w:p w14:paraId="48241F4B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66" o:spid="_x0000_s1348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">
                  <v:textbox inset=".5mm,,.5mm">
                    <w:txbxContent>
                      <w:p w14:paraId="768B0EE3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67" o:spid="_x0000_s1349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">
                  <v:textbox inset=".5mm,,.5mm">
                    <w:txbxContent>
                      <w:p w14:paraId="20910F53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868" o:spid="_x0000_s1350" style="position:absolute;left:1135;top:7886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">
                <v:shape id="Text Box 869" o:spid="_x0000_s1351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">
                  <v:textbox inset=".5mm,,.5mm">
                    <w:txbxContent>
                      <w:p w14:paraId="0AF47EB4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70" o:spid="_x0000_s1352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">
                  <v:textbox inset=".5mm,,.5mm">
                    <w:txbxContent>
                      <w:p w14:paraId="7BEB1FFC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71" o:spid="_x0000_s1353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">
                  <v:textbox inset=".5mm,,.5mm">
                    <w:txbxContent>
                      <w:p w14:paraId="08CE3CB5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72" o:spid="_x0000_s1354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">
                  <v:textbox inset=".5mm,,.5mm">
                    <w:txbxContent>
                      <w:p w14:paraId="51521507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73" o:spid="_x0000_s1355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">
                  <v:textbox inset=".5mm,,.5mm">
                    <w:txbxContent>
                      <w:p w14:paraId="1F8FB1A2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74" o:spid="_x0000_s1356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">
                  <v:textbox inset=".5mm,,.5mm">
                    <w:txbxContent>
                      <w:p w14:paraId="6613FA48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75" o:spid="_x0000_s1357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">
                  <v:textbox inset=".5mm,,.5mm">
                    <w:txbxContent>
                      <w:p w14:paraId="64641975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76" o:spid="_x0000_s1358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">
                  <v:textbox inset=".5mm,,.5mm">
                    <w:txbxContent>
                      <w:p w14:paraId="5920AC9A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77" o:spid="_x0000_s1359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">
                  <v:textbox inset=".5mm,,.5mm">
                    <w:txbxContent>
                      <w:p w14:paraId="3DE5E934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78" o:spid="_x0000_s1360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">
                  <v:textbox inset=".5mm,,.5mm">
                    <w:txbxContent>
                      <w:p w14:paraId="2FBD1A47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879" o:spid="_x0000_s1361" style="position:absolute;left:1134;top:8339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">
                <v:shape id="Text Box 880" o:spid="_x0000_s1362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">
                  <v:textbox inset=".5mm,,.5mm">
                    <w:txbxContent>
                      <w:p w14:paraId="6D3767E6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81" o:spid="_x0000_s1363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">
                  <v:textbox inset=".5mm,,.5mm">
                    <w:txbxContent>
                      <w:p w14:paraId="07803F85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82" o:spid="_x0000_s1364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">
                  <v:textbox inset=".5mm,,.5mm">
                    <w:txbxContent>
                      <w:p w14:paraId="62878CC0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83" o:spid="_x0000_s1365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">
                  <v:textbox inset=".5mm,,.5mm">
                    <w:txbxContent>
                      <w:p w14:paraId="0F118311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84" o:spid="_x0000_s1366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">
                  <v:textbox inset=".5mm,,.5mm">
                    <w:txbxContent>
                      <w:p w14:paraId="3318EF7D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85" o:spid="_x0000_s1367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">
                  <v:textbox inset=".5mm,,.5mm">
                    <w:txbxContent>
                      <w:p w14:paraId="79A67F9B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86" o:spid="_x0000_s1368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">
                  <v:textbox inset=".5mm,,.5mm">
                    <w:txbxContent>
                      <w:p w14:paraId="070C2BA8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87" o:spid="_x0000_s1369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">
                  <v:textbox inset=".5mm,,.5mm">
                    <w:txbxContent>
                      <w:p w14:paraId="2F1F1F08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88" o:spid="_x0000_s1370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">
                  <v:textbox inset=".5mm,,.5mm">
                    <w:txbxContent>
                      <w:p w14:paraId="1CD4814A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89" o:spid="_x0000_s1371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">
                  <v:textbox inset=".5mm,,.5mm">
                    <w:txbxContent>
                      <w:p w14:paraId="41583481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890" o:spid="_x0000_s1372" style="position:absolute;left:1135;top:8791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">
                <v:shape id="Text Box 891" o:spid="_x0000_s1373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">
                  <v:textbox inset=".5mm,,.5mm">
                    <w:txbxContent>
                      <w:p w14:paraId="777EFBF8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92" o:spid="_x0000_s1374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">
                  <v:textbox inset=".5mm,,.5mm">
                    <w:txbxContent>
                      <w:p w14:paraId="466A0087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93" o:spid="_x0000_s1375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">
                  <v:textbox inset=".5mm,,.5mm">
                    <w:txbxContent>
                      <w:p w14:paraId="6A6D9362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94" o:spid="_x0000_s1376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">
                  <v:textbox inset=".5mm,,.5mm">
                    <w:txbxContent>
                      <w:p w14:paraId="30DB047F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95" o:spid="_x0000_s1377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">
                  <v:textbox inset=".5mm,,.5mm">
                    <w:txbxContent>
                      <w:p w14:paraId="36C75B27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96" o:spid="_x0000_s1378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">
                  <v:textbox inset=".5mm,,.5mm">
                    <w:txbxContent>
                      <w:p w14:paraId="4E57EB9F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97" o:spid="_x0000_s1379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">
                  <v:textbox inset=".5mm,,.5mm">
                    <w:txbxContent>
                      <w:p w14:paraId="28FEC961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98" o:spid="_x0000_s1380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">
                  <v:textbox inset=".5mm,,.5mm">
                    <w:txbxContent>
                      <w:p w14:paraId="42E3FE71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99" o:spid="_x0000_s1381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">
                  <v:textbox inset=".5mm,,.5mm">
                    <w:txbxContent>
                      <w:p w14:paraId="3B080930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00" o:spid="_x0000_s1382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">
                  <v:textbox inset=".5mm,,.5mm">
                    <w:txbxContent>
                      <w:p w14:paraId="6B6B34A6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901" o:spid="_x0000_s1383" style="position:absolute;left:1135;top:9244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">
                <v:shape id="Text Box 902" o:spid="_x0000_s1384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">
                  <v:textbox inset=".5mm,,.5mm">
                    <w:txbxContent>
                      <w:p w14:paraId="5FD4FF6B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03" o:spid="_x0000_s1385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">
                  <v:textbox inset=".5mm,,.5mm">
                    <w:txbxContent>
                      <w:p w14:paraId="02C1CE78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04" o:spid="_x0000_s1386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">
                  <v:textbox inset=".5mm,,.5mm">
                    <w:txbxContent>
                      <w:p w14:paraId="71CC539A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05" o:spid="_x0000_s1387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">
                  <v:textbox inset=".5mm,,.5mm">
                    <w:txbxContent>
                      <w:p w14:paraId="70E2BDAC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06" o:spid="_x0000_s1388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">
                  <v:textbox inset=".5mm,,.5mm">
                    <w:txbxContent>
                      <w:p w14:paraId="40C98BCC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07" o:spid="_x0000_s1389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">
                  <v:textbox inset=".5mm,,.5mm">
                    <w:txbxContent>
                      <w:p w14:paraId="480CFC99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08" o:spid="_x0000_s1390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">
                  <v:textbox inset=".5mm,,.5mm">
                    <w:txbxContent>
                      <w:p w14:paraId="75766A4A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09" o:spid="_x0000_s1391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">
                  <v:textbox inset=".5mm,,.5mm">
                    <w:txbxContent>
                      <w:p w14:paraId="3EF1FB4B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10" o:spid="_x0000_s1392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">
                  <v:textbox inset=".5mm,,.5mm">
                    <w:txbxContent>
                      <w:p w14:paraId="5D622D58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11" o:spid="_x0000_s1393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">
                  <v:textbox inset=".5mm,,.5mm">
                    <w:txbxContent>
                      <w:p w14:paraId="337BB765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912" o:spid="_x0000_s1394" style="position:absolute;left:1135;top:9711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2v+xAAAANw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3gMzzPhCMjFAwAA//8DAFBLAQItABQABgAIAAAAIQDb4fbL7gAAAIUBAAATAAAAAAAAAAAA&#10;AAAAAAAAAABbQ29udGVudF9UeXBlc10ueG1sUEsBAi0AFAAGAAgAAAAhAFr0LFu/AAAAFQEAAAsA&#10;AAAAAAAAAAAAAAAAHwEAAF9yZWxzLy5yZWxzUEsBAi0AFAAGAAgAAAAhAGoDa/7EAAAA3AAAAA8A&#10;AAAAAAAAAAAAAAAABwIAAGRycy9kb3ducmV2LnhtbFBLBQYAAAAAAwADALcAAAD4AgAAAAA=&#10;">
                <v:shape id="Text Box 913" o:spid="_x0000_s1395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">
                  <v:textbox inset=".5mm,,.5mm">
                    <w:txbxContent>
                      <w:p w14:paraId="65F19996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14" o:spid="_x0000_s1396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">
                  <v:textbox inset=".5mm,,.5mm">
                    <w:txbxContent>
                      <w:p w14:paraId="4834EF36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15" o:spid="_x0000_s1397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">
                  <v:textbox inset=".5mm,,.5mm">
                    <w:txbxContent>
                      <w:p w14:paraId="236046B4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16" o:spid="_x0000_s1398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">
                  <v:textbox inset=".5mm,,.5mm">
                    <w:txbxContent>
                      <w:p w14:paraId="74021EAD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17" o:spid="_x0000_s1399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">
                  <v:textbox inset=".5mm,,.5mm">
                    <w:txbxContent>
                      <w:p w14:paraId="43BB134D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18" o:spid="_x0000_s1400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">
                  <v:textbox inset=".5mm,,.5mm">
                    <w:txbxContent>
                      <w:p w14:paraId="0B1B6E4C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19" o:spid="_x0000_s1401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">
                  <v:textbox inset=".5mm,,.5mm">
                    <w:txbxContent>
                      <w:p w14:paraId="10811C19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20" o:spid="_x0000_s1402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">
                  <v:textbox inset=".5mm,,.5mm">
                    <w:txbxContent>
                      <w:p w14:paraId="0EF28484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21" o:spid="_x0000_s1403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">
                  <v:textbox inset=".5mm,,.5mm">
                    <w:txbxContent>
                      <w:p w14:paraId="0ED8404E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22" o:spid="_x0000_s1404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">
                  <v:textbox inset=".5mm,,.5mm">
                    <w:txbxContent>
                      <w:p w14:paraId="2187AB71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923" o:spid="_x0000_s1405" style="position:absolute;left:1135;top:10164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">
                <v:shape id="Text Box 924" o:spid="_x0000_s1406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">
                  <v:textbox inset=".5mm,,.5mm">
                    <w:txbxContent>
                      <w:p w14:paraId="70A33C73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25" o:spid="_x0000_s1407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">
                  <v:textbox inset=".5mm,,.5mm">
                    <w:txbxContent>
                      <w:p w14:paraId="25E52248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26" o:spid="_x0000_s1408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">
                  <v:textbox inset=".5mm,,.5mm">
                    <w:txbxContent>
                      <w:p w14:paraId="3C2E2621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27" o:spid="_x0000_s1409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">
                  <v:textbox inset=".5mm,,.5mm">
                    <w:txbxContent>
                      <w:p w14:paraId="42AFF8EF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28" o:spid="_x0000_s1410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">
                  <v:textbox inset=".5mm,,.5mm">
                    <w:txbxContent>
                      <w:p w14:paraId="05B04A25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29" o:spid="_x0000_s1411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">
                  <v:textbox inset=".5mm,,.5mm">
                    <w:txbxContent>
                      <w:p w14:paraId="7BEDD392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30" o:spid="_x0000_s1412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">
                  <v:textbox inset=".5mm,,.5mm">
                    <w:txbxContent>
                      <w:p w14:paraId="748F79EC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31" o:spid="_x0000_s1413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">
                  <v:textbox inset=".5mm,,.5mm">
                    <w:txbxContent>
                      <w:p w14:paraId="5F1EAEDE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32" o:spid="_x0000_s1414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">
                  <v:textbox inset=".5mm,,.5mm">
                    <w:txbxContent>
                      <w:p w14:paraId="7D061861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33" o:spid="_x0000_s1415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">
                  <v:textbox inset=".5mm,,.5mm">
                    <w:txbxContent>
                      <w:p w14:paraId="18EA60C6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934" o:spid="_x0000_s1416" style="position:absolute;left:1135;top:10616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">
                <v:shape id="Text Box 935" o:spid="_x0000_s1417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">
                  <v:textbox inset=".5mm,,.5mm">
                    <w:txbxContent>
                      <w:p w14:paraId="7D15C3BA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36" o:spid="_x0000_s1418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">
                  <v:textbox inset=".5mm,,.5mm">
                    <w:txbxContent>
                      <w:p w14:paraId="4AC0C2FE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37" o:spid="_x0000_s1419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">
                  <v:textbox inset=".5mm,,.5mm">
                    <w:txbxContent>
                      <w:p w14:paraId="48DEA9B7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38" o:spid="_x0000_s1420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">
                  <v:textbox inset=".5mm,,.5mm">
                    <w:txbxContent>
                      <w:p w14:paraId="26DDF61F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39" o:spid="_x0000_s1421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">
                  <v:textbox inset=".5mm,,.5mm">
                    <w:txbxContent>
                      <w:p w14:paraId="7507AD2D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40" o:spid="_x0000_s1422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">
                  <v:textbox inset=".5mm,,.5mm">
                    <w:txbxContent>
                      <w:p w14:paraId="7F5338A0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41" o:spid="_x0000_s1423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">
                  <v:textbox inset=".5mm,,.5mm">
                    <w:txbxContent>
                      <w:p w14:paraId="24C658AD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42" o:spid="_x0000_s1424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">
                  <v:textbox inset=".5mm,,.5mm">
                    <w:txbxContent>
                      <w:p w14:paraId="2E1DF117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43" o:spid="_x0000_s1425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">
                  <v:textbox inset=".5mm,,.5mm">
                    <w:txbxContent>
                      <w:p w14:paraId="75D4BD17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44" o:spid="_x0000_s1426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">
                  <v:textbox inset=".5mm,,.5mm">
                    <w:txbxContent>
                      <w:p w14:paraId="75F84185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945" o:spid="_x0000_s1427" style="position:absolute;left:1135;top:11069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">
                <v:shape id="Text Box 946" o:spid="_x0000_s1428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">
                  <v:textbox inset=".5mm,,.5mm">
                    <w:txbxContent>
                      <w:p w14:paraId="3FEBC3B8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47" o:spid="_x0000_s1429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">
                  <v:textbox inset=".5mm,,.5mm">
                    <w:txbxContent>
                      <w:p w14:paraId="3527FFCA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48" o:spid="_x0000_s1430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">
                  <v:textbox inset=".5mm,,.5mm">
                    <w:txbxContent>
                      <w:p w14:paraId="64B639DE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49" o:spid="_x0000_s1431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">
                  <v:textbox inset=".5mm,,.5mm">
                    <w:txbxContent>
                      <w:p w14:paraId="7A98193C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50" o:spid="_x0000_s1432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">
                  <v:textbox inset=".5mm,,.5mm">
                    <w:txbxContent>
                      <w:p w14:paraId="6942914C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51" o:spid="_x0000_s1433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">
                  <v:textbox inset=".5mm,,.5mm">
                    <w:txbxContent>
                      <w:p w14:paraId="0A447629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52" o:spid="_x0000_s1434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">
                  <v:textbox inset=".5mm,,.5mm">
                    <w:txbxContent>
                      <w:p w14:paraId="642F71AB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53" o:spid="_x0000_s1435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">
                  <v:textbox inset=".5mm,,.5mm">
                    <w:txbxContent>
                      <w:p w14:paraId="32601CE5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54" o:spid="_x0000_s1436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">
                  <v:textbox inset=".5mm,,.5mm">
                    <w:txbxContent>
                      <w:p w14:paraId="600572FA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55" o:spid="_x0000_s1437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">
                  <v:textbox inset=".5mm,,.5mm">
                    <w:txbxContent>
                      <w:p w14:paraId="6C533057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956" o:spid="_x0000_s1438" style="position:absolute;left:1135;top:11522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">
                <v:shape id="Text Box 957" o:spid="_x0000_s1439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">
                  <v:textbox inset=".5mm,,.5mm">
                    <w:txbxContent>
                      <w:p w14:paraId="15483386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58" o:spid="_x0000_s1440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">
                  <v:textbox inset=".5mm,,.5mm">
                    <w:txbxContent>
                      <w:p w14:paraId="643EE07C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59" o:spid="_x0000_s1441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">
                  <v:textbox inset=".5mm,,.5mm">
                    <w:txbxContent>
                      <w:p w14:paraId="64E19BA3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60" o:spid="_x0000_s1442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">
                  <v:textbox inset=".5mm,,.5mm">
                    <w:txbxContent>
                      <w:p w14:paraId="6DC31A12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61" o:spid="_x0000_s1443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">
                  <v:textbox inset=".5mm,,.5mm">
                    <w:txbxContent>
                      <w:p w14:paraId="5E1E3338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62" o:spid="_x0000_s1444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">
                  <v:textbox inset=".5mm,,.5mm">
                    <w:txbxContent>
                      <w:p w14:paraId="5C4D34D7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63" o:spid="_x0000_s1445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">
                  <v:textbox inset=".5mm,,.5mm">
                    <w:txbxContent>
                      <w:p w14:paraId="733FA6BC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64" o:spid="_x0000_s1446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">
                  <v:textbox inset=".5mm,,.5mm">
                    <w:txbxContent>
                      <w:p w14:paraId="65C9046C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65" o:spid="_x0000_s1447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">
                  <v:textbox inset=".5mm,,.5mm">
                    <w:txbxContent>
                      <w:p w14:paraId="179F5B31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66" o:spid="_x0000_s1448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">
                  <v:textbox inset=".5mm,,.5mm">
                    <w:txbxContent>
                      <w:p w14:paraId="0334DD1F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967" o:spid="_x0000_s1449" style="position:absolute;left:1135;top:11974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">
                <v:shape id="Text Box 968" o:spid="_x0000_s1450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">
                  <v:textbox inset=".5mm,,.5mm">
                    <w:txbxContent>
                      <w:p w14:paraId="74754735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69" o:spid="_x0000_s1451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">
                  <v:textbox inset=".5mm,,.5mm">
                    <w:txbxContent>
                      <w:p w14:paraId="0B5BCDB3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70" o:spid="_x0000_s1452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">
                  <v:textbox inset=".5mm,,.5mm">
                    <w:txbxContent>
                      <w:p w14:paraId="7D874A1B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71" o:spid="_x0000_s1453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">
                  <v:textbox inset=".5mm,,.5mm">
                    <w:txbxContent>
                      <w:p w14:paraId="1E382265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72" o:spid="_x0000_s1454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">
                  <v:textbox inset=".5mm,,.5mm">
                    <w:txbxContent>
                      <w:p w14:paraId="2100BDB3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73" o:spid="_x0000_s1455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">
                  <v:textbox inset=".5mm,,.5mm">
                    <w:txbxContent>
                      <w:p w14:paraId="4EC5164D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74" o:spid="_x0000_s1456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">
                  <v:textbox inset=".5mm,,.5mm">
                    <w:txbxContent>
                      <w:p w14:paraId="5773C630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75" o:spid="_x0000_s1457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">
                  <v:textbox inset=".5mm,,.5mm">
                    <w:txbxContent>
                      <w:p w14:paraId="4A0A13F6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76" o:spid="_x0000_s1458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">
                  <v:textbox inset=".5mm,,.5mm">
                    <w:txbxContent>
                      <w:p w14:paraId="1DF31545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77" o:spid="_x0000_s1459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">
                  <v:textbox inset=".5mm,,.5mm">
                    <w:txbxContent>
                      <w:p w14:paraId="072A1933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978" o:spid="_x0000_s1460" style="position:absolute;left:1135;top:12442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">
                <v:shape id="Text Box 979" o:spid="_x0000_s1461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">
                  <v:textbox inset=".5mm,,.5mm">
                    <w:txbxContent>
                      <w:p w14:paraId="54AFB241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80" o:spid="_x0000_s1462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">
                  <v:textbox inset=".5mm,,.5mm">
                    <w:txbxContent>
                      <w:p w14:paraId="5186B4E1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81" o:spid="_x0000_s1463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">
                  <v:textbox inset=".5mm,,.5mm">
                    <w:txbxContent>
                      <w:p w14:paraId="25048E68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82" o:spid="_x0000_s1464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">
                  <v:textbox inset=".5mm,,.5mm">
                    <w:txbxContent>
                      <w:p w14:paraId="0A00D198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83" o:spid="_x0000_s1465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">
                  <v:textbox inset=".5mm,,.5mm">
                    <w:txbxContent>
                      <w:p w14:paraId="223CC520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84" o:spid="_x0000_s1466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">
                  <v:textbox inset=".5mm,,.5mm">
                    <w:txbxContent>
                      <w:p w14:paraId="48A90ADA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85" o:spid="_x0000_s1467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">
                  <v:textbox inset=".5mm,,.5mm">
                    <w:txbxContent>
                      <w:p w14:paraId="0B08DA9A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86" o:spid="_x0000_s1468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">
                  <v:textbox inset=".5mm,,.5mm">
                    <w:txbxContent>
                      <w:p w14:paraId="1EB6BF7B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87" o:spid="_x0000_s1469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">
                  <v:textbox inset=".5mm,,.5mm">
                    <w:txbxContent>
                      <w:p w14:paraId="1D914BB5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88" o:spid="_x0000_s1470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">
                  <v:textbox inset=".5mm,,.5mm">
                    <w:txbxContent>
                      <w:p w14:paraId="54C4D6E9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989" o:spid="_x0000_s1471" style="position:absolute;left:1135;top:12894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8s8xAAAANw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2kMzzPhCMjFAwAA//8DAFBLAQItABQABgAIAAAAIQDb4fbL7gAAAIUBAAATAAAAAAAAAAAA&#10;AAAAAAAAAABbQ29udGVudF9UeXBlc10ueG1sUEsBAi0AFAAGAAgAAAAhAFr0LFu/AAAAFQEAAAsA&#10;AAAAAAAAAAAAAAAAHwEAAF9yZWxzLy5yZWxzUEsBAi0AFAAGAAgAAAAhABenyzzEAAAA3AAAAA8A&#10;AAAAAAAAAAAAAAAABwIAAGRycy9kb3ducmV2LnhtbFBLBQYAAAAAAwADALcAAAD4AgAAAAA=&#10;">
                <v:shape id="Text Box 990" o:spid="_x0000_s1472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">
                  <v:textbox inset=".5mm,,.5mm">
                    <w:txbxContent>
                      <w:p w14:paraId="2062FAF5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91" o:spid="_x0000_s1473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">
                  <v:textbox inset=".5mm,,.5mm">
                    <w:txbxContent>
                      <w:p w14:paraId="5BA9233A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92" o:spid="_x0000_s1474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">
                  <v:textbox inset=".5mm,,.5mm">
                    <w:txbxContent>
                      <w:p w14:paraId="1CE5227C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93" o:spid="_x0000_s1475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">
                  <v:textbox inset=".5mm,,.5mm">
                    <w:txbxContent>
                      <w:p w14:paraId="54B97A20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94" o:spid="_x0000_s1476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">
                  <v:textbox inset=".5mm,,.5mm">
                    <w:txbxContent>
                      <w:p w14:paraId="0C72E27B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95" o:spid="_x0000_s1477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">
                  <v:textbox inset=".5mm,,.5mm">
                    <w:txbxContent>
                      <w:p w14:paraId="48D22A32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96" o:spid="_x0000_s1478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">
                  <v:textbox inset=".5mm,,.5mm">
                    <w:txbxContent>
                      <w:p w14:paraId="2465F471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97" o:spid="_x0000_s1479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">
                  <v:textbox inset=".5mm,,.5mm">
                    <w:txbxContent>
                      <w:p w14:paraId="4069577B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98" o:spid="_x0000_s1480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">
                  <v:textbox inset=".5mm,,.5mm">
                    <w:txbxContent>
                      <w:p w14:paraId="5CDEC92D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99" o:spid="_x0000_s1481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">
                  <v:textbox inset=".5mm,,.5mm">
                    <w:txbxContent>
                      <w:p w14:paraId="37663CDA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1000" o:spid="_x0000_s1482" style="position:absolute;left:1135;top:13347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">
                <v:shape id="Text Box 1001" o:spid="_x0000_s1483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">
                  <v:textbox inset=".5mm,,.5mm">
                    <w:txbxContent>
                      <w:p w14:paraId="75F2C576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02" o:spid="_x0000_s1484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">
                  <v:textbox inset=".5mm,,.5mm">
                    <w:txbxContent>
                      <w:p w14:paraId="5417917A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03" o:spid="_x0000_s1485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">
                  <v:textbox inset=".5mm,,.5mm">
                    <w:txbxContent>
                      <w:p w14:paraId="30B9E108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04" o:spid="_x0000_s1486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">
                  <v:textbox inset=".5mm,,.5mm">
                    <w:txbxContent>
                      <w:p w14:paraId="6084FCC8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05" o:spid="_x0000_s1487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">
                  <v:textbox inset=".5mm,,.5mm">
                    <w:txbxContent>
                      <w:p w14:paraId="529D19C9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06" o:spid="_x0000_s1488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">
                  <v:textbox inset=".5mm,,.5mm">
                    <w:txbxContent>
                      <w:p w14:paraId="5CBD67B1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07" o:spid="_x0000_s1489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">
                  <v:textbox inset=".5mm,,.5mm">
                    <w:txbxContent>
                      <w:p w14:paraId="531B4AD0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08" o:spid="_x0000_s1490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">
                  <v:textbox inset=".5mm,,.5mm">
                    <w:txbxContent>
                      <w:p w14:paraId="20C456A0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09" o:spid="_x0000_s1491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">
                  <v:textbox inset=".5mm,,.5mm">
                    <w:txbxContent>
                      <w:p w14:paraId="41B03A45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10" o:spid="_x0000_s1492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">
                  <v:textbox inset=".5mm,,.5mm">
                    <w:txbxContent>
                      <w:p w14:paraId="5A3035D4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1011" o:spid="_x0000_s1493" style="position:absolute;left:1135;top:13799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">
                <v:shape id="Text Box 1012" o:spid="_x0000_s1494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">
                  <v:textbox inset=".5mm,,.5mm">
                    <w:txbxContent>
                      <w:p w14:paraId="0D7B1318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13" o:spid="_x0000_s1495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">
                  <v:textbox inset=".5mm,,.5mm">
                    <w:txbxContent>
                      <w:p w14:paraId="7B7510E2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14" o:spid="_x0000_s1496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">
                  <v:textbox inset=".5mm,,.5mm">
                    <w:txbxContent>
                      <w:p w14:paraId="3C11B4FB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15" o:spid="_x0000_s1497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">
                  <v:textbox inset=".5mm,,.5mm">
                    <w:txbxContent>
                      <w:p w14:paraId="7F7E81E1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16" o:spid="_x0000_s1498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">
                  <v:textbox inset=".5mm,,.5mm">
                    <w:txbxContent>
                      <w:p w14:paraId="25AAB857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17" o:spid="_x0000_s1499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">
                  <v:textbox inset=".5mm,,.5mm">
                    <w:txbxContent>
                      <w:p w14:paraId="2F0E821D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18" o:spid="_x0000_s1500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">
                  <v:textbox inset=".5mm,,.5mm">
                    <w:txbxContent>
                      <w:p w14:paraId="2404D1F9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19" o:spid="_x0000_s1501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">
                  <v:textbox inset=".5mm,,.5mm">
                    <w:txbxContent>
                      <w:p w14:paraId="2EDCE73F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20" o:spid="_x0000_s1502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">
                  <v:textbox inset=".5mm,,.5mm">
                    <w:txbxContent>
                      <w:p w14:paraId="7A2BE9E8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21" o:spid="_x0000_s1503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">
                  <v:textbox inset=".5mm,,.5mm">
                    <w:txbxContent>
                      <w:p w14:paraId="3F0B2313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1022" o:spid="_x0000_s1504" style="position:absolute;left:1135;top:14252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q7e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aLODvTDgCcv0LAAD//wMAUEsBAi0AFAAGAAgAAAAhANvh9svuAAAAhQEAABMAAAAAAAAA&#10;AAAAAAAAAAAAAFtDb250ZW50X1R5cGVzXS54bWxQSwECLQAUAAYACAAAACEAWvQsW78AAAAVAQAA&#10;CwAAAAAAAAAAAAAAAAAfAQAAX3JlbHMvLnJlbHNQSwECLQAUAAYACAAAACEA0o6u3sYAAADcAAAA&#10;DwAAAAAAAAAAAAAAAAAHAgAAZHJzL2Rvd25yZXYueG1sUEsFBgAAAAADAAMAtwAAAPoCAAAAAA==&#10;">
                <v:shape id="Text Box 1023" o:spid="_x0000_s1505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">
                  <v:textbox inset=".5mm,,.5mm">
                    <w:txbxContent>
                      <w:p w14:paraId="1707476C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24" o:spid="_x0000_s1506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">
                  <v:textbox inset=".5mm,,.5mm">
                    <w:txbxContent>
                      <w:p w14:paraId="2AEC7572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25" o:spid="_x0000_s1507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">
                  <v:textbox inset=".5mm,,.5mm">
                    <w:txbxContent>
                      <w:p w14:paraId="76A488DA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26" o:spid="_x0000_s1508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">
                  <v:textbox inset=".5mm,,.5mm">
                    <w:txbxContent>
                      <w:p w14:paraId="595005F0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27" o:spid="_x0000_s1509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">
                  <v:textbox inset=".5mm,,.5mm">
                    <w:txbxContent>
                      <w:p w14:paraId="2CD2AFFF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28" o:spid="_x0000_s1510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">
                  <v:textbox inset=".5mm,,.5mm">
                    <w:txbxContent>
                      <w:p w14:paraId="5C432CAB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29" o:spid="_x0000_s1511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">
                  <v:textbox inset=".5mm,,.5mm">
                    <w:txbxContent>
                      <w:p w14:paraId="0A38B198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30" o:spid="_x0000_s1512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">
                  <v:textbox inset=".5mm,,.5mm">
                    <w:txbxContent>
                      <w:p w14:paraId="2CEEF6F9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31" o:spid="_x0000_s1513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">
                  <v:textbox inset=".5mm,,.5mm">
                    <w:txbxContent>
                      <w:p w14:paraId="2A43AEDF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32" o:spid="_x0000_s1514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">
                  <v:textbox inset=".5mm,,.5mm">
                    <w:txbxContent>
                      <w:p w14:paraId="4F5DA982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1033" o:spid="_x0000_s1515" style="position:absolute;left:1135;top:14704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">
                <v:shape id="Text Box 1034" o:spid="_x0000_s1516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">
                  <v:textbox inset=".5mm,,.5mm">
                    <w:txbxContent>
                      <w:p w14:paraId="5067738D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35" o:spid="_x0000_s1517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">
                  <v:textbox inset=".5mm,,.5mm">
                    <w:txbxContent>
                      <w:p w14:paraId="51B53B5E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36" o:spid="_x0000_s1518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">
                  <v:textbox inset=".5mm,,.5mm">
                    <w:txbxContent>
                      <w:p w14:paraId="6FDF1895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37" o:spid="_x0000_s1519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">
                  <v:textbox inset=".5mm,,.5mm">
                    <w:txbxContent>
                      <w:p w14:paraId="27EA0EF8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38" o:spid="_x0000_s1520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">
                  <v:textbox inset=".5mm,,.5mm">
                    <w:txbxContent>
                      <w:p w14:paraId="7D505E59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39" o:spid="_x0000_s1521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">
                  <v:textbox inset=".5mm,,.5mm">
                    <w:txbxContent>
                      <w:p w14:paraId="3621DA86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40" o:spid="_x0000_s1522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">
                  <v:textbox inset=".5mm,,.5mm">
                    <w:txbxContent>
                      <w:p w14:paraId="7B0EA139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41" o:spid="_x0000_s1523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">
                  <v:textbox inset=".5mm,,.5mm">
                    <w:txbxContent>
                      <w:p w14:paraId="2C854217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42" o:spid="_x0000_s1524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">
                  <v:textbox inset=".5mm,,.5mm">
                    <w:txbxContent>
                      <w:p w14:paraId="6B30710C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43" o:spid="_x0000_s1525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">
                  <v:textbox inset=".5mm,,.5mm">
                    <w:txbxContent>
                      <w:p w14:paraId="5A889A5B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1044" o:spid="_x0000_s1526" style="position:absolute;left:567;top:8578;width:561;height:8003" coordorigin="3194,6929" coordsize="561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3CS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g+p/B7JhwBuf4BAAD//wMAUEsBAi0AFAAGAAgAAAAhANvh9svuAAAAhQEAABMAAAAAAAAA&#10;AAAAAAAAAAAAAFtDb250ZW50X1R5cGVzXS54bWxQSwECLQAUAAYACAAAACEAWvQsW78AAAAVAQAA&#10;CwAAAAAAAAAAAAAAAAAfAQAAX3JlbHMvLnJlbHNQSwECLQAUAAYACAAAACEAkM9wksYAAADcAAAA&#10;DwAAAAAAAAAAAAAAAAAHAgAAZHJzL2Rvd25yZXYueG1sUEsFBgAAAAADAAMAtwAAAPoCAAAAAA==&#10;">
                <v:group id="Group 1045" o:spid="_x0000_s1527" style="position:absolute;left:3194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">
                  <v:shape id="Text Box 1046" o:spid="_x0000_s1528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" filled="f" strokeweight="2.25pt">
                    <v:textbox style="layout-flow:vertical;mso-layout-flow-alt:bottom-to-top" inset=".5mm,.3mm,.5mm,.3mm">
                      <w:txbxContent>
                        <w:p w14:paraId="381D943C" w14:textId="77777777" w:rsidR="00CE0340" w:rsidRDefault="00CE0340">
                          <w:pPr>
                            <w:pStyle w:val="a3"/>
                          </w:pPr>
                          <w:r>
                            <w:t>Инв. № подп</w:t>
                          </w:r>
                        </w:p>
                      </w:txbxContent>
                    </v:textbox>
                  </v:shape>
                  <v:shape id="Text Box 1047" o:spid="_x0000_s1529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" filled="f" strokeweight="2.25pt">
                    <v:textbox style="layout-flow:vertical;mso-layout-flow-alt:bottom-to-top" inset=".5mm,.3mm,.5mm,.3mm">
                      <w:txbxContent>
                        <w:p w14:paraId="00A9B755" w14:textId="77777777" w:rsidR="00CE0340" w:rsidRDefault="00CE0340">
                          <w:pPr>
                            <w:pStyle w:val="a3"/>
                          </w:pPr>
                          <w:r>
                            <w:t>Подп. и дата</w:t>
                          </w:r>
                        </w:p>
                      </w:txbxContent>
                    </v:textbox>
                  </v:shape>
                  <v:shape id="Text Box 1048" o:spid="_x0000_s1530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" filled="f" strokeweight="2.25pt">
                    <v:textbox style="layout-flow:vertical;mso-layout-flow-alt:bottom-to-top" inset=".5mm,.3mm,.5mm,.3mm">
                      <w:txbxContent>
                        <w:p w14:paraId="1359BEFC" w14:textId="77777777" w:rsidR="00CE0340" w:rsidRDefault="00CE0340">
                          <w:pPr>
                            <w:pStyle w:val="a3"/>
                          </w:pPr>
                          <w:r>
                            <w:t>Взам. инв. №</w:t>
                          </w:r>
                        </w:p>
                      </w:txbxContent>
                    </v:textbox>
                  </v:shape>
                  <v:shape id="Text Box 1049" o:spid="_x0000_s1531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" filled="f" strokeweight="2.25pt">
                    <v:textbox style="layout-flow:vertical;mso-layout-flow-alt:bottom-to-top" inset=".5mm,.3mm,.5mm,.3mm">
                      <w:txbxContent>
                        <w:p w14:paraId="326DE6E3" w14:textId="77777777" w:rsidR="00CE0340" w:rsidRDefault="00CE0340">
                          <w:pPr>
                            <w:pStyle w:val="a3"/>
                          </w:pPr>
                          <w:r>
                            <w:t>Инв. № дубл.</w:t>
                          </w:r>
                        </w:p>
                      </w:txbxContent>
                    </v:textbox>
                  </v:shape>
                  <v:shape id="Text Box 1050" o:spid="_x0000_s1532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" filled="f" strokeweight="2.25pt">
                    <v:textbox style="layout-flow:vertical;mso-layout-flow-alt:bottom-to-top" inset=".5mm,.3mm,.5mm,.3mm">
                      <w:txbxContent>
                        <w:p w14:paraId="430E5652" w14:textId="77777777" w:rsidR="00CE0340" w:rsidRDefault="00CE0340">
                          <w:pPr>
                            <w:pStyle w:val="a3"/>
                          </w:pPr>
                          <w:r>
                            <w:t>Подп. и дата</w:t>
                          </w:r>
                        </w:p>
                      </w:txbxContent>
                    </v:textbox>
                  </v:shape>
                </v:group>
                <v:group id="Group 1051" o:spid="_x0000_s1533" style="position:absolute;left:3472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">
                  <v:shape id="Text Box 1052" o:spid="_x0000_s1534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" filled="f" strokeweight="2.25pt">
                    <v:textbox style="layout-flow:vertical;mso-layout-flow-alt:bottom-to-top" inset=".5mm,.3mm,.5mm,.3mm">
                      <w:txbxContent>
                        <w:p w14:paraId="15466302" w14:textId="77777777" w:rsidR="00CE0340" w:rsidRDefault="00CE0340">
                          <w:pPr>
                            <w:pStyle w:val="a3"/>
                          </w:pPr>
                        </w:p>
                      </w:txbxContent>
                    </v:textbox>
                  </v:shape>
                  <v:shape id="Text Box 1053" o:spid="_x0000_s1535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" filled="f" strokeweight="2.25pt">
                    <v:textbox style="layout-flow:vertical;mso-layout-flow-alt:bottom-to-top" inset=".5mm,.3mm,.5mm,.3mm">
                      <w:txbxContent>
                        <w:p w14:paraId="64875ECE" w14:textId="77777777" w:rsidR="00CE0340" w:rsidRDefault="00CE0340">
                          <w:pPr>
                            <w:pStyle w:val="a3"/>
                          </w:pPr>
                        </w:p>
                      </w:txbxContent>
                    </v:textbox>
                  </v:shape>
                  <v:shape id="Text Box 1054" o:spid="_x0000_s1536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" filled="f" strokeweight="2.25pt">
                    <v:textbox style="layout-flow:vertical;mso-layout-flow-alt:bottom-to-top" inset=".5mm,.3mm,.5mm,.3mm">
                      <w:txbxContent>
                        <w:p w14:paraId="780D2442" w14:textId="77777777" w:rsidR="00CE0340" w:rsidRDefault="00CE0340">
                          <w:pPr>
                            <w:pStyle w:val="a3"/>
                          </w:pPr>
                        </w:p>
                      </w:txbxContent>
                    </v:textbox>
                  </v:shape>
                  <v:shape id="Text Box 1055" o:spid="_x0000_s1537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" filled="f" strokeweight="2.25pt">
                    <v:textbox style="layout-flow:vertical;mso-layout-flow-alt:bottom-to-top" inset=".5mm,.3mm,.5mm,.3mm">
                      <w:txbxContent>
                        <w:p w14:paraId="28D45D76" w14:textId="77777777" w:rsidR="00CE0340" w:rsidRDefault="00CE0340">
                          <w:pPr>
                            <w:pStyle w:val="a3"/>
                          </w:pPr>
                        </w:p>
                      </w:txbxContent>
                    </v:textbox>
                  </v:shape>
                  <v:shape id="Text Box 1056" o:spid="_x0000_s1538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" filled="f" strokeweight="2.25pt">
                    <v:textbox style="layout-flow:vertical;mso-layout-flow-alt:bottom-to-top" inset=".5mm,.3mm,.5mm,.3mm">
                      <w:txbxContent>
                        <w:p w14:paraId="35B616DF" w14:textId="77777777" w:rsidR="00CE0340" w:rsidRDefault="00CE0340">
                          <w:pPr>
                            <w:pStyle w:val="a3"/>
                          </w:pPr>
                        </w:p>
                      </w:txbxContent>
                    </v:textbox>
                  </v:shape>
                </v:group>
              </v:group>
              <v:rect id="Rectangle 1057" o:spid="_x0000_s1539" style="position:absolute;left:1128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" filled="f" strokeweight="2.25pt"/>
              <v:group id="Group 1058" o:spid="_x0000_s1540" style="position:absolute;left:1583;top:1958;width:9474;height:13743" coordorigin="1586,2096" coordsize="9474,13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">
                <v:line id="Line 1059" o:spid="_x0000_s1541" style="position:absolute;visibility:visible;mso-wrap-style:square" from="1586,2132" to="1592,15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" strokeweight="2.25pt"/>
                <v:line id="Line 1060" o:spid="_x0000_s1542" style="position:absolute;visibility:visible;mso-wrap-style:square" from="2726,2129" to="2732,15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" strokeweight="2.25pt"/>
                <v:line id="Line 1061" o:spid="_x0000_s1543" style="position:absolute;visibility:visible;mso-wrap-style:square" from="3851,2129" to="3857,15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" strokeweight="2.25pt"/>
                <v:line id="Line 1062" o:spid="_x0000_s1544" style="position:absolute;visibility:visible;mso-wrap-style:square" from="4985,2129" to="4991,15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" strokeweight="2.25pt"/>
                <v:line id="Line 1063" o:spid="_x0000_s1545" style="position:absolute;visibility:visible;mso-wrap-style:square" from="6110,2096" to="6116,15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" strokeweight="2.25pt"/>
                <v:line id="Line 1064" o:spid="_x0000_s1546" style="position:absolute;visibility:visible;mso-wrap-style:square" from="7243,2129" to="7249,15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" strokeweight="2.25pt"/>
                <v:line id="Line 1065" o:spid="_x0000_s1547" style="position:absolute;visibility:visible;mso-wrap-style:square" from="8955,2096" to="8961,15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" strokeweight="2.25pt"/>
                <v:line id="Line 1066" o:spid="_x0000_s1548" style="position:absolute;visibility:visible;mso-wrap-style:square" from="10203,2096" to="10209,15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" strokeweight="2.25pt"/>
                <v:line id="Line 1067" o:spid="_x0000_s1549" style="position:absolute;visibility:visible;mso-wrap-style:square" from="11054,2096" to="11060,15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" strokeweight="2.25pt"/>
              </v:group>
              <v:group id="Group 1068" o:spid="_x0000_s1550" style="position:absolute;left:1128;top:15633;width:10489;height:940" coordorigin="1140,12894" coordsize="10489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">
                <v:rect id="Rectangle 1069" o:spid="_x0000_s1551" style="position:absolute;left:1140;top:12894;width:10488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" strokeweight="2.25pt"/>
                <v:group id="Group 1070" o:spid="_x0000_s1552" style="position:absolute;left:1143;top:12894;width:10486;height:853" coordorigin="989,11410" coordsize="10486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">
                  <v:group id="Group 1071" o:spid="_x0000_s1553" style="position:absolute;left:10908;top:11410;width:567;height:853" coordorigin="9096,9973" coordsize="851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">
                    <v:shape id="Text Box 1072" o:spid="_x0000_s1554" type="#_x0000_t202" style="position:absolute;left:9096;top:9973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" strokeweight="2.25pt">
                      <v:textbox inset=".5mm,.3mm,.5mm,.3mm">
                        <w:txbxContent>
                          <w:p w14:paraId="5938E5AF" w14:textId="77777777" w:rsidR="00CE0340" w:rsidRDefault="00CE0340">
                            <w:pPr>
                              <w:pStyle w:val="a3"/>
                              <w:rPr>
                                <w:noProof w:val="0"/>
                              </w:rPr>
                            </w:pPr>
                            <w:r>
                              <w:rPr>
                                <w:noProof w:val="0"/>
                              </w:rPr>
                              <w:t>Лист</w:t>
                            </w:r>
                          </w:p>
                        </w:txbxContent>
                      </v:textbox>
                    </v:shape>
                    <v:shape id="Text Box 1073" o:spid="_x0000_s1555" type="#_x0000_t202" style="position:absolute;left:9097;top:10259;width:850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" strokeweight="2.25pt">
                      <v:textbox inset=".5mm,.3mm,.5mm,.3mm">
                        <w:txbxContent>
                          <w:p w14:paraId="2E257075" w14:textId="77777777" w:rsidR="00CE0340" w:rsidRDefault="00CE0340">
                            <w:pPr>
                              <w:pStyle w:val="a3"/>
                              <w:spacing w:before="120"/>
                              <w:rPr>
                                <w:noProof w:val="0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noProof w:val="0"/>
                                <w:sz w:val="22"/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noProof w:val="0"/>
                                <w:sz w:val="22"/>
                                <w:lang w:val="en-US"/>
                              </w:rPr>
                              <w:instrText xml:space="preserve"> PAGE  \* MERGEFORMAT </w:instrText>
                            </w:r>
                            <w:r>
                              <w:rPr>
                                <w:noProof w:val="0"/>
                                <w:sz w:val="22"/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sz w:val="22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noProof w:val="0"/>
                                <w:sz w:val="22"/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v:group>
                  <v:shape id="Text Box 1074" o:spid="_x0000_s1556" type="#_x0000_t202" style="position:absolute;left:4672;top:11413;width:6236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" strokeweight="2.25pt">
                    <v:textbox inset=".5mm,.3mm,.5mm,.3mm">
                      <w:txbxContent>
                        <w:p w14:paraId="6601146F" w14:textId="466D2C4A" w:rsidR="00CE0340" w:rsidRDefault="007D1707">
                          <w:pPr>
                            <w:pStyle w:val="a3"/>
                            <w:spacing w:before="160"/>
                            <w:rPr>
                              <w:noProof w:val="0"/>
                              <w:sz w:val="32"/>
                              <w:lang w:val="en-US"/>
                            </w:rPr>
                          </w:pPr>
                          <w:r>
                            <w:rPr>
                              <w:rFonts w:ascii="GOST type A" w:hAnsi="GOST type A"/>
                              <w:i/>
                              <w:noProof w:val="0"/>
                              <w:sz w:val="36"/>
                            </w:rPr>
                            <w:t>ДФТВ</w:t>
                          </w:r>
                          <w:r w:rsidRPr="00D64169">
                            <w:rPr>
                              <w:rFonts w:ascii="GOST type A" w:hAnsi="GOST type A"/>
                              <w:i/>
                              <w:noProof w:val="0"/>
                              <w:sz w:val="36"/>
                            </w:rPr>
                            <w:t>.</w:t>
                          </w:r>
                          <w:r>
                            <w:rPr>
                              <w:rFonts w:ascii="GOST type A" w:hAnsi="GOST type A"/>
                              <w:i/>
                              <w:noProof w:val="0"/>
                              <w:sz w:val="36"/>
                            </w:rPr>
                            <w:t>43</w:t>
                          </w:r>
                          <w:r w:rsidR="008A6FD0">
                            <w:rPr>
                              <w:rFonts w:ascii="GOST type A" w:hAnsi="GOST type A"/>
                              <w:i/>
                              <w:noProof w:val="0"/>
                              <w:sz w:val="36"/>
                            </w:rPr>
                            <w:t>4519</w:t>
                          </w:r>
                          <w:r>
                            <w:rPr>
                              <w:rFonts w:ascii="GOST type A" w:hAnsi="GOST type A"/>
                              <w:i/>
                              <w:noProof w:val="0"/>
                              <w:sz w:val="36"/>
                            </w:rPr>
                            <w:t>.00</w:t>
                          </w:r>
                          <w:r w:rsidR="008A6FD0">
                            <w:rPr>
                              <w:rFonts w:ascii="GOST type A" w:hAnsi="GOST type A"/>
                              <w:i/>
                              <w:noProof w:val="0"/>
                              <w:sz w:val="36"/>
                            </w:rPr>
                            <w:t>3</w:t>
                          </w:r>
                          <w:r>
                            <w:rPr>
                              <w:rFonts w:ascii="GOST type A" w:hAnsi="GOST type A"/>
                              <w:i/>
                              <w:noProof w:val="0"/>
                              <w:sz w:val="36"/>
                            </w:rPr>
                            <w:t>ПС</w:t>
                          </w:r>
                        </w:p>
                      </w:txbxContent>
                    </v:textbox>
                  </v:shape>
                  <v:group id="Group 1075" o:spid="_x0000_s1557" style="position:absolute;left:989;top:11413;width:3683;height:850" coordorigin="1248,9691" coordsize="3683,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">
                    <v:group id="Group 1076" o:spid="_x0000_s1558" style="position:absolute;left:1248;top:10272;width:3682;height:280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">
                      <v:shape id="Text Box 1077" o:spid="_x0000_s1559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" strokeweight="2.25pt">
                        <v:textbox inset=".5mm,.3mm,.5mm,.3mm">
                          <w:txbxContent>
                            <w:p w14:paraId="2582C946" w14:textId="77777777" w:rsidR="00CE0340" w:rsidRDefault="00CE0340">
                              <w:pPr>
                                <w:pStyle w:val="a3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Лит</w:t>
                              </w:r>
                            </w:p>
                          </w:txbxContent>
                        </v:textbox>
                      </v:shape>
                      <v:shape id="Text Box 1078" o:spid="_x0000_s1560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" strokeweight="2.25pt">
                        <v:textbox inset=".5mm,.3mm,.5mm,.3mm">
                          <w:txbxContent>
                            <w:p w14:paraId="609C6B3D" w14:textId="77777777" w:rsidR="00CE0340" w:rsidRDefault="00CE0340">
                              <w:pPr>
                                <w:pStyle w:val="a3"/>
                              </w:pPr>
                              <w:r>
                                <w:t>№ докум.</w:t>
                              </w:r>
                            </w:p>
                          </w:txbxContent>
                        </v:textbox>
                      </v:shape>
                      <v:shape id="Text Box 1079" o:spid="_x0000_s1561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" strokeweight="2.25pt">
                        <v:textbox inset=".5mm,.3mm,.5mm,.3mm">
                          <w:txbxContent>
                            <w:p w14:paraId="64756DAA" w14:textId="77777777" w:rsidR="00CE0340" w:rsidRDefault="00CE0340">
                              <w:pPr>
                                <w:pStyle w:val="a3"/>
                                <w:rPr>
                                  <w:noProof w:val="0"/>
                                </w:rPr>
                              </w:pPr>
                              <w:r>
                                <w:t>Изм</w:t>
                              </w:r>
                              <w:r>
                                <w:rPr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1080" o:spid="_x0000_s1562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" strokeweight="2.25pt">
                        <v:textbox inset=".5mm,.3mm,.5mm,.3mm">
                          <w:txbxContent>
                            <w:p w14:paraId="108E52E8" w14:textId="77777777" w:rsidR="00CE0340" w:rsidRDefault="00CE0340">
                              <w:pPr>
                                <w:pStyle w:val="a3"/>
                                <w:rPr>
                                  <w:noProof w:val="0"/>
                                </w:rPr>
                              </w:pPr>
                              <w:r>
                                <w:t>Подп</w:t>
                              </w:r>
                              <w:r>
                                <w:rPr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1081" o:spid="_x0000_s1563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" strokeweight="2.25pt">
                        <v:textbox inset=".5mm,.3mm,.5mm,.3mm">
                          <w:txbxContent>
                            <w:p w14:paraId="4A1221DA" w14:textId="77777777" w:rsidR="00CE0340" w:rsidRDefault="00CE0340">
                              <w:pPr>
                                <w:pStyle w:val="a3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Дата</w:t>
                              </w:r>
                            </w:p>
                          </w:txbxContent>
                        </v:textbox>
                      </v:shape>
                    </v:group>
                    <v:group id="Group 1082" o:spid="_x0000_s1564" style="position:absolute;left:1248;top:9691;width:3683;height:581" coordorigin="3033,9482" coordsize="3683,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">
                      <v:group id="Group 1083" o:spid="_x0000_s1565" style="position:absolute;left:3034;top:9492;width:3682;height:561" coordorigin="1240,9793" coordsize="3685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">
                        <v:group id="Group 1084" o:spid="_x0000_s1566" style="position:absolute;left:1240;top:10078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">
                          <v:shape id="Text Box 1085" o:spid="_x0000_s1567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" strokeweight="1pt">
                            <v:textbox inset=".5mm,.3mm,.5mm,.3mm">
                              <w:txbxContent>
                                <w:p w14:paraId="65E2E575" w14:textId="77777777" w:rsidR="00CE0340" w:rsidRDefault="00CE0340">
                                  <w:pPr>
                                    <w:pStyle w:val="a3"/>
                                  </w:pPr>
                                </w:p>
                              </w:txbxContent>
                            </v:textbox>
                          </v:shape>
                          <v:shape id="Text Box 1086" o:spid="_x0000_s1568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" strokeweight="1pt">
                            <v:textbox inset=".5mm,.3mm,.5mm,.3mm">
                              <w:txbxContent>
                                <w:p w14:paraId="574D8CF7" w14:textId="77777777" w:rsidR="00CE0340" w:rsidRDefault="00CE0340">
                                  <w:pPr>
                                    <w:pStyle w:val="a3"/>
                                  </w:pPr>
                                </w:p>
                              </w:txbxContent>
                            </v:textbox>
                          </v:shape>
                          <v:shape id="Text Box 1087" o:spid="_x0000_s1569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" strokeweight="1pt">
                            <v:textbox inset=".5mm,.3mm,.5mm,.3mm">
                              <w:txbxContent>
                                <w:p w14:paraId="234CE7B7" w14:textId="77777777" w:rsidR="00CE0340" w:rsidRDefault="00CE0340">
                                  <w:pPr>
                                    <w:pStyle w:val="a3"/>
                                  </w:pPr>
                                </w:p>
                              </w:txbxContent>
                            </v:textbox>
                          </v:shape>
                          <v:shape id="Text Box 1088" o:spid="_x0000_s1570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" strokeweight="1pt">
                            <v:textbox inset=".5mm,.3mm,.5mm,.3mm">
                              <w:txbxContent>
                                <w:p w14:paraId="4439EB74" w14:textId="77777777" w:rsidR="00CE0340" w:rsidRDefault="00CE0340">
                                  <w:pPr>
                                    <w:pStyle w:val="a3"/>
                                  </w:pPr>
                                </w:p>
                              </w:txbxContent>
                            </v:textbox>
                          </v:shape>
                          <v:shape id="Text Box 1089" o:spid="_x0000_s1571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" strokeweight="1pt">
                            <v:textbox inset=".5mm,.3mm,.5mm,.3mm">
                              <w:txbxContent>
                                <w:p w14:paraId="18CBF92C" w14:textId="77777777" w:rsidR="00CE0340" w:rsidRDefault="00CE0340">
                                  <w:pPr>
                                    <w:pStyle w:val="a3"/>
                                  </w:pPr>
                                </w:p>
                              </w:txbxContent>
                            </v:textbox>
                          </v:shape>
                        </v:group>
                        <v:group id="Group 1090" o:spid="_x0000_s1572" style="position:absolute;left:1240;top:9793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FrW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6TODvTDgCcv0LAAD//wMAUEsBAi0AFAAGAAgAAAAhANvh9svuAAAAhQEAABMAAAAAAAAA&#10;AAAAAAAAAAAAAFtDb250ZW50X1R5cGVzXS54bWxQSwECLQAUAAYACAAAACEAWvQsW78AAAAVAQAA&#10;CwAAAAAAAAAAAAAAAAAfAQAAX3JlbHMvLnJlbHNQSwECLQAUAAYACAAAACEAkZRa1sYAAADcAAAA&#10;DwAAAAAAAAAAAAAAAAAHAgAAZHJzL2Rvd25yZXYueG1sUEsFBgAAAAADAAMAtwAAAPoCAAAAAA==&#10;">
                          <v:shape id="Text Box 1091" o:spid="_x0000_s1573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" strokeweight="1pt">
                            <v:textbox inset=".5mm,.3mm,.5mm,.3mm">
                              <w:txbxContent>
                                <w:p w14:paraId="25523420" w14:textId="77777777" w:rsidR="00CE0340" w:rsidRDefault="00CE0340">
                                  <w:pPr>
                                    <w:pStyle w:val="a3"/>
                                  </w:pPr>
                                </w:p>
                              </w:txbxContent>
                            </v:textbox>
                          </v:shape>
                          <v:shape id="Text Box 1092" o:spid="_x0000_s1574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" strokeweight="1pt">
                            <v:textbox inset=".5mm,.3mm,.5mm,.3mm">
                              <w:txbxContent>
                                <w:p w14:paraId="5717415F" w14:textId="77777777" w:rsidR="00CE0340" w:rsidRDefault="00CE0340">
                                  <w:pPr>
                                    <w:pStyle w:val="a3"/>
                                  </w:pPr>
                                </w:p>
                              </w:txbxContent>
                            </v:textbox>
                          </v:shape>
                          <v:shape id="Text Box 1093" o:spid="_x0000_s1575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" strokeweight="1pt">
                            <v:textbox inset=".5mm,.3mm,.5mm,.3mm">
                              <w:txbxContent>
                                <w:p w14:paraId="036BE145" w14:textId="77777777" w:rsidR="00CE0340" w:rsidRDefault="00CE0340">
                                  <w:pPr>
                                    <w:pStyle w:val="a3"/>
                                  </w:pPr>
                                </w:p>
                              </w:txbxContent>
                            </v:textbox>
                          </v:shape>
                          <v:shape id="Text Box 1094" o:spid="_x0000_s1576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" strokeweight="1pt">
                            <v:textbox inset=".5mm,.3mm,.5mm,.3mm">
                              <w:txbxContent>
                                <w:p w14:paraId="110F39B5" w14:textId="77777777" w:rsidR="00CE0340" w:rsidRDefault="00CE0340">
                                  <w:pPr>
                                    <w:pStyle w:val="a3"/>
                                  </w:pPr>
                                </w:p>
                              </w:txbxContent>
                            </v:textbox>
                          </v:shape>
                          <v:shape id="Text Box 1095" o:spid="_x0000_s1577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" strokeweight="1pt">
                            <v:textbox inset=".5mm,.3mm,.5mm,.3mm">
                              <w:txbxContent>
                                <w:p w14:paraId="0B5B0BF0" w14:textId="77777777" w:rsidR="00CE0340" w:rsidRDefault="00CE0340">
                                  <w:pPr>
                                    <w:pStyle w:val="a3"/>
                                  </w:pPr>
                                </w:p>
                              </w:txbxContent>
                            </v:textbox>
                          </v:shape>
                        </v:group>
                      </v:group>
                      <v:line id="Line 1096" o:spid="_x0000_s1578" style="position:absolute;visibility:visible;mso-wrap-style:square" from="5299,9482" to="5299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" strokeweight="2.25pt"/>
                      <v:line id="Line 1097" o:spid="_x0000_s1579" style="position:absolute;visibility:visible;mso-wrap-style:square" from="3033,9492" to="3033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" strokeweight="2.25pt"/>
                      <v:line id="Line 1098" o:spid="_x0000_s1580" style="position:absolute;visibility:visible;mso-wrap-style:square" from="6715,9482" to="6715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" strokeweight="2.25pt"/>
                      <v:line id="Line 1099" o:spid="_x0000_s1581" style="position:absolute;visibility:visible;mso-wrap-style:square" from="6148,9482" to="6148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" strokeweight="2.25pt"/>
                      <v:line id="Line 1100" o:spid="_x0000_s1582" style="position:absolute;visibility:visible;mso-wrap-style:square" from="3430,9492" to="3430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" strokeweight="2.25pt"/>
                      <v:line id="Line 1101" o:spid="_x0000_s1583" style="position:absolute;visibility:visible;mso-wrap-style:square" from="3996,9482" to="3996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" strokeweight="2.25pt"/>
                    </v:group>
                  </v:group>
                </v:group>
              </v:group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D0EDA"/>
    <w:multiLevelType w:val="hybridMultilevel"/>
    <w:tmpl w:val="CD862962"/>
    <w:lvl w:ilvl="0" w:tplc="0419000D">
      <w:start w:val="1"/>
      <w:numFmt w:val="bullet"/>
      <w:lvlText w:val=""/>
      <w:lvlJc w:val="left"/>
      <w:pPr>
        <w:ind w:left="25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090A7950"/>
    <w:multiLevelType w:val="multilevel"/>
    <w:tmpl w:val="A60EDD66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A2C7A6D"/>
    <w:multiLevelType w:val="hybridMultilevel"/>
    <w:tmpl w:val="01DEE7B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C264886"/>
    <w:multiLevelType w:val="hybridMultilevel"/>
    <w:tmpl w:val="D94E38CA"/>
    <w:lvl w:ilvl="0" w:tplc="0419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4" w15:restartNumberingAfterBreak="0">
    <w:nsid w:val="0E187276"/>
    <w:multiLevelType w:val="multilevel"/>
    <w:tmpl w:val="041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5" w15:restartNumberingAfterBreak="0">
    <w:nsid w:val="0FDA3FF8"/>
    <w:multiLevelType w:val="hybridMultilevel"/>
    <w:tmpl w:val="C05AC1BA"/>
    <w:lvl w:ilvl="0" w:tplc="4238D52E">
      <w:start w:val="1"/>
      <w:numFmt w:val="bullet"/>
      <w:lvlText w:val="‒"/>
      <w:lvlJc w:val="left"/>
      <w:pPr>
        <w:ind w:left="1944" w:hanging="360"/>
      </w:pPr>
      <w:rPr>
        <w:rFonts w:ascii="Helvetica" w:hAnsi="Helvetica" w:hint="default"/>
      </w:rPr>
    </w:lvl>
    <w:lvl w:ilvl="1" w:tplc="041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6" w15:restartNumberingAfterBreak="0">
    <w:nsid w:val="21A02C70"/>
    <w:multiLevelType w:val="multilevel"/>
    <w:tmpl w:val="6EB6D08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55" w:hanging="49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26A3648E"/>
    <w:multiLevelType w:val="multilevel"/>
    <w:tmpl w:val="E42AB5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2A511317"/>
    <w:multiLevelType w:val="hybridMultilevel"/>
    <w:tmpl w:val="FFE20A84"/>
    <w:lvl w:ilvl="0" w:tplc="040A323E">
      <w:start w:val="7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E84754"/>
    <w:multiLevelType w:val="hybridMultilevel"/>
    <w:tmpl w:val="65A27064"/>
    <w:lvl w:ilvl="0" w:tplc="60F62E52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46732E"/>
    <w:multiLevelType w:val="hybridMultilevel"/>
    <w:tmpl w:val="4C8E34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7F04ED"/>
    <w:multiLevelType w:val="multilevel"/>
    <w:tmpl w:val="54A6F926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895" w:hanging="360"/>
      </w:pPr>
      <w:rPr>
        <w:rFonts w:hint="default"/>
        <w:color w:val="000000"/>
      </w:rPr>
    </w:lvl>
    <w:lvl w:ilvl="2">
      <w:start w:val="2"/>
      <w:numFmt w:val="decimal"/>
      <w:isLgl/>
      <w:lvlText w:val="%1.%2.%3."/>
      <w:lvlJc w:val="left"/>
      <w:pPr>
        <w:ind w:left="1430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."/>
      <w:lvlJc w:val="left"/>
      <w:pPr>
        <w:ind w:left="1605" w:hanging="720"/>
      </w:pPr>
      <w:rPr>
        <w:rFonts w:hint="default"/>
        <w:color w:val="000000"/>
      </w:rPr>
    </w:lvl>
    <w:lvl w:ilvl="4">
      <w:start w:val="1"/>
      <w:numFmt w:val="decimal"/>
      <w:isLgl/>
      <w:lvlText w:val="%1.%2.%3.%4.%5."/>
      <w:lvlJc w:val="left"/>
      <w:pPr>
        <w:ind w:left="2140" w:hanging="1080"/>
      </w:pPr>
      <w:rPr>
        <w:rFonts w:hint="default"/>
        <w:color w:val="000000"/>
      </w:rPr>
    </w:lvl>
    <w:lvl w:ilvl="5">
      <w:start w:val="1"/>
      <w:numFmt w:val="decimal"/>
      <w:isLgl/>
      <w:lvlText w:val="%1.%2.%3.%4.%5.%6."/>
      <w:lvlJc w:val="left"/>
      <w:pPr>
        <w:ind w:left="2315" w:hanging="1080"/>
      </w:pPr>
      <w:rPr>
        <w:rFonts w:hint="default"/>
        <w:color w:val="000000"/>
      </w:rPr>
    </w:lvl>
    <w:lvl w:ilvl="6">
      <w:start w:val="1"/>
      <w:numFmt w:val="decimal"/>
      <w:isLgl/>
      <w:lvlText w:val="%1.%2.%3.%4.%5.%6.%7."/>
      <w:lvlJc w:val="left"/>
      <w:pPr>
        <w:ind w:left="2850" w:hanging="144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."/>
      <w:lvlJc w:val="left"/>
      <w:pPr>
        <w:ind w:left="3025" w:hanging="144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."/>
      <w:lvlJc w:val="left"/>
      <w:pPr>
        <w:ind w:left="3560" w:hanging="1800"/>
      </w:pPr>
      <w:rPr>
        <w:rFonts w:hint="default"/>
        <w:color w:val="000000"/>
      </w:rPr>
    </w:lvl>
  </w:abstractNum>
  <w:abstractNum w:abstractNumId="12" w15:restartNumberingAfterBreak="0">
    <w:nsid w:val="449011B7"/>
    <w:multiLevelType w:val="hybridMultilevel"/>
    <w:tmpl w:val="8C32FC96"/>
    <w:lvl w:ilvl="0" w:tplc="4238D52E">
      <w:start w:val="1"/>
      <w:numFmt w:val="bullet"/>
      <w:lvlText w:val="‒"/>
      <w:lvlJc w:val="left"/>
      <w:pPr>
        <w:ind w:left="1944" w:hanging="360"/>
      </w:pPr>
      <w:rPr>
        <w:rFonts w:ascii="Helvetica" w:hAnsi="Helvetica" w:hint="default"/>
      </w:rPr>
    </w:lvl>
    <w:lvl w:ilvl="1" w:tplc="041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13" w15:restartNumberingAfterBreak="0">
    <w:nsid w:val="452F716B"/>
    <w:multiLevelType w:val="multilevel"/>
    <w:tmpl w:val="6EB6D08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55" w:hanging="49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45587230"/>
    <w:multiLevelType w:val="hybridMultilevel"/>
    <w:tmpl w:val="DCE864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5454B1"/>
    <w:multiLevelType w:val="multilevel"/>
    <w:tmpl w:val="945876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E047FD2"/>
    <w:multiLevelType w:val="hybridMultilevel"/>
    <w:tmpl w:val="9ED0FA2A"/>
    <w:lvl w:ilvl="0" w:tplc="6CF8FDD0">
      <w:start w:val="2"/>
      <w:numFmt w:val="bullet"/>
      <w:lvlText w:val="-"/>
      <w:lvlJc w:val="left"/>
      <w:pPr>
        <w:ind w:left="1584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17" w15:restartNumberingAfterBreak="0">
    <w:nsid w:val="5E3D1FB3"/>
    <w:multiLevelType w:val="multilevel"/>
    <w:tmpl w:val="DBBEC402"/>
    <w:lvl w:ilvl="0">
      <w:start w:val="1"/>
      <w:numFmt w:val="decimal"/>
      <w:suff w:val="space"/>
      <w:lvlText w:val="%1"/>
      <w:lvlJc w:val="center"/>
      <w:pPr>
        <w:ind w:left="1440" w:hanging="360"/>
      </w:pPr>
      <w:rPr>
        <w:rFonts w:ascii="Times New Roman" w:hAnsi="Times New Roman" w:hint="default"/>
        <w:b w:val="0"/>
        <w:i w:val="0"/>
        <w:caps/>
        <w:sz w:val="24"/>
        <w:szCs w:val="24"/>
      </w:rPr>
    </w:lvl>
    <w:lvl w:ilvl="1">
      <w:start w:val="1"/>
      <w:numFmt w:val="decimal"/>
      <w:isLgl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 w:val="0"/>
        <w:i w:val="0"/>
        <w:sz w:val="24"/>
        <w:szCs w:val="24"/>
      </w:rPr>
    </w:lvl>
    <w:lvl w:ilvl="2">
      <w:start w:val="1"/>
      <w:numFmt w:val="decimal"/>
      <w:isLgl/>
      <w:suff w:val="space"/>
      <w:lvlText w:val="%1.%2.%3"/>
      <w:lvlJc w:val="left"/>
      <w:pPr>
        <w:ind w:left="1" w:firstLine="709"/>
      </w:pPr>
      <w:rPr>
        <w:rFonts w:ascii="Times New Roman" w:hAnsi="Times New Roman" w:hint="default"/>
        <w:b w:val="0"/>
        <w:i w:val="0"/>
        <w:sz w:val="24"/>
        <w:szCs w:val="24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 w:val="0"/>
        <w:i w:val="0"/>
        <w:sz w:val="24"/>
        <w:szCs w:val="24"/>
      </w:rPr>
    </w:lvl>
    <w:lvl w:ilvl="4">
      <w:start w:val="1"/>
      <w:numFmt w:val="decimal"/>
      <w:isLgl/>
      <w:lvlText w:val="%1.%2.%3.%4.%5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880"/>
        </w:tabs>
        <w:ind w:left="2880" w:hanging="1800"/>
      </w:pPr>
      <w:rPr>
        <w:rFonts w:hint="default"/>
      </w:rPr>
    </w:lvl>
  </w:abstractNum>
  <w:abstractNum w:abstractNumId="18" w15:restartNumberingAfterBreak="0">
    <w:nsid w:val="61A07BBA"/>
    <w:multiLevelType w:val="hybridMultilevel"/>
    <w:tmpl w:val="C5C23658"/>
    <w:lvl w:ilvl="0" w:tplc="988E3006">
      <w:start w:val="7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A129F9"/>
    <w:multiLevelType w:val="hybridMultilevel"/>
    <w:tmpl w:val="05E47E7A"/>
    <w:lvl w:ilvl="0" w:tplc="04190001">
      <w:start w:val="1"/>
      <w:numFmt w:val="bullet"/>
      <w:lvlText w:val=""/>
      <w:lvlJc w:val="left"/>
      <w:pPr>
        <w:ind w:left="206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20" w15:restartNumberingAfterBreak="0">
    <w:nsid w:val="63975377"/>
    <w:multiLevelType w:val="hybridMultilevel"/>
    <w:tmpl w:val="789C9A4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65BC3868"/>
    <w:multiLevelType w:val="hybridMultilevel"/>
    <w:tmpl w:val="C884F450"/>
    <w:lvl w:ilvl="0" w:tplc="0419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22" w15:restartNumberingAfterBreak="0">
    <w:nsid w:val="66564530"/>
    <w:multiLevelType w:val="multilevel"/>
    <w:tmpl w:val="945876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669E0690"/>
    <w:multiLevelType w:val="hybridMultilevel"/>
    <w:tmpl w:val="1846A9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2A6E54"/>
    <w:multiLevelType w:val="hybridMultilevel"/>
    <w:tmpl w:val="9AEE24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6C6F7E"/>
    <w:multiLevelType w:val="multilevel"/>
    <w:tmpl w:val="041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6" w15:restartNumberingAfterBreak="0">
    <w:nsid w:val="70CA39AD"/>
    <w:multiLevelType w:val="hybridMultilevel"/>
    <w:tmpl w:val="3320DCAC"/>
    <w:lvl w:ilvl="0" w:tplc="98A2EF26">
      <w:start w:val="7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3AD0A68"/>
    <w:multiLevelType w:val="hybridMultilevel"/>
    <w:tmpl w:val="D0FA7C4C"/>
    <w:lvl w:ilvl="0" w:tplc="15388E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D4513E"/>
    <w:multiLevelType w:val="hybridMultilevel"/>
    <w:tmpl w:val="CDF0FE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9480D83"/>
    <w:multiLevelType w:val="hybridMultilevel"/>
    <w:tmpl w:val="D2D003D8"/>
    <w:lvl w:ilvl="0" w:tplc="04190001">
      <w:start w:val="1"/>
      <w:numFmt w:val="bullet"/>
      <w:lvlText w:val=""/>
      <w:lvlJc w:val="left"/>
      <w:pPr>
        <w:ind w:left="206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30" w15:restartNumberingAfterBreak="0">
    <w:nsid w:val="7A5B493B"/>
    <w:multiLevelType w:val="hybridMultilevel"/>
    <w:tmpl w:val="229C2828"/>
    <w:lvl w:ilvl="0" w:tplc="15388E4E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1" w15:restartNumberingAfterBreak="0">
    <w:nsid w:val="7B610392"/>
    <w:multiLevelType w:val="hybridMultilevel"/>
    <w:tmpl w:val="4B264B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CBB6DFF"/>
    <w:multiLevelType w:val="multilevel"/>
    <w:tmpl w:val="5C84B39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num w:numId="1" w16cid:durableId="265113489">
    <w:abstractNumId w:val="15"/>
  </w:num>
  <w:num w:numId="2" w16cid:durableId="816075271">
    <w:abstractNumId w:val="25"/>
  </w:num>
  <w:num w:numId="3" w16cid:durableId="234555649">
    <w:abstractNumId w:val="4"/>
  </w:num>
  <w:num w:numId="4" w16cid:durableId="1536112656">
    <w:abstractNumId w:val="5"/>
  </w:num>
  <w:num w:numId="5" w16cid:durableId="1770732705">
    <w:abstractNumId w:val="12"/>
  </w:num>
  <w:num w:numId="6" w16cid:durableId="1295722446">
    <w:abstractNumId w:val="24"/>
  </w:num>
  <w:num w:numId="7" w16cid:durableId="284041100">
    <w:abstractNumId w:val="2"/>
  </w:num>
  <w:num w:numId="8" w16cid:durableId="599679865">
    <w:abstractNumId w:val="31"/>
  </w:num>
  <w:num w:numId="9" w16cid:durableId="193807657">
    <w:abstractNumId w:val="22"/>
  </w:num>
  <w:num w:numId="10" w16cid:durableId="63767008">
    <w:abstractNumId w:val="1"/>
  </w:num>
  <w:num w:numId="11" w16cid:durableId="1262378238">
    <w:abstractNumId w:val="16"/>
  </w:num>
  <w:num w:numId="12" w16cid:durableId="75904319">
    <w:abstractNumId w:val="20"/>
  </w:num>
  <w:num w:numId="13" w16cid:durableId="390546408">
    <w:abstractNumId w:val="3"/>
  </w:num>
  <w:num w:numId="14" w16cid:durableId="1441678146">
    <w:abstractNumId w:val="0"/>
  </w:num>
  <w:num w:numId="15" w16cid:durableId="2015329821">
    <w:abstractNumId w:val="17"/>
  </w:num>
  <w:num w:numId="16" w16cid:durableId="1758480074">
    <w:abstractNumId w:val="11"/>
  </w:num>
  <w:num w:numId="17" w16cid:durableId="51008446">
    <w:abstractNumId w:val="32"/>
  </w:num>
  <w:num w:numId="18" w16cid:durableId="1716466825">
    <w:abstractNumId w:val="19"/>
  </w:num>
  <w:num w:numId="19" w16cid:durableId="504981322">
    <w:abstractNumId w:val="21"/>
  </w:num>
  <w:num w:numId="20" w16cid:durableId="1469201299">
    <w:abstractNumId w:val="29"/>
  </w:num>
  <w:num w:numId="21" w16cid:durableId="1420911823">
    <w:abstractNumId w:val="23"/>
  </w:num>
  <w:num w:numId="22" w16cid:durableId="754401945">
    <w:abstractNumId w:val="7"/>
  </w:num>
  <w:num w:numId="23" w16cid:durableId="197008560">
    <w:abstractNumId w:val="27"/>
  </w:num>
  <w:num w:numId="24" w16cid:durableId="2056350463">
    <w:abstractNumId w:val="30"/>
  </w:num>
  <w:num w:numId="25" w16cid:durableId="187303865">
    <w:abstractNumId w:val="9"/>
  </w:num>
  <w:num w:numId="26" w16cid:durableId="460999736">
    <w:abstractNumId w:val="10"/>
  </w:num>
  <w:num w:numId="27" w16cid:durableId="673605901">
    <w:abstractNumId w:val="6"/>
  </w:num>
  <w:num w:numId="28" w16cid:durableId="675500558">
    <w:abstractNumId w:val="14"/>
  </w:num>
  <w:num w:numId="29" w16cid:durableId="87119565">
    <w:abstractNumId w:val="8"/>
  </w:num>
  <w:num w:numId="30" w16cid:durableId="1815174192">
    <w:abstractNumId w:val="26"/>
  </w:num>
  <w:num w:numId="31" w16cid:durableId="419301779">
    <w:abstractNumId w:val="13"/>
  </w:num>
  <w:num w:numId="32" w16cid:durableId="1759978825">
    <w:abstractNumId w:val="18"/>
  </w:num>
  <w:num w:numId="33" w16cid:durableId="57050830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2EB"/>
    <w:rsid w:val="0000005C"/>
    <w:rsid w:val="000024BD"/>
    <w:rsid w:val="00003C33"/>
    <w:rsid w:val="000048AC"/>
    <w:rsid w:val="00005FB1"/>
    <w:rsid w:val="00014103"/>
    <w:rsid w:val="000228CA"/>
    <w:rsid w:val="00034A0B"/>
    <w:rsid w:val="00035B88"/>
    <w:rsid w:val="00037FA6"/>
    <w:rsid w:val="000407CB"/>
    <w:rsid w:val="00052CFA"/>
    <w:rsid w:val="00054701"/>
    <w:rsid w:val="00056C77"/>
    <w:rsid w:val="00057DD0"/>
    <w:rsid w:val="000628FC"/>
    <w:rsid w:val="00066EA1"/>
    <w:rsid w:val="00070A0E"/>
    <w:rsid w:val="00071DD1"/>
    <w:rsid w:val="00080031"/>
    <w:rsid w:val="000844A5"/>
    <w:rsid w:val="00086D83"/>
    <w:rsid w:val="0009178D"/>
    <w:rsid w:val="000A2C2A"/>
    <w:rsid w:val="000B57D1"/>
    <w:rsid w:val="000C1445"/>
    <w:rsid w:val="000C5F55"/>
    <w:rsid w:val="000D150B"/>
    <w:rsid w:val="000D2AE0"/>
    <w:rsid w:val="000E0018"/>
    <w:rsid w:val="000E66EE"/>
    <w:rsid w:val="00102CB3"/>
    <w:rsid w:val="001075E9"/>
    <w:rsid w:val="00107864"/>
    <w:rsid w:val="00120C87"/>
    <w:rsid w:val="00126294"/>
    <w:rsid w:val="0013518E"/>
    <w:rsid w:val="00135A41"/>
    <w:rsid w:val="00136E67"/>
    <w:rsid w:val="00145CB9"/>
    <w:rsid w:val="0015579A"/>
    <w:rsid w:val="00171E01"/>
    <w:rsid w:val="00174D65"/>
    <w:rsid w:val="001765B0"/>
    <w:rsid w:val="00176CA6"/>
    <w:rsid w:val="00181DBD"/>
    <w:rsid w:val="001901B7"/>
    <w:rsid w:val="001902EB"/>
    <w:rsid w:val="00192A4D"/>
    <w:rsid w:val="001A2AB3"/>
    <w:rsid w:val="001A382A"/>
    <w:rsid w:val="001A62E1"/>
    <w:rsid w:val="001B4189"/>
    <w:rsid w:val="001B5F46"/>
    <w:rsid w:val="001B6294"/>
    <w:rsid w:val="001B719C"/>
    <w:rsid w:val="001C6F90"/>
    <w:rsid w:val="001E17C3"/>
    <w:rsid w:val="001E2C81"/>
    <w:rsid w:val="001E3236"/>
    <w:rsid w:val="001E4DB7"/>
    <w:rsid w:val="001E75AF"/>
    <w:rsid w:val="001F0F1C"/>
    <w:rsid w:val="002026D5"/>
    <w:rsid w:val="002039E7"/>
    <w:rsid w:val="00204E72"/>
    <w:rsid w:val="00206C6C"/>
    <w:rsid w:val="002120CE"/>
    <w:rsid w:val="0022053C"/>
    <w:rsid w:val="0022591D"/>
    <w:rsid w:val="00243839"/>
    <w:rsid w:val="002448BA"/>
    <w:rsid w:val="00262713"/>
    <w:rsid w:val="0026583A"/>
    <w:rsid w:val="00270901"/>
    <w:rsid w:val="00273C64"/>
    <w:rsid w:val="0027729C"/>
    <w:rsid w:val="002A7AFD"/>
    <w:rsid w:val="002C1D04"/>
    <w:rsid w:val="002D2621"/>
    <w:rsid w:val="002E261F"/>
    <w:rsid w:val="002E6285"/>
    <w:rsid w:val="00301804"/>
    <w:rsid w:val="00302E1D"/>
    <w:rsid w:val="00303E43"/>
    <w:rsid w:val="00313EFB"/>
    <w:rsid w:val="00320159"/>
    <w:rsid w:val="00323CB5"/>
    <w:rsid w:val="00331B04"/>
    <w:rsid w:val="00343BE5"/>
    <w:rsid w:val="00347700"/>
    <w:rsid w:val="00350F48"/>
    <w:rsid w:val="0035270B"/>
    <w:rsid w:val="003547D3"/>
    <w:rsid w:val="00371BED"/>
    <w:rsid w:val="00382007"/>
    <w:rsid w:val="00383355"/>
    <w:rsid w:val="0038621B"/>
    <w:rsid w:val="00390DBE"/>
    <w:rsid w:val="00391FB8"/>
    <w:rsid w:val="00397936"/>
    <w:rsid w:val="003A65D7"/>
    <w:rsid w:val="003A6764"/>
    <w:rsid w:val="003B3A24"/>
    <w:rsid w:val="003B62CD"/>
    <w:rsid w:val="003B7E14"/>
    <w:rsid w:val="003C19D1"/>
    <w:rsid w:val="003C3221"/>
    <w:rsid w:val="003D16A5"/>
    <w:rsid w:val="003F33EA"/>
    <w:rsid w:val="003F551F"/>
    <w:rsid w:val="003F7E1B"/>
    <w:rsid w:val="00404306"/>
    <w:rsid w:val="00404544"/>
    <w:rsid w:val="00410F57"/>
    <w:rsid w:val="004209CE"/>
    <w:rsid w:val="00426374"/>
    <w:rsid w:val="004371D5"/>
    <w:rsid w:val="004371E9"/>
    <w:rsid w:val="00437FFC"/>
    <w:rsid w:val="00444673"/>
    <w:rsid w:val="00445E9A"/>
    <w:rsid w:val="00450C7D"/>
    <w:rsid w:val="004519D1"/>
    <w:rsid w:val="00454C0E"/>
    <w:rsid w:val="0045697A"/>
    <w:rsid w:val="00460200"/>
    <w:rsid w:val="0046113A"/>
    <w:rsid w:val="004661B5"/>
    <w:rsid w:val="0047613E"/>
    <w:rsid w:val="0048076A"/>
    <w:rsid w:val="00490BEB"/>
    <w:rsid w:val="00497769"/>
    <w:rsid w:val="004A0A88"/>
    <w:rsid w:val="004A7B8E"/>
    <w:rsid w:val="004B1574"/>
    <w:rsid w:val="004B767E"/>
    <w:rsid w:val="004C0B88"/>
    <w:rsid w:val="004D427A"/>
    <w:rsid w:val="004E3DFE"/>
    <w:rsid w:val="004E5EC2"/>
    <w:rsid w:val="004F6CA5"/>
    <w:rsid w:val="005005EE"/>
    <w:rsid w:val="00500848"/>
    <w:rsid w:val="005035F7"/>
    <w:rsid w:val="00517D17"/>
    <w:rsid w:val="0052090B"/>
    <w:rsid w:val="00544343"/>
    <w:rsid w:val="005456EE"/>
    <w:rsid w:val="00546ED1"/>
    <w:rsid w:val="00551FA4"/>
    <w:rsid w:val="00552207"/>
    <w:rsid w:val="00556F99"/>
    <w:rsid w:val="005613B5"/>
    <w:rsid w:val="00571B28"/>
    <w:rsid w:val="005721CD"/>
    <w:rsid w:val="005811A2"/>
    <w:rsid w:val="00582F12"/>
    <w:rsid w:val="00583886"/>
    <w:rsid w:val="00583B1C"/>
    <w:rsid w:val="0058416E"/>
    <w:rsid w:val="005876CC"/>
    <w:rsid w:val="00591B58"/>
    <w:rsid w:val="00592890"/>
    <w:rsid w:val="00596AB1"/>
    <w:rsid w:val="005B0D35"/>
    <w:rsid w:val="005B5F00"/>
    <w:rsid w:val="005B6850"/>
    <w:rsid w:val="005B68C2"/>
    <w:rsid w:val="005B6F22"/>
    <w:rsid w:val="005C2D71"/>
    <w:rsid w:val="005C7EBC"/>
    <w:rsid w:val="005D12F5"/>
    <w:rsid w:val="005D23DB"/>
    <w:rsid w:val="005D4833"/>
    <w:rsid w:val="005E2960"/>
    <w:rsid w:val="005F218A"/>
    <w:rsid w:val="005F341E"/>
    <w:rsid w:val="005F54B0"/>
    <w:rsid w:val="005F6E23"/>
    <w:rsid w:val="00601793"/>
    <w:rsid w:val="00613FCA"/>
    <w:rsid w:val="00625781"/>
    <w:rsid w:val="00640F3E"/>
    <w:rsid w:val="00641A2B"/>
    <w:rsid w:val="00642F49"/>
    <w:rsid w:val="006543CC"/>
    <w:rsid w:val="006546B2"/>
    <w:rsid w:val="006575DE"/>
    <w:rsid w:val="006676E1"/>
    <w:rsid w:val="00670885"/>
    <w:rsid w:val="0068369F"/>
    <w:rsid w:val="00685A05"/>
    <w:rsid w:val="00685C11"/>
    <w:rsid w:val="00685F9A"/>
    <w:rsid w:val="00691D77"/>
    <w:rsid w:val="00692202"/>
    <w:rsid w:val="006A102F"/>
    <w:rsid w:val="006C320C"/>
    <w:rsid w:val="006C3E83"/>
    <w:rsid w:val="006C658D"/>
    <w:rsid w:val="006C707C"/>
    <w:rsid w:val="006D0F41"/>
    <w:rsid w:val="006D2C4C"/>
    <w:rsid w:val="006D6DC7"/>
    <w:rsid w:val="006D7B78"/>
    <w:rsid w:val="006E38DC"/>
    <w:rsid w:val="006F1822"/>
    <w:rsid w:val="006F40F8"/>
    <w:rsid w:val="006F5B83"/>
    <w:rsid w:val="007223D8"/>
    <w:rsid w:val="00722BFC"/>
    <w:rsid w:val="007248A9"/>
    <w:rsid w:val="007408A0"/>
    <w:rsid w:val="007421EE"/>
    <w:rsid w:val="0074749F"/>
    <w:rsid w:val="007549A3"/>
    <w:rsid w:val="00764B95"/>
    <w:rsid w:val="00766A0E"/>
    <w:rsid w:val="007721FE"/>
    <w:rsid w:val="00775AD6"/>
    <w:rsid w:val="0078066A"/>
    <w:rsid w:val="00786AEC"/>
    <w:rsid w:val="00786C13"/>
    <w:rsid w:val="00794032"/>
    <w:rsid w:val="007A0FD9"/>
    <w:rsid w:val="007A7074"/>
    <w:rsid w:val="007B1756"/>
    <w:rsid w:val="007B43F8"/>
    <w:rsid w:val="007B4699"/>
    <w:rsid w:val="007B51B6"/>
    <w:rsid w:val="007B5752"/>
    <w:rsid w:val="007C00DE"/>
    <w:rsid w:val="007C0718"/>
    <w:rsid w:val="007C3B1B"/>
    <w:rsid w:val="007D1707"/>
    <w:rsid w:val="007E0671"/>
    <w:rsid w:val="007F6E45"/>
    <w:rsid w:val="0080066B"/>
    <w:rsid w:val="00802190"/>
    <w:rsid w:val="00803B11"/>
    <w:rsid w:val="00807161"/>
    <w:rsid w:val="0081149E"/>
    <w:rsid w:val="008200AE"/>
    <w:rsid w:val="00820B40"/>
    <w:rsid w:val="00832510"/>
    <w:rsid w:val="00844CA1"/>
    <w:rsid w:val="008455A3"/>
    <w:rsid w:val="00853001"/>
    <w:rsid w:val="0085707F"/>
    <w:rsid w:val="00867470"/>
    <w:rsid w:val="00893A1F"/>
    <w:rsid w:val="008A6FD0"/>
    <w:rsid w:val="008B2E7A"/>
    <w:rsid w:val="008B4C91"/>
    <w:rsid w:val="008F2FF0"/>
    <w:rsid w:val="008F51E3"/>
    <w:rsid w:val="008F5D48"/>
    <w:rsid w:val="00900F4B"/>
    <w:rsid w:val="00901752"/>
    <w:rsid w:val="009074A8"/>
    <w:rsid w:val="009148D4"/>
    <w:rsid w:val="009156D7"/>
    <w:rsid w:val="00917137"/>
    <w:rsid w:val="00917FD4"/>
    <w:rsid w:val="00920721"/>
    <w:rsid w:val="009239D4"/>
    <w:rsid w:val="00930932"/>
    <w:rsid w:val="00933E96"/>
    <w:rsid w:val="0094027B"/>
    <w:rsid w:val="00940A4F"/>
    <w:rsid w:val="00945E78"/>
    <w:rsid w:val="00951090"/>
    <w:rsid w:val="00961995"/>
    <w:rsid w:val="00963812"/>
    <w:rsid w:val="009726B7"/>
    <w:rsid w:val="00973659"/>
    <w:rsid w:val="00976C28"/>
    <w:rsid w:val="00977460"/>
    <w:rsid w:val="00986EA6"/>
    <w:rsid w:val="009952DA"/>
    <w:rsid w:val="009A0023"/>
    <w:rsid w:val="009A00E1"/>
    <w:rsid w:val="009B1D68"/>
    <w:rsid w:val="009B2920"/>
    <w:rsid w:val="009C26A0"/>
    <w:rsid w:val="009C3D25"/>
    <w:rsid w:val="009D0F61"/>
    <w:rsid w:val="009D7700"/>
    <w:rsid w:val="009E3723"/>
    <w:rsid w:val="009E785D"/>
    <w:rsid w:val="009F0281"/>
    <w:rsid w:val="009F0814"/>
    <w:rsid w:val="009F6F0C"/>
    <w:rsid w:val="00A037DF"/>
    <w:rsid w:val="00A0410F"/>
    <w:rsid w:val="00A06C0C"/>
    <w:rsid w:val="00A0739C"/>
    <w:rsid w:val="00A1000E"/>
    <w:rsid w:val="00A122B4"/>
    <w:rsid w:val="00A209AC"/>
    <w:rsid w:val="00A25DF8"/>
    <w:rsid w:val="00A27984"/>
    <w:rsid w:val="00A31231"/>
    <w:rsid w:val="00A31307"/>
    <w:rsid w:val="00A315E3"/>
    <w:rsid w:val="00A444FA"/>
    <w:rsid w:val="00A54768"/>
    <w:rsid w:val="00A55AF0"/>
    <w:rsid w:val="00A60857"/>
    <w:rsid w:val="00A62C9C"/>
    <w:rsid w:val="00A70D15"/>
    <w:rsid w:val="00A715F7"/>
    <w:rsid w:val="00A739CF"/>
    <w:rsid w:val="00A80C8E"/>
    <w:rsid w:val="00A80D97"/>
    <w:rsid w:val="00A835E0"/>
    <w:rsid w:val="00A85705"/>
    <w:rsid w:val="00A92AB0"/>
    <w:rsid w:val="00A93E64"/>
    <w:rsid w:val="00A95F45"/>
    <w:rsid w:val="00A965AD"/>
    <w:rsid w:val="00AA0251"/>
    <w:rsid w:val="00AA47AE"/>
    <w:rsid w:val="00AB00CC"/>
    <w:rsid w:val="00AC0B82"/>
    <w:rsid w:val="00AC0BE6"/>
    <w:rsid w:val="00AC45FB"/>
    <w:rsid w:val="00AC4922"/>
    <w:rsid w:val="00AC68A6"/>
    <w:rsid w:val="00AD05C6"/>
    <w:rsid w:val="00AD2A95"/>
    <w:rsid w:val="00AF45BE"/>
    <w:rsid w:val="00AF4742"/>
    <w:rsid w:val="00AF6964"/>
    <w:rsid w:val="00B0387E"/>
    <w:rsid w:val="00B1031A"/>
    <w:rsid w:val="00B12E28"/>
    <w:rsid w:val="00B17338"/>
    <w:rsid w:val="00B17EA4"/>
    <w:rsid w:val="00B343B5"/>
    <w:rsid w:val="00B41FF4"/>
    <w:rsid w:val="00B52EDC"/>
    <w:rsid w:val="00B65780"/>
    <w:rsid w:val="00B67DEA"/>
    <w:rsid w:val="00B703BD"/>
    <w:rsid w:val="00B73583"/>
    <w:rsid w:val="00B818E0"/>
    <w:rsid w:val="00B829A8"/>
    <w:rsid w:val="00BA4E3E"/>
    <w:rsid w:val="00BB600E"/>
    <w:rsid w:val="00BB76AE"/>
    <w:rsid w:val="00BC12AA"/>
    <w:rsid w:val="00BD1D86"/>
    <w:rsid w:val="00BE7560"/>
    <w:rsid w:val="00BF50BF"/>
    <w:rsid w:val="00C04C1C"/>
    <w:rsid w:val="00C12070"/>
    <w:rsid w:val="00C12724"/>
    <w:rsid w:val="00C27C43"/>
    <w:rsid w:val="00C30811"/>
    <w:rsid w:val="00C3283F"/>
    <w:rsid w:val="00C33B63"/>
    <w:rsid w:val="00C3532E"/>
    <w:rsid w:val="00C42383"/>
    <w:rsid w:val="00C442A2"/>
    <w:rsid w:val="00C4509A"/>
    <w:rsid w:val="00C56348"/>
    <w:rsid w:val="00C56373"/>
    <w:rsid w:val="00C57548"/>
    <w:rsid w:val="00C600C0"/>
    <w:rsid w:val="00C67678"/>
    <w:rsid w:val="00C773BC"/>
    <w:rsid w:val="00C77A92"/>
    <w:rsid w:val="00C85C03"/>
    <w:rsid w:val="00C902ED"/>
    <w:rsid w:val="00C906B8"/>
    <w:rsid w:val="00C909FB"/>
    <w:rsid w:val="00CA008E"/>
    <w:rsid w:val="00CA1635"/>
    <w:rsid w:val="00CB07DA"/>
    <w:rsid w:val="00CB0E75"/>
    <w:rsid w:val="00CB27C8"/>
    <w:rsid w:val="00CB6928"/>
    <w:rsid w:val="00CB70B7"/>
    <w:rsid w:val="00CC2E07"/>
    <w:rsid w:val="00CC6949"/>
    <w:rsid w:val="00CD3EEB"/>
    <w:rsid w:val="00CE0340"/>
    <w:rsid w:val="00CE1BC9"/>
    <w:rsid w:val="00CE1C8A"/>
    <w:rsid w:val="00CE1E9B"/>
    <w:rsid w:val="00CE623D"/>
    <w:rsid w:val="00CF08E4"/>
    <w:rsid w:val="00D0281E"/>
    <w:rsid w:val="00D10B78"/>
    <w:rsid w:val="00D112A9"/>
    <w:rsid w:val="00D1240A"/>
    <w:rsid w:val="00D14909"/>
    <w:rsid w:val="00D165C4"/>
    <w:rsid w:val="00D16EF4"/>
    <w:rsid w:val="00D1762D"/>
    <w:rsid w:val="00D25D11"/>
    <w:rsid w:val="00D374B1"/>
    <w:rsid w:val="00D37E77"/>
    <w:rsid w:val="00D514B2"/>
    <w:rsid w:val="00D522DA"/>
    <w:rsid w:val="00D54070"/>
    <w:rsid w:val="00D64169"/>
    <w:rsid w:val="00D704D9"/>
    <w:rsid w:val="00D759AE"/>
    <w:rsid w:val="00D81E60"/>
    <w:rsid w:val="00D823A4"/>
    <w:rsid w:val="00D93640"/>
    <w:rsid w:val="00D97B42"/>
    <w:rsid w:val="00DA0ABF"/>
    <w:rsid w:val="00DA23CE"/>
    <w:rsid w:val="00DA3908"/>
    <w:rsid w:val="00DA6C89"/>
    <w:rsid w:val="00DA7EB1"/>
    <w:rsid w:val="00DB25C3"/>
    <w:rsid w:val="00DB2DBD"/>
    <w:rsid w:val="00DB73EF"/>
    <w:rsid w:val="00DC3207"/>
    <w:rsid w:val="00DD34D8"/>
    <w:rsid w:val="00DD6AF9"/>
    <w:rsid w:val="00DF154D"/>
    <w:rsid w:val="00E12F51"/>
    <w:rsid w:val="00E13881"/>
    <w:rsid w:val="00E13CE3"/>
    <w:rsid w:val="00E2090B"/>
    <w:rsid w:val="00E217DA"/>
    <w:rsid w:val="00E2722B"/>
    <w:rsid w:val="00E32E10"/>
    <w:rsid w:val="00E43865"/>
    <w:rsid w:val="00E438FF"/>
    <w:rsid w:val="00E4569A"/>
    <w:rsid w:val="00E502A4"/>
    <w:rsid w:val="00E5199E"/>
    <w:rsid w:val="00E52928"/>
    <w:rsid w:val="00E530D0"/>
    <w:rsid w:val="00E5595E"/>
    <w:rsid w:val="00E6294F"/>
    <w:rsid w:val="00E7200C"/>
    <w:rsid w:val="00E73D48"/>
    <w:rsid w:val="00E756EF"/>
    <w:rsid w:val="00E775E2"/>
    <w:rsid w:val="00E83A74"/>
    <w:rsid w:val="00E86F95"/>
    <w:rsid w:val="00E9629A"/>
    <w:rsid w:val="00E96316"/>
    <w:rsid w:val="00EA074C"/>
    <w:rsid w:val="00EA270F"/>
    <w:rsid w:val="00EB146C"/>
    <w:rsid w:val="00EB79EB"/>
    <w:rsid w:val="00EC0F94"/>
    <w:rsid w:val="00EC13CC"/>
    <w:rsid w:val="00EC1A02"/>
    <w:rsid w:val="00EC3E61"/>
    <w:rsid w:val="00EC63AD"/>
    <w:rsid w:val="00EC7F71"/>
    <w:rsid w:val="00ED339A"/>
    <w:rsid w:val="00ED6D33"/>
    <w:rsid w:val="00ED7D2C"/>
    <w:rsid w:val="00EE4615"/>
    <w:rsid w:val="00EF50DB"/>
    <w:rsid w:val="00EF7028"/>
    <w:rsid w:val="00F0565F"/>
    <w:rsid w:val="00F069EE"/>
    <w:rsid w:val="00F153A0"/>
    <w:rsid w:val="00F15998"/>
    <w:rsid w:val="00F17E1A"/>
    <w:rsid w:val="00F2026C"/>
    <w:rsid w:val="00F34FA2"/>
    <w:rsid w:val="00F35611"/>
    <w:rsid w:val="00F44252"/>
    <w:rsid w:val="00F45615"/>
    <w:rsid w:val="00F46C06"/>
    <w:rsid w:val="00F471CD"/>
    <w:rsid w:val="00F525AE"/>
    <w:rsid w:val="00F62CD8"/>
    <w:rsid w:val="00F7405A"/>
    <w:rsid w:val="00F74D09"/>
    <w:rsid w:val="00F777A0"/>
    <w:rsid w:val="00F8012E"/>
    <w:rsid w:val="00F810DA"/>
    <w:rsid w:val="00F87EA7"/>
    <w:rsid w:val="00F91A2F"/>
    <w:rsid w:val="00F923D5"/>
    <w:rsid w:val="00F97DB6"/>
    <w:rsid w:val="00FA0191"/>
    <w:rsid w:val="00FB1C1F"/>
    <w:rsid w:val="00FB2950"/>
    <w:rsid w:val="00FB553C"/>
    <w:rsid w:val="00FB654F"/>
    <w:rsid w:val="00FB7D4C"/>
    <w:rsid w:val="00FC12F9"/>
    <w:rsid w:val="00FC4B1E"/>
    <w:rsid w:val="00FC7072"/>
    <w:rsid w:val="00FC71BC"/>
    <w:rsid w:val="00FD093A"/>
    <w:rsid w:val="00FD146A"/>
    <w:rsid w:val="00FD2063"/>
    <w:rsid w:val="00FD4EF4"/>
    <w:rsid w:val="00FD7091"/>
    <w:rsid w:val="00FE09AD"/>
    <w:rsid w:val="00FE27CA"/>
    <w:rsid w:val="00FE3EF8"/>
    <w:rsid w:val="00FE47A4"/>
    <w:rsid w:val="00FE5ECC"/>
    <w:rsid w:val="00FF0D92"/>
    <w:rsid w:val="00FF2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33ADBE2"/>
  <w15:chartTrackingRefBased/>
  <w15:docId w15:val="{38F77E12-C748-4FAB-B86B-E15C2EBBF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5B88"/>
    <w:pPr>
      <w:spacing w:line="360" w:lineRule="auto"/>
      <w:jc w:val="both"/>
    </w:pPr>
    <w:rPr>
      <w:sz w:val="24"/>
    </w:rPr>
  </w:style>
  <w:style w:type="paragraph" w:styleId="1">
    <w:name w:val="heading 1"/>
    <w:basedOn w:val="a"/>
    <w:next w:val="a"/>
    <w:link w:val="10"/>
    <w:qFormat/>
    <w:rsid w:val="001902EB"/>
    <w:pPr>
      <w:keepNext/>
      <w:pageBreakBefore/>
      <w:suppressAutoHyphens/>
      <w:spacing w:before="120" w:after="240" w:line="240" w:lineRule="auto"/>
      <w:jc w:val="left"/>
      <w:outlineLvl w:val="0"/>
    </w:pPr>
    <w:rPr>
      <w:b/>
    </w:rPr>
  </w:style>
  <w:style w:type="paragraph" w:styleId="2">
    <w:name w:val="heading 2"/>
    <w:basedOn w:val="a"/>
    <w:next w:val="a"/>
    <w:qFormat/>
    <w:pPr>
      <w:keepNext/>
      <w:suppressAutoHyphens/>
      <w:spacing w:before="120" w:after="120"/>
      <w:jc w:val="left"/>
      <w:outlineLvl w:val="1"/>
    </w:pPr>
    <w:rPr>
      <w:rFonts w:cs="Arial"/>
      <w:b/>
      <w:bCs/>
      <w:iCs/>
      <w:sz w:val="32"/>
      <w:szCs w:val="28"/>
    </w:rPr>
  </w:style>
  <w:style w:type="paragraph" w:styleId="3">
    <w:name w:val="heading 3"/>
    <w:basedOn w:val="a"/>
    <w:next w:val="a"/>
    <w:qFormat/>
    <w:rsid w:val="004E5EC2"/>
    <w:pPr>
      <w:keepNext/>
      <w:suppressAutoHyphens/>
      <w:spacing w:before="120" w:after="60" w:line="240" w:lineRule="auto"/>
      <w:jc w:val="left"/>
      <w:outlineLvl w:val="2"/>
    </w:pPr>
    <w:rPr>
      <w:rFonts w:cs="Arial"/>
      <w:b/>
      <w:bCs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1">
    <w:name w:val="toc 1"/>
    <w:basedOn w:val="a"/>
    <w:next w:val="a"/>
    <w:autoRedefine/>
    <w:uiPriority w:val="39"/>
    <w:unhideWhenUsed/>
    <w:rsid w:val="001902EB"/>
    <w:pPr>
      <w:spacing w:after="100" w:line="300" w:lineRule="auto"/>
    </w:pPr>
    <w:rPr>
      <w:rFonts w:eastAsia="Calibri"/>
      <w:szCs w:val="22"/>
      <w:lang w:eastAsia="en-US"/>
    </w:rPr>
  </w:style>
  <w:style w:type="paragraph" w:customStyle="1" w:styleId="a3">
    <w:name w:val="Штамп"/>
    <w:basedOn w:val="a"/>
    <w:pPr>
      <w:jc w:val="center"/>
    </w:pPr>
    <w:rPr>
      <w:noProof/>
      <w:sz w:val="18"/>
    </w:rPr>
  </w:style>
  <w:style w:type="paragraph" w:styleId="a4">
    <w:name w:val="header"/>
    <w:basedOn w:val="a"/>
    <w:pPr>
      <w:tabs>
        <w:tab w:val="center" w:pos="4153"/>
        <w:tab w:val="right" w:pos="8306"/>
      </w:tabs>
    </w:pPr>
  </w:style>
  <w:style w:type="paragraph" w:styleId="a5">
    <w:name w:val="footer"/>
    <w:basedOn w:val="a"/>
    <w:semiHidden/>
    <w:pPr>
      <w:tabs>
        <w:tab w:val="center" w:pos="4153"/>
        <w:tab w:val="right" w:pos="8306"/>
      </w:tabs>
    </w:pPr>
  </w:style>
  <w:style w:type="paragraph" w:styleId="a6">
    <w:name w:val="Body Text"/>
    <w:basedOn w:val="a"/>
    <w:semiHidden/>
    <w:pPr>
      <w:ind w:firstLine="709"/>
    </w:pPr>
  </w:style>
  <w:style w:type="paragraph" w:customStyle="1" w:styleId="a7">
    <w:name w:val="Формула"/>
    <w:basedOn w:val="a"/>
    <w:next w:val="a"/>
    <w:pPr>
      <w:spacing w:before="60" w:after="60"/>
      <w:ind w:left="567"/>
    </w:pPr>
  </w:style>
  <w:style w:type="paragraph" w:styleId="a8">
    <w:name w:val="caption"/>
    <w:basedOn w:val="a"/>
    <w:next w:val="a"/>
    <w:qFormat/>
    <w:pPr>
      <w:spacing w:before="120" w:after="120"/>
      <w:jc w:val="center"/>
    </w:pPr>
    <w:rPr>
      <w:b/>
      <w:bCs/>
    </w:rPr>
  </w:style>
  <w:style w:type="paragraph" w:customStyle="1" w:styleId="a9">
    <w:name w:val="Таблица"/>
    <w:basedOn w:val="a"/>
    <w:pPr>
      <w:jc w:val="center"/>
    </w:pPr>
  </w:style>
  <w:style w:type="character" w:styleId="aa">
    <w:name w:val="Hyperlink"/>
    <w:uiPriority w:val="99"/>
    <w:unhideWhenUsed/>
    <w:rsid w:val="001902EB"/>
    <w:rPr>
      <w:color w:val="0563C1"/>
      <w:u w:val="single"/>
    </w:rPr>
  </w:style>
  <w:style w:type="paragraph" w:styleId="ab">
    <w:name w:val="TOC Heading"/>
    <w:aliases w:val="Раздел1"/>
    <w:basedOn w:val="1"/>
    <w:next w:val="a"/>
    <w:uiPriority w:val="39"/>
    <w:unhideWhenUsed/>
    <w:qFormat/>
    <w:rsid w:val="001902EB"/>
    <w:pPr>
      <w:keepLines/>
      <w:pageBreakBefore w:val="0"/>
      <w:suppressAutoHyphens w:val="0"/>
      <w:spacing w:before="240" w:after="0"/>
      <w:ind w:left="708"/>
      <w:outlineLvl w:val="9"/>
    </w:pPr>
    <w:rPr>
      <w:szCs w:val="32"/>
    </w:rPr>
  </w:style>
  <w:style w:type="paragraph" w:styleId="ac">
    <w:name w:val="Title"/>
    <w:basedOn w:val="1"/>
    <w:next w:val="a"/>
    <w:link w:val="ad"/>
    <w:uiPriority w:val="10"/>
    <w:qFormat/>
    <w:rsid w:val="001902EB"/>
    <w:pPr>
      <w:keepLines/>
      <w:pageBreakBefore w:val="0"/>
      <w:suppressAutoHyphens w:val="0"/>
      <w:spacing w:before="240" w:after="160"/>
      <w:contextualSpacing/>
      <w:jc w:val="center"/>
    </w:pPr>
    <w:rPr>
      <w:spacing w:val="-10"/>
      <w:kern w:val="28"/>
      <w:sz w:val="28"/>
      <w:szCs w:val="56"/>
      <w:lang w:eastAsia="en-US"/>
    </w:rPr>
  </w:style>
  <w:style w:type="character" w:customStyle="1" w:styleId="ad">
    <w:name w:val="Заголовок Знак"/>
    <w:basedOn w:val="a0"/>
    <w:link w:val="ac"/>
    <w:uiPriority w:val="10"/>
    <w:rsid w:val="001902EB"/>
    <w:rPr>
      <w:b/>
      <w:spacing w:val="-10"/>
      <w:kern w:val="28"/>
      <w:sz w:val="28"/>
      <w:szCs w:val="56"/>
      <w:lang w:eastAsia="en-US"/>
    </w:rPr>
  </w:style>
  <w:style w:type="paragraph" w:styleId="ae">
    <w:name w:val="List Paragraph"/>
    <w:basedOn w:val="a"/>
    <w:uiPriority w:val="34"/>
    <w:rsid w:val="001902EB"/>
    <w:pPr>
      <w:spacing w:after="160" w:line="300" w:lineRule="auto"/>
      <w:ind w:left="720"/>
      <w:contextualSpacing/>
    </w:pPr>
    <w:rPr>
      <w:rFonts w:eastAsia="Calibri"/>
      <w:szCs w:val="22"/>
      <w:lang w:eastAsia="en-US"/>
    </w:rPr>
  </w:style>
  <w:style w:type="character" w:styleId="af">
    <w:name w:val="Placeholder Text"/>
    <w:basedOn w:val="a0"/>
    <w:uiPriority w:val="99"/>
    <w:semiHidden/>
    <w:rsid w:val="003C3221"/>
    <w:rPr>
      <w:color w:val="808080"/>
    </w:rPr>
  </w:style>
  <w:style w:type="paragraph" w:styleId="20">
    <w:name w:val="toc 2"/>
    <w:basedOn w:val="a"/>
    <w:next w:val="a"/>
    <w:autoRedefine/>
    <w:uiPriority w:val="39"/>
    <w:unhideWhenUsed/>
    <w:rsid w:val="00E7200C"/>
    <w:pPr>
      <w:spacing w:after="100"/>
      <w:ind w:left="240"/>
    </w:pPr>
  </w:style>
  <w:style w:type="paragraph" w:styleId="30">
    <w:name w:val="toc 3"/>
    <w:basedOn w:val="a"/>
    <w:next w:val="a"/>
    <w:autoRedefine/>
    <w:uiPriority w:val="39"/>
    <w:semiHidden/>
    <w:unhideWhenUsed/>
    <w:rsid w:val="00E7200C"/>
    <w:pPr>
      <w:spacing w:after="100"/>
      <w:ind w:left="480"/>
    </w:pPr>
  </w:style>
  <w:style w:type="table" w:styleId="af0">
    <w:name w:val="Table Grid"/>
    <w:basedOn w:val="a1"/>
    <w:uiPriority w:val="39"/>
    <w:rsid w:val="006708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1">
    <w:name w:val="Стиль Стиль Стиль2 + По ширине + По ширине"/>
    <w:basedOn w:val="a"/>
    <w:rsid w:val="004661B5"/>
    <w:pPr>
      <w:tabs>
        <w:tab w:val="left" w:pos="1701"/>
        <w:tab w:val="num" w:pos="2204"/>
      </w:tabs>
      <w:spacing w:before="60" w:after="60" w:line="288" w:lineRule="auto"/>
      <w:ind w:left="1135" w:firstLine="709"/>
      <w:outlineLvl w:val="1"/>
    </w:pPr>
    <w:rPr>
      <w:rFonts w:ascii="Arial" w:hAnsi="Arial"/>
      <w:kern w:val="32"/>
    </w:rPr>
  </w:style>
  <w:style w:type="paragraph" w:styleId="af1">
    <w:name w:val="Salutation"/>
    <w:basedOn w:val="a"/>
    <w:next w:val="a"/>
    <w:link w:val="af2"/>
    <w:rsid w:val="00071DD1"/>
    <w:pPr>
      <w:autoSpaceDE w:val="0"/>
      <w:autoSpaceDN w:val="0"/>
      <w:spacing w:line="240" w:lineRule="auto"/>
      <w:jc w:val="left"/>
    </w:pPr>
    <w:rPr>
      <w:sz w:val="20"/>
      <w:szCs w:val="24"/>
    </w:rPr>
  </w:style>
  <w:style w:type="character" w:customStyle="1" w:styleId="af2">
    <w:name w:val="Приветствие Знак"/>
    <w:basedOn w:val="a0"/>
    <w:link w:val="af1"/>
    <w:rsid w:val="00071DD1"/>
    <w:rPr>
      <w:szCs w:val="24"/>
    </w:rPr>
  </w:style>
  <w:style w:type="paragraph" w:styleId="af3">
    <w:name w:val="Body Text Indent"/>
    <w:basedOn w:val="a"/>
    <w:link w:val="af4"/>
    <w:uiPriority w:val="99"/>
    <w:semiHidden/>
    <w:unhideWhenUsed/>
    <w:rsid w:val="006546B2"/>
    <w:pPr>
      <w:spacing w:after="120"/>
      <w:ind w:left="283"/>
    </w:pPr>
  </w:style>
  <w:style w:type="character" w:customStyle="1" w:styleId="af4">
    <w:name w:val="Основной текст с отступом Знак"/>
    <w:basedOn w:val="a0"/>
    <w:link w:val="af3"/>
    <w:uiPriority w:val="99"/>
    <w:semiHidden/>
    <w:rsid w:val="006546B2"/>
    <w:rPr>
      <w:sz w:val="24"/>
    </w:rPr>
  </w:style>
  <w:style w:type="character" w:styleId="af5">
    <w:name w:val="Unresolved Mention"/>
    <w:basedOn w:val="a0"/>
    <w:uiPriority w:val="99"/>
    <w:semiHidden/>
    <w:unhideWhenUsed/>
    <w:rsid w:val="00641A2B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rsid w:val="00C30811"/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support.milandr.ru/products/mikroskhemy_v_plastikovykh_korpusakh/k1986ve92qi/" TargetMode="External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support@cadetech.ru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www.keil.com/download/product/" TargetMode="External"/><Relationship Id="rId23" Type="http://schemas.openxmlformats.org/officeDocument/2006/relationships/header" Target="header4.xml"/><Relationship Id="rId10" Type="http://schemas.openxmlformats.org/officeDocument/2006/relationships/image" Target="media/image1.png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4.png"/><Relationship Id="rId22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bras\OneDrive\&#1056;&#1072;&#1073;&#1086;&#1095;&#1080;&#1081;%20&#1089;&#1090;&#1086;&#1083;\&#1064;&#1072;&#1073;&#1083;&#1086;&#1085;%20&#1043;&#1054;&#1057;&#1058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B64865-F271-4632-9773-1F1553A784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ГОСТ.dot</Template>
  <TotalTime>206</TotalTime>
  <Pages>16</Pages>
  <Words>1944</Words>
  <Characters>11085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для создания отчетов по ГОСТу</vt:lpstr>
    </vt:vector>
  </TitlesOfParts>
  <Company>Авиационная корпорация "Рубин"</Company>
  <LinksUpToDate>false</LinksUpToDate>
  <CharactersWithSpaces>13003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для создания отчетов по ГОСТу</dc:title>
  <dc:subject/>
  <dc:creator>Виталий Флоренцев</dc:creator>
  <cp:keywords>Miluino</cp:keywords>
  <cp:lastModifiedBy>Виталий Флоренцев</cp:lastModifiedBy>
  <cp:revision>11</cp:revision>
  <cp:lastPrinted>2025-03-13T13:34:00Z</cp:lastPrinted>
  <dcterms:created xsi:type="dcterms:W3CDTF">2025-03-13T13:31:00Z</dcterms:created>
  <dcterms:modified xsi:type="dcterms:W3CDTF">2025-04-19T09:50:00Z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Номер документа">
    <vt:lpwstr>XXX-XXX-XXXX</vt:lpwstr>
  </property>
</Properties>
</file>